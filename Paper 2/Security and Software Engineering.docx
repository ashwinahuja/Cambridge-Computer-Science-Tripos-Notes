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037197"/>
        <w:docPartObj>
          <w:docPartGallery w:val="Cover Pages"/>
          <w:docPartUnique/>
        </w:docPartObj>
      </w:sdtPr>
      <w:sdtEndPr/>
      <w:sdtContent>
        <w:p w14:paraId="4DD679CE" w14:textId="6E8BC832" w:rsidR="004D2088" w:rsidRDefault="004D2088"/>
        <w:p w14:paraId="45A39EDD" w14:textId="24F502B6" w:rsidR="004D2088" w:rsidRDefault="004D2088">
          <w:r>
            <w:rPr>
              <w:noProof/>
              <w:lang w:eastAsia="zh-CN"/>
            </w:rPr>
            <mc:AlternateContent>
              <mc:Choice Requires="wps">
                <w:drawing>
                  <wp:anchor distT="0" distB="0" distL="182880" distR="182880" simplePos="0" relativeHeight="251660288" behindDoc="0" locked="0" layoutInCell="1" allowOverlap="1" wp14:anchorId="323DE117" wp14:editId="0AF106CD">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44D15" w14:textId="73B8F4B3" w:rsidR="004D2088" w:rsidRDefault="003A30C7">
                                <w:pPr>
                                  <w:pStyle w:val="NoSpacing"/>
                                  <w:spacing w:before="40" w:after="560" w:line="216" w:lineRule="auto"/>
                                  <w:rPr>
                                    <w:color w:val="92278F" w:themeColor="accent1"/>
                                    <w:sz w:val="72"/>
                                    <w:szCs w:val="72"/>
                                  </w:rPr>
                                </w:pPr>
                                <w:sdt>
                                  <w:sdtPr>
                                    <w:rPr>
                                      <w:color w:val="92278F"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118F6">
                                      <w:rPr>
                                        <w:color w:val="92278F" w:themeColor="accent1"/>
                                        <w:sz w:val="72"/>
                                        <w:szCs w:val="72"/>
                                      </w:rPr>
                                      <w:t>Software and Security Engineering</w:t>
                                    </w:r>
                                  </w:sdtContent>
                                </w:sdt>
                              </w:p>
                              <w:sdt>
                                <w:sdtPr>
                                  <w:rPr>
                                    <w:caps/>
                                    <w:color w:val="0D558B"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EFDE716" w14:textId="64813218" w:rsidR="004D2088" w:rsidRDefault="00E118F6">
                                    <w:pPr>
                                      <w:pStyle w:val="NoSpacing"/>
                                      <w:spacing w:before="40" w:after="40"/>
                                      <w:rPr>
                                        <w:caps/>
                                        <w:color w:val="0D558B" w:themeColor="accent5" w:themeShade="80"/>
                                        <w:sz w:val="28"/>
                                        <w:szCs w:val="28"/>
                                      </w:rPr>
                                    </w:pPr>
                                    <w:r>
                                      <w:rPr>
                                        <w:caps/>
                                        <w:color w:val="0D558B" w:themeColor="accent5" w:themeShade="80"/>
                                        <w:sz w:val="28"/>
                                        <w:szCs w:val="28"/>
                                      </w:rPr>
                                      <w:t>University of cambridge, Part IA</w:t>
                                    </w:r>
                                  </w:p>
                                </w:sdtContent>
                              </w:sdt>
                              <w:sdt>
                                <w:sdtPr>
                                  <w:rPr>
                                    <w:caps/>
                                    <w:color w:val="45A5ED"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D970346" w14:textId="1DF08AB6" w:rsidR="004D2088" w:rsidRDefault="004D2088">
                                    <w:pPr>
                                      <w:pStyle w:val="NoSpacing"/>
                                      <w:spacing w:before="80" w:after="40"/>
                                      <w:rPr>
                                        <w:caps/>
                                        <w:color w:val="45A5ED" w:themeColor="accent5"/>
                                        <w:sz w:val="24"/>
                                        <w:szCs w:val="24"/>
                                      </w:rPr>
                                    </w:pPr>
                                    <w:r>
                                      <w:rPr>
                                        <w:caps/>
                                        <w:color w:val="45A5ED" w:themeColor="accent5"/>
                                        <w:sz w:val="24"/>
                                        <w:szCs w:val="24"/>
                                      </w:rPr>
                                      <w:t>Ashwin Ahuja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23DE117"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0BB44D15" w14:textId="73B8F4B3" w:rsidR="004D2088" w:rsidRDefault="003A30C7">
                          <w:pPr>
                            <w:pStyle w:val="NoSpacing"/>
                            <w:spacing w:before="40" w:after="560" w:line="216" w:lineRule="auto"/>
                            <w:rPr>
                              <w:color w:val="92278F" w:themeColor="accent1"/>
                              <w:sz w:val="72"/>
                              <w:szCs w:val="72"/>
                            </w:rPr>
                          </w:pPr>
                          <w:sdt>
                            <w:sdtPr>
                              <w:rPr>
                                <w:color w:val="92278F"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118F6">
                                <w:rPr>
                                  <w:color w:val="92278F" w:themeColor="accent1"/>
                                  <w:sz w:val="72"/>
                                  <w:szCs w:val="72"/>
                                </w:rPr>
                                <w:t>Software and Security Engineering</w:t>
                              </w:r>
                            </w:sdtContent>
                          </w:sdt>
                        </w:p>
                        <w:sdt>
                          <w:sdtPr>
                            <w:rPr>
                              <w:caps/>
                              <w:color w:val="0D558B"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EFDE716" w14:textId="64813218" w:rsidR="004D2088" w:rsidRDefault="00E118F6">
                              <w:pPr>
                                <w:pStyle w:val="NoSpacing"/>
                                <w:spacing w:before="40" w:after="40"/>
                                <w:rPr>
                                  <w:caps/>
                                  <w:color w:val="0D558B" w:themeColor="accent5" w:themeShade="80"/>
                                  <w:sz w:val="28"/>
                                  <w:szCs w:val="28"/>
                                </w:rPr>
                              </w:pPr>
                              <w:r>
                                <w:rPr>
                                  <w:caps/>
                                  <w:color w:val="0D558B" w:themeColor="accent5" w:themeShade="80"/>
                                  <w:sz w:val="28"/>
                                  <w:szCs w:val="28"/>
                                </w:rPr>
                                <w:t>University of cambridge, Part IA</w:t>
                              </w:r>
                            </w:p>
                          </w:sdtContent>
                        </w:sdt>
                        <w:sdt>
                          <w:sdtPr>
                            <w:rPr>
                              <w:caps/>
                              <w:color w:val="45A5ED"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D970346" w14:textId="1DF08AB6" w:rsidR="004D2088" w:rsidRDefault="004D2088">
                              <w:pPr>
                                <w:pStyle w:val="NoSpacing"/>
                                <w:spacing w:before="80" w:after="40"/>
                                <w:rPr>
                                  <w:caps/>
                                  <w:color w:val="45A5ED" w:themeColor="accent5"/>
                                  <w:sz w:val="24"/>
                                  <w:szCs w:val="24"/>
                                </w:rPr>
                              </w:pPr>
                              <w:r>
                                <w:rPr>
                                  <w:caps/>
                                  <w:color w:val="45A5ED" w:themeColor="accent5"/>
                                  <w:sz w:val="24"/>
                                  <w:szCs w:val="24"/>
                                </w:rPr>
                                <w:t>Ashwin Ahuja</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5B9E98F9" wp14:editId="6E5F72A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490026E7" w14:textId="67C74C9A" w:rsidR="004D2088" w:rsidRDefault="004D2088">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9E98F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92278f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490026E7" w14:textId="67C74C9A" w:rsidR="004D2088" w:rsidRDefault="004D2088">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DE7DC2E" w14:textId="5B036DD3" w:rsidR="003821CA" w:rsidRDefault="003821CA">
      <w:pPr>
        <w:pStyle w:val="TOC1"/>
        <w:tabs>
          <w:tab w:val="right" w:leader="dot" w:pos="9010"/>
        </w:tabs>
        <w:rPr>
          <w:rFonts w:eastAsiaTheme="minorEastAsia" w:cstheme="minorBidi"/>
          <w:b w:val="0"/>
          <w:bCs w:val="0"/>
          <w:iCs w:val="0"/>
          <w:noProof/>
        </w:rPr>
      </w:pPr>
      <w:r>
        <w:lastRenderedPageBreak/>
        <w:fldChar w:fldCharType="begin"/>
      </w:r>
      <w:r>
        <w:instrText xml:space="preserve"> TOC \o "1-3" \h \z \u </w:instrText>
      </w:r>
      <w:r>
        <w:fldChar w:fldCharType="separate"/>
      </w:r>
      <w:hyperlink w:anchor="_Toc514368812" w:history="1">
        <w:r w:rsidRPr="006B2B19">
          <w:rPr>
            <w:rStyle w:val="Hyperlink"/>
            <w:noProof/>
          </w:rPr>
          <w:t>Software and S</w:t>
        </w:r>
        <w:r w:rsidRPr="006B2B19">
          <w:rPr>
            <w:rStyle w:val="Hyperlink"/>
            <w:noProof/>
          </w:rPr>
          <w:t>e</w:t>
        </w:r>
        <w:r w:rsidRPr="006B2B19">
          <w:rPr>
            <w:rStyle w:val="Hyperlink"/>
            <w:noProof/>
          </w:rPr>
          <w:t>curity Engineering</w:t>
        </w:r>
        <w:r>
          <w:rPr>
            <w:noProof/>
            <w:webHidden/>
          </w:rPr>
          <w:tab/>
        </w:r>
        <w:r>
          <w:rPr>
            <w:noProof/>
            <w:webHidden/>
          </w:rPr>
          <w:fldChar w:fldCharType="begin"/>
        </w:r>
        <w:r>
          <w:rPr>
            <w:noProof/>
            <w:webHidden/>
          </w:rPr>
          <w:instrText xml:space="preserve"> PAGEREF _Toc514368812 \h </w:instrText>
        </w:r>
        <w:r>
          <w:rPr>
            <w:noProof/>
            <w:webHidden/>
          </w:rPr>
        </w:r>
        <w:r>
          <w:rPr>
            <w:noProof/>
            <w:webHidden/>
          </w:rPr>
          <w:fldChar w:fldCharType="separate"/>
        </w:r>
        <w:r w:rsidR="0071017D">
          <w:rPr>
            <w:noProof/>
            <w:webHidden/>
          </w:rPr>
          <w:t>2</w:t>
        </w:r>
        <w:r>
          <w:rPr>
            <w:noProof/>
            <w:webHidden/>
          </w:rPr>
          <w:fldChar w:fldCharType="end"/>
        </w:r>
      </w:hyperlink>
    </w:p>
    <w:p w14:paraId="12F682FE" w14:textId="63A8874C" w:rsidR="003821CA" w:rsidRDefault="003A30C7">
      <w:pPr>
        <w:pStyle w:val="TOC2"/>
        <w:tabs>
          <w:tab w:val="right" w:leader="dot" w:pos="9010"/>
        </w:tabs>
        <w:rPr>
          <w:rFonts w:eastAsiaTheme="minorEastAsia" w:cstheme="minorBidi"/>
          <w:b w:val="0"/>
          <w:bCs w:val="0"/>
          <w:noProof/>
          <w:sz w:val="24"/>
          <w:szCs w:val="24"/>
        </w:rPr>
      </w:pPr>
      <w:hyperlink w:anchor="_Toc514368813" w:history="1">
        <w:r w:rsidR="003821CA" w:rsidRPr="006B2B19">
          <w:rPr>
            <w:rStyle w:val="Hyperlink"/>
            <w:noProof/>
          </w:rPr>
          <w:t>Security Policy and Safety Case</w:t>
        </w:r>
        <w:r w:rsidR="003821CA">
          <w:rPr>
            <w:noProof/>
            <w:webHidden/>
          </w:rPr>
          <w:tab/>
        </w:r>
        <w:r w:rsidR="003821CA">
          <w:rPr>
            <w:noProof/>
            <w:webHidden/>
          </w:rPr>
          <w:fldChar w:fldCharType="begin"/>
        </w:r>
        <w:r w:rsidR="003821CA">
          <w:rPr>
            <w:noProof/>
            <w:webHidden/>
          </w:rPr>
          <w:instrText xml:space="preserve"> PAGEREF _Toc514368813 \h </w:instrText>
        </w:r>
        <w:r w:rsidR="003821CA">
          <w:rPr>
            <w:noProof/>
            <w:webHidden/>
          </w:rPr>
        </w:r>
        <w:r w:rsidR="003821CA">
          <w:rPr>
            <w:noProof/>
            <w:webHidden/>
          </w:rPr>
          <w:fldChar w:fldCharType="separate"/>
        </w:r>
        <w:r w:rsidR="0071017D">
          <w:rPr>
            <w:noProof/>
            <w:webHidden/>
          </w:rPr>
          <w:t>3</w:t>
        </w:r>
        <w:r w:rsidR="003821CA">
          <w:rPr>
            <w:noProof/>
            <w:webHidden/>
          </w:rPr>
          <w:fldChar w:fldCharType="end"/>
        </w:r>
      </w:hyperlink>
    </w:p>
    <w:p w14:paraId="160BF92E" w14:textId="73E26850" w:rsidR="003821CA" w:rsidRDefault="003A30C7">
      <w:pPr>
        <w:pStyle w:val="TOC3"/>
        <w:tabs>
          <w:tab w:val="right" w:leader="dot" w:pos="9010"/>
        </w:tabs>
        <w:rPr>
          <w:rFonts w:eastAsiaTheme="minorEastAsia" w:cstheme="minorBidi"/>
          <w:noProof/>
          <w:sz w:val="24"/>
          <w:szCs w:val="24"/>
        </w:rPr>
      </w:pPr>
      <w:hyperlink w:anchor="_Toc514368814" w:history="1">
        <w:r w:rsidR="003821CA" w:rsidRPr="006B2B19">
          <w:rPr>
            <w:rStyle w:val="Hyperlink"/>
            <w:noProof/>
          </w:rPr>
          <w:t>Terminology</w:t>
        </w:r>
        <w:r w:rsidR="003821CA">
          <w:rPr>
            <w:noProof/>
            <w:webHidden/>
          </w:rPr>
          <w:tab/>
        </w:r>
        <w:r w:rsidR="003821CA">
          <w:rPr>
            <w:noProof/>
            <w:webHidden/>
          </w:rPr>
          <w:fldChar w:fldCharType="begin"/>
        </w:r>
        <w:r w:rsidR="003821CA">
          <w:rPr>
            <w:noProof/>
            <w:webHidden/>
          </w:rPr>
          <w:instrText xml:space="preserve"> PAGEREF _Toc514368814 \h </w:instrText>
        </w:r>
        <w:r w:rsidR="003821CA">
          <w:rPr>
            <w:noProof/>
            <w:webHidden/>
          </w:rPr>
        </w:r>
        <w:r w:rsidR="003821CA">
          <w:rPr>
            <w:noProof/>
            <w:webHidden/>
          </w:rPr>
          <w:fldChar w:fldCharType="separate"/>
        </w:r>
        <w:r w:rsidR="0071017D">
          <w:rPr>
            <w:noProof/>
            <w:webHidden/>
          </w:rPr>
          <w:t>3</w:t>
        </w:r>
        <w:r w:rsidR="003821CA">
          <w:rPr>
            <w:noProof/>
            <w:webHidden/>
          </w:rPr>
          <w:fldChar w:fldCharType="end"/>
        </w:r>
      </w:hyperlink>
    </w:p>
    <w:p w14:paraId="6463284F" w14:textId="6161D4C3" w:rsidR="003821CA" w:rsidRDefault="003A30C7">
      <w:pPr>
        <w:pStyle w:val="TOC3"/>
        <w:tabs>
          <w:tab w:val="right" w:leader="dot" w:pos="9010"/>
        </w:tabs>
        <w:rPr>
          <w:rFonts w:eastAsiaTheme="minorEastAsia" w:cstheme="minorBidi"/>
          <w:noProof/>
          <w:sz w:val="24"/>
          <w:szCs w:val="24"/>
        </w:rPr>
      </w:pPr>
      <w:hyperlink w:anchor="_Toc514368815" w:history="1">
        <w:r w:rsidR="003821CA" w:rsidRPr="006B2B19">
          <w:rPr>
            <w:rStyle w:val="Hyperlink"/>
            <w:noProof/>
          </w:rPr>
          <w:t>Methodology</w:t>
        </w:r>
        <w:r w:rsidR="003821CA">
          <w:rPr>
            <w:noProof/>
            <w:webHidden/>
          </w:rPr>
          <w:tab/>
        </w:r>
        <w:r w:rsidR="003821CA">
          <w:rPr>
            <w:noProof/>
            <w:webHidden/>
          </w:rPr>
          <w:fldChar w:fldCharType="begin"/>
        </w:r>
        <w:r w:rsidR="003821CA">
          <w:rPr>
            <w:noProof/>
            <w:webHidden/>
          </w:rPr>
          <w:instrText xml:space="preserve"> PAGEREF _Toc514368815 \h </w:instrText>
        </w:r>
        <w:r w:rsidR="003821CA">
          <w:rPr>
            <w:noProof/>
            <w:webHidden/>
          </w:rPr>
        </w:r>
        <w:r w:rsidR="003821CA">
          <w:rPr>
            <w:noProof/>
            <w:webHidden/>
          </w:rPr>
          <w:fldChar w:fldCharType="separate"/>
        </w:r>
        <w:r w:rsidR="0071017D">
          <w:rPr>
            <w:noProof/>
            <w:webHidden/>
          </w:rPr>
          <w:t>5</w:t>
        </w:r>
        <w:r w:rsidR="003821CA">
          <w:rPr>
            <w:noProof/>
            <w:webHidden/>
          </w:rPr>
          <w:fldChar w:fldCharType="end"/>
        </w:r>
      </w:hyperlink>
    </w:p>
    <w:p w14:paraId="4B0E4D4B" w14:textId="1332859A" w:rsidR="003821CA" w:rsidRDefault="003A30C7">
      <w:pPr>
        <w:pStyle w:val="TOC3"/>
        <w:tabs>
          <w:tab w:val="right" w:leader="dot" w:pos="9010"/>
        </w:tabs>
        <w:rPr>
          <w:rFonts w:eastAsiaTheme="minorEastAsia" w:cstheme="minorBidi"/>
          <w:noProof/>
          <w:sz w:val="24"/>
          <w:szCs w:val="24"/>
        </w:rPr>
      </w:pPr>
      <w:hyperlink w:anchor="_Toc514368816" w:history="1">
        <w:r w:rsidR="003821CA" w:rsidRPr="006B2B19">
          <w:rPr>
            <w:rStyle w:val="Hyperlink"/>
            <w:noProof/>
          </w:rPr>
          <w:t>Policy</w:t>
        </w:r>
        <w:r w:rsidR="003821CA">
          <w:rPr>
            <w:noProof/>
            <w:webHidden/>
          </w:rPr>
          <w:tab/>
        </w:r>
        <w:r w:rsidR="003821CA">
          <w:rPr>
            <w:noProof/>
            <w:webHidden/>
          </w:rPr>
          <w:fldChar w:fldCharType="begin"/>
        </w:r>
        <w:r w:rsidR="003821CA">
          <w:rPr>
            <w:noProof/>
            <w:webHidden/>
          </w:rPr>
          <w:instrText xml:space="preserve"> PAGEREF _Toc514368816 \h </w:instrText>
        </w:r>
        <w:r w:rsidR="003821CA">
          <w:rPr>
            <w:noProof/>
            <w:webHidden/>
          </w:rPr>
        </w:r>
        <w:r w:rsidR="003821CA">
          <w:rPr>
            <w:noProof/>
            <w:webHidden/>
          </w:rPr>
          <w:fldChar w:fldCharType="separate"/>
        </w:r>
        <w:r w:rsidR="0071017D">
          <w:rPr>
            <w:noProof/>
            <w:webHidden/>
          </w:rPr>
          <w:t>5</w:t>
        </w:r>
        <w:r w:rsidR="003821CA">
          <w:rPr>
            <w:noProof/>
            <w:webHidden/>
          </w:rPr>
          <w:fldChar w:fldCharType="end"/>
        </w:r>
      </w:hyperlink>
    </w:p>
    <w:p w14:paraId="7EB813FA" w14:textId="61E9143D" w:rsidR="003821CA" w:rsidRDefault="003A30C7">
      <w:pPr>
        <w:pStyle w:val="TOC3"/>
        <w:tabs>
          <w:tab w:val="right" w:leader="dot" w:pos="9010"/>
        </w:tabs>
        <w:rPr>
          <w:rFonts w:eastAsiaTheme="minorEastAsia" w:cstheme="minorBidi"/>
          <w:noProof/>
          <w:sz w:val="24"/>
          <w:szCs w:val="24"/>
        </w:rPr>
      </w:pPr>
      <w:hyperlink w:anchor="_Toc514368817" w:history="1">
        <w:r w:rsidR="003821CA" w:rsidRPr="006B2B19">
          <w:rPr>
            <w:rStyle w:val="Hyperlink"/>
            <w:noProof/>
          </w:rPr>
          <w:t>Architecture Matters</w:t>
        </w:r>
        <w:r w:rsidR="003821CA">
          <w:rPr>
            <w:noProof/>
            <w:webHidden/>
          </w:rPr>
          <w:tab/>
        </w:r>
        <w:r w:rsidR="003821CA">
          <w:rPr>
            <w:noProof/>
            <w:webHidden/>
          </w:rPr>
          <w:fldChar w:fldCharType="begin"/>
        </w:r>
        <w:r w:rsidR="003821CA">
          <w:rPr>
            <w:noProof/>
            <w:webHidden/>
          </w:rPr>
          <w:instrText xml:space="preserve"> PAGEREF _Toc514368817 \h </w:instrText>
        </w:r>
        <w:r w:rsidR="003821CA">
          <w:rPr>
            <w:noProof/>
            <w:webHidden/>
          </w:rPr>
        </w:r>
        <w:r w:rsidR="003821CA">
          <w:rPr>
            <w:noProof/>
            <w:webHidden/>
          </w:rPr>
          <w:fldChar w:fldCharType="separate"/>
        </w:r>
        <w:r w:rsidR="0071017D">
          <w:rPr>
            <w:noProof/>
            <w:webHidden/>
          </w:rPr>
          <w:t>6</w:t>
        </w:r>
        <w:r w:rsidR="003821CA">
          <w:rPr>
            <w:noProof/>
            <w:webHidden/>
          </w:rPr>
          <w:fldChar w:fldCharType="end"/>
        </w:r>
      </w:hyperlink>
    </w:p>
    <w:p w14:paraId="76E366F0" w14:textId="1AEDBD3D" w:rsidR="003821CA" w:rsidRDefault="003A30C7">
      <w:pPr>
        <w:pStyle w:val="TOC3"/>
        <w:tabs>
          <w:tab w:val="right" w:leader="dot" w:pos="9010"/>
        </w:tabs>
        <w:rPr>
          <w:rFonts w:eastAsiaTheme="minorEastAsia" w:cstheme="minorBidi"/>
          <w:noProof/>
          <w:sz w:val="24"/>
          <w:szCs w:val="24"/>
        </w:rPr>
      </w:pPr>
      <w:hyperlink w:anchor="_Toc514368818" w:history="1">
        <w:r w:rsidR="003821CA" w:rsidRPr="006B2B19">
          <w:rPr>
            <w:rStyle w:val="Hyperlink"/>
            <w:noProof/>
          </w:rPr>
          <w:t>Safety Policies</w:t>
        </w:r>
        <w:r w:rsidR="003821CA">
          <w:rPr>
            <w:noProof/>
            <w:webHidden/>
          </w:rPr>
          <w:tab/>
        </w:r>
        <w:r w:rsidR="003821CA">
          <w:rPr>
            <w:noProof/>
            <w:webHidden/>
          </w:rPr>
          <w:fldChar w:fldCharType="begin"/>
        </w:r>
        <w:r w:rsidR="003821CA">
          <w:rPr>
            <w:noProof/>
            <w:webHidden/>
          </w:rPr>
          <w:instrText xml:space="preserve"> PAGEREF _Toc514368818 \h </w:instrText>
        </w:r>
        <w:r w:rsidR="003821CA">
          <w:rPr>
            <w:noProof/>
            <w:webHidden/>
          </w:rPr>
        </w:r>
        <w:r w:rsidR="003821CA">
          <w:rPr>
            <w:noProof/>
            <w:webHidden/>
          </w:rPr>
          <w:fldChar w:fldCharType="separate"/>
        </w:r>
        <w:r w:rsidR="0071017D">
          <w:rPr>
            <w:noProof/>
            <w:webHidden/>
          </w:rPr>
          <w:t>6</w:t>
        </w:r>
        <w:r w:rsidR="003821CA">
          <w:rPr>
            <w:noProof/>
            <w:webHidden/>
          </w:rPr>
          <w:fldChar w:fldCharType="end"/>
        </w:r>
      </w:hyperlink>
    </w:p>
    <w:p w14:paraId="0CF0EE9D" w14:textId="5C927A7D" w:rsidR="003821CA" w:rsidRDefault="003A30C7">
      <w:pPr>
        <w:pStyle w:val="TOC3"/>
        <w:tabs>
          <w:tab w:val="right" w:leader="dot" w:pos="9010"/>
        </w:tabs>
        <w:rPr>
          <w:rFonts w:eastAsiaTheme="minorEastAsia" w:cstheme="minorBidi"/>
          <w:noProof/>
          <w:sz w:val="24"/>
          <w:szCs w:val="24"/>
        </w:rPr>
      </w:pPr>
      <w:hyperlink w:anchor="_Toc514368819" w:history="1">
        <w:r w:rsidR="003821CA" w:rsidRPr="006B2B19">
          <w:rPr>
            <w:rStyle w:val="Hyperlink"/>
            <w:noProof/>
          </w:rPr>
          <w:t>Bookkeeping</w:t>
        </w:r>
        <w:r w:rsidR="003821CA">
          <w:rPr>
            <w:noProof/>
            <w:webHidden/>
          </w:rPr>
          <w:tab/>
        </w:r>
        <w:r w:rsidR="003821CA">
          <w:rPr>
            <w:noProof/>
            <w:webHidden/>
          </w:rPr>
          <w:fldChar w:fldCharType="begin"/>
        </w:r>
        <w:r w:rsidR="003821CA">
          <w:rPr>
            <w:noProof/>
            <w:webHidden/>
          </w:rPr>
          <w:instrText xml:space="preserve"> PAGEREF _Toc514368819 \h </w:instrText>
        </w:r>
        <w:r w:rsidR="003821CA">
          <w:rPr>
            <w:noProof/>
            <w:webHidden/>
          </w:rPr>
        </w:r>
        <w:r w:rsidR="003821CA">
          <w:rPr>
            <w:noProof/>
            <w:webHidden/>
          </w:rPr>
          <w:fldChar w:fldCharType="separate"/>
        </w:r>
        <w:r w:rsidR="0071017D">
          <w:rPr>
            <w:noProof/>
            <w:webHidden/>
          </w:rPr>
          <w:t>7</w:t>
        </w:r>
        <w:r w:rsidR="003821CA">
          <w:rPr>
            <w:noProof/>
            <w:webHidden/>
          </w:rPr>
          <w:fldChar w:fldCharType="end"/>
        </w:r>
      </w:hyperlink>
    </w:p>
    <w:p w14:paraId="11FEC665" w14:textId="00AFBDAF" w:rsidR="003821CA" w:rsidRDefault="003A30C7">
      <w:pPr>
        <w:pStyle w:val="TOC3"/>
        <w:tabs>
          <w:tab w:val="right" w:leader="dot" w:pos="9010"/>
        </w:tabs>
        <w:rPr>
          <w:rFonts w:eastAsiaTheme="minorEastAsia" w:cstheme="minorBidi"/>
          <w:noProof/>
          <w:sz w:val="24"/>
          <w:szCs w:val="24"/>
        </w:rPr>
      </w:pPr>
      <w:hyperlink w:anchor="_Toc514368820" w:history="1">
        <w:r w:rsidR="003821CA" w:rsidRPr="006B2B19">
          <w:rPr>
            <w:rStyle w:val="Hyperlink"/>
            <w:noProof/>
          </w:rPr>
          <w:t>Decoupling Policy, Mechanism</w:t>
        </w:r>
        <w:r w:rsidR="003821CA">
          <w:rPr>
            <w:noProof/>
            <w:webHidden/>
          </w:rPr>
          <w:tab/>
        </w:r>
        <w:r w:rsidR="003821CA">
          <w:rPr>
            <w:noProof/>
            <w:webHidden/>
          </w:rPr>
          <w:fldChar w:fldCharType="begin"/>
        </w:r>
        <w:r w:rsidR="003821CA">
          <w:rPr>
            <w:noProof/>
            <w:webHidden/>
          </w:rPr>
          <w:instrText xml:space="preserve"> PAGEREF _Toc514368820 \h </w:instrText>
        </w:r>
        <w:r w:rsidR="003821CA">
          <w:rPr>
            <w:noProof/>
            <w:webHidden/>
          </w:rPr>
        </w:r>
        <w:r w:rsidR="003821CA">
          <w:rPr>
            <w:noProof/>
            <w:webHidden/>
          </w:rPr>
          <w:fldChar w:fldCharType="separate"/>
        </w:r>
        <w:r w:rsidR="0071017D">
          <w:rPr>
            <w:noProof/>
            <w:webHidden/>
          </w:rPr>
          <w:t>7</w:t>
        </w:r>
        <w:r w:rsidR="003821CA">
          <w:rPr>
            <w:noProof/>
            <w:webHidden/>
          </w:rPr>
          <w:fldChar w:fldCharType="end"/>
        </w:r>
      </w:hyperlink>
    </w:p>
    <w:p w14:paraId="760DBD7F" w14:textId="081C6279" w:rsidR="003821CA" w:rsidRDefault="003A30C7">
      <w:pPr>
        <w:pStyle w:val="TOC3"/>
        <w:tabs>
          <w:tab w:val="right" w:leader="dot" w:pos="9010"/>
        </w:tabs>
        <w:rPr>
          <w:rFonts w:eastAsiaTheme="minorEastAsia" w:cstheme="minorBidi"/>
          <w:noProof/>
          <w:sz w:val="24"/>
          <w:szCs w:val="24"/>
        </w:rPr>
      </w:pPr>
      <w:hyperlink w:anchor="_Toc514368821" w:history="1">
        <w:r w:rsidR="003821CA" w:rsidRPr="006B2B19">
          <w:rPr>
            <w:rStyle w:val="Hyperlink"/>
            <w:noProof/>
          </w:rPr>
          <w:t>Defence in Depth</w:t>
        </w:r>
        <w:r w:rsidR="003821CA">
          <w:rPr>
            <w:noProof/>
            <w:webHidden/>
          </w:rPr>
          <w:tab/>
        </w:r>
        <w:r w:rsidR="003821CA">
          <w:rPr>
            <w:noProof/>
            <w:webHidden/>
          </w:rPr>
          <w:fldChar w:fldCharType="begin"/>
        </w:r>
        <w:r w:rsidR="003821CA">
          <w:rPr>
            <w:noProof/>
            <w:webHidden/>
          </w:rPr>
          <w:instrText xml:space="preserve"> PAGEREF _Toc514368821 \h </w:instrText>
        </w:r>
        <w:r w:rsidR="003821CA">
          <w:rPr>
            <w:noProof/>
            <w:webHidden/>
          </w:rPr>
        </w:r>
        <w:r w:rsidR="003821CA">
          <w:rPr>
            <w:noProof/>
            <w:webHidden/>
          </w:rPr>
          <w:fldChar w:fldCharType="separate"/>
        </w:r>
        <w:r w:rsidR="0071017D">
          <w:rPr>
            <w:noProof/>
            <w:webHidden/>
          </w:rPr>
          <w:t>7</w:t>
        </w:r>
        <w:r w:rsidR="003821CA">
          <w:rPr>
            <w:noProof/>
            <w:webHidden/>
          </w:rPr>
          <w:fldChar w:fldCharType="end"/>
        </w:r>
      </w:hyperlink>
    </w:p>
    <w:p w14:paraId="082BA2CF" w14:textId="792A4BA6" w:rsidR="003821CA" w:rsidRDefault="003A30C7">
      <w:pPr>
        <w:pStyle w:val="TOC2"/>
        <w:tabs>
          <w:tab w:val="right" w:leader="dot" w:pos="9010"/>
        </w:tabs>
        <w:rPr>
          <w:rFonts w:eastAsiaTheme="minorEastAsia" w:cstheme="minorBidi"/>
          <w:b w:val="0"/>
          <w:bCs w:val="0"/>
          <w:noProof/>
          <w:sz w:val="24"/>
          <w:szCs w:val="24"/>
        </w:rPr>
      </w:pPr>
      <w:hyperlink w:anchor="_Toc514368822" w:history="1">
        <w:r w:rsidR="003821CA" w:rsidRPr="006B2B19">
          <w:rPr>
            <w:rStyle w:val="Hyperlink"/>
            <w:noProof/>
          </w:rPr>
          <w:t>Psychology</w:t>
        </w:r>
        <w:r w:rsidR="003821CA">
          <w:rPr>
            <w:noProof/>
            <w:webHidden/>
          </w:rPr>
          <w:tab/>
        </w:r>
        <w:r w:rsidR="003821CA">
          <w:rPr>
            <w:noProof/>
            <w:webHidden/>
          </w:rPr>
          <w:fldChar w:fldCharType="begin"/>
        </w:r>
        <w:r w:rsidR="003821CA">
          <w:rPr>
            <w:noProof/>
            <w:webHidden/>
          </w:rPr>
          <w:instrText xml:space="preserve"> PAGEREF _Toc514368822 \h </w:instrText>
        </w:r>
        <w:r w:rsidR="003821CA">
          <w:rPr>
            <w:noProof/>
            <w:webHidden/>
          </w:rPr>
        </w:r>
        <w:r w:rsidR="003821CA">
          <w:rPr>
            <w:noProof/>
            <w:webHidden/>
          </w:rPr>
          <w:fldChar w:fldCharType="separate"/>
        </w:r>
        <w:r w:rsidR="0071017D">
          <w:rPr>
            <w:noProof/>
            <w:webHidden/>
          </w:rPr>
          <w:t>8</w:t>
        </w:r>
        <w:r w:rsidR="003821CA">
          <w:rPr>
            <w:noProof/>
            <w:webHidden/>
          </w:rPr>
          <w:fldChar w:fldCharType="end"/>
        </w:r>
      </w:hyperlink>
    </w:p>
    <w:p w14:paraId="0D118172" w14:textId="66E1D98B" w:rsidR="003821CA" w:rsidRDefault="003A30C7">
      <w:pPr>
        <w:pStyle w:val="TOC3"/>
        <w:tabs>
          <w:tab w:val="right" w:leader="dot" w:pos="9010"/>
        </w:tabs>
        <w:rPr>
          <w:rFonts w:eastAsiaTheme="minorEastAsia" w:cstheme="minorBidi"/>
          <w:noProof/>
          <w:sz w:val="24"/>
          <w:szCs w:val="24"/>
        </w:rPr>
      </w:pPr>
      <w:hyperlink w:anchor="_Toc514368823" w:history="1">
        <w:r w:rsidR="003821CA" w:rsidRPr="006B2B19">
          <w:rPr>
            <w:rStyle w:val="Hyperlink"/>
            <w:noProof/>
          </w:rPr>
          <w:t>Cognitive Factors</w:t>
        </w:r>
        <w:r w:rsidR="003821CA">
          <w:rPr>
            <w:noProof/>
            <w:webHidden/>
          </w:rPr>
          <w:tab/>
        </w:r>
        <w:r w:rsidR="003821CA">
          <w:rPr>
            <w:noProof/>
            <w:webHidden/>
          </w:rPr>
          <w:fldChar w:fldCharType="begin"/>
        </w:r>
        <w:r w:rsidR="003821CA">
          <w:rPr>
            <w:noProof/>
            <w:webHidden/>
          </w:rPr>
          <w:instrText xml:space="preserve"> PAGEREF _Toc514368823 \h </w:instrText>
        </w:r>
        <w:r w:rsidR="003821CA">
          <w:rPr>
            <w:noProof/>
            <w:webHidden/>
          </w:rPr>
        </w:r>
        <w:r w:rsidR="003821CA">
          <w:rPr>
            <w:noProof/>
            <w:webHidden/>
          </w:rPr>
          <w:fldChar w:fldCharType="separate"/>
        </w:r>
        <w:r w:rsidR="0071017D">
          <w:rPr>
            <w:noProof/>
            <w:webHidden/>
          </w:rPr>
          <w:t>9</w:t>
        </w:r>
        <w:r w:rsidR="003821CA">
          <w:rPr>
            <w:noProof/>
            <w:webHidden/>
          </w:rPr>
          <w:fldChar w:fldCharType="end"/>
        </w:r>
      </w:hyperlink>
    </w:p>
    <w:p w14:paraId="739FA643" w14:textId="6261A406" w:rsidR="003821CA" w:rsidRDefault="003A30C7">
      <w:pPr>
        <w:pStyle w:val="TOC3"/>
        <w:tabs>
          <w:tab w:val="right" w:leader="dot" w:pos="9010"/>
        </w:tabs>
        <w:rPr>
          <w:rFonts w:eastAsiaTheme="minorEastAsia" w:cstheme="minorBidi"/>
          <w:noProof/>
          <w:sz w:val="24"/>
          <w:szCs w:val="24"/>
        </w:rPr>
      </w:pPr>
      <w:hyperlink w:anchor="_Toc514368824" w:history="1">
        <w:r w:rsidR="003821CA" w:rsidRPr="006B2B19">
          <w:rPr>
            <w:rStyle w:val="Hyperlink"/>
            <w:noProof/>
          </w:rPr>
          <w:t>Fraud Psychology</w:t>
        </w:r>
        <w:r w:rsidR="003821CA">
          <w:rPr>
            <w:noProof/>
            <w:webHidden/>
          </w:rPr>
          <w:tab/>
        </w:r>
        <w:r w:rsidR="003821CA">
          <w:rPr>
            <w:noProof/>
            <w:webHidden/>
          </w:rPr>
          <w:fldChar w:fldCharType="begin"/>
        </w:r>
        <w:r w:rsidR="003821CA">
          <w:rPr>
            <w:noProof/>
            <w:webHidden/>
          </w:rPr>
          <w:instrText xml:space="preserve"> PAGEREF _Toc514368824 \h </w:instrText>
        </w:r>
        <w:r w:rsidR="003821CA">
          <w:rPr>
            <w:noProof/>
            <w:webHidden/>
          </w:rPr>
        </w:r>
        <w:r w:rsidR="003821CA">
          <w:rPr>
            <w:noProof/>
            <w:webHidden/>
          </w:rPr>
          <w:fldChar w:fldCharType="separate"/>
        </w:r>
        <w:r w:rsidR="0071017D">
          <w:rPr>
            <w:noProof/>
            <w:webHidden/>
          </w:rPr>
          <w:t>9</w:t>
        </w:r>
        <w:r w:rsidR="003821CA">
          <w:rPr>
            <w:noProof/>
            <w:webHidden/>
          </w:rPr>
          <w:fldChar w:fldCharType="end"/>
        </w:r>
      </w:hyperlink>
    </w:p>
    <w:p w14:paraId="4EBA4CDA" w14:textId="2CCB241D" w:rsidR="003821CA" w:rsidRDefault="003A30C7">
      <w:pPr>
        <w:pStyle w:val="TOC3"/>
        <w:tabs>
          <w:tab w:val="right" w:leader="dot" w:pos="9010"/>
        </w:tabs>
        <w:rPr>
          <w:rFonts w:eastAsiaTheme="minorEastAsia" w:cstheme="minorBidi"/>
          <w:noProof/>
          <w:sz w:val="24"/>
          <w:szCs w:val="24"/>
        </w:rPr>
      </w:pPr>
      <w:hyperlink w:anchor="_Toc514368825" w:history="1">
        <w:r w:rsidR="003821CA" w:rsidRPr="006B2B19">
          <w:rPr>
            <w:rStyle w:val="Hyperlink"/>
            <w:noProof/>
          </w:rPr>
          <w:t>Differences between People</w:t>
        </w:r>
        <w:r w:rsidR="003821CA">
          <w:rPr>
            <w:noProof/>
            <w:webHidden/>
          </w:rPr>
          <w:tab/>
        </w:r>
        <w:r w:rsidR="003821CA">
          <w:rPr>
            <w:noProof/>
            <w:webHidden/>
          </w:rPr>
          <w:fldChar w:fldCharType="begin"/>
        </w:r>
        <w:r w:rsidR="003821CA">
          <w:rPr>
            <w:noProof/>
            <w:webHidden/>
          </w:rPr>
          <w:instrText xml:space="preserve"> PAGEREF _Toc514368825 \h </w:instrText>
        </w:r>
        <w:r w:rsidR="003821CA">
          <w:rPr>
            <w:noProof/>
            <w:webHidden/>
          </w:rPr>
        </w:r>
        <w:r w:rsidR="003821CA">
          <w:rPr>
            <w:noProof/>
            <w:webHidden/>
          </w:rPr>
          <w:fldChar w:fldCharType="separate"/>
        </w:r>
        <w:r w:rsidR="0071017D">
          <w:rPr>
            <w:noProof/>
            <w:webHidden/>
          </w:rPr>
          <w:t>10</w:t>
        </w:r>
        <w:r w:rsidR="003821CA">
          <w:rPr>
            <w:noProof/>
            <w:webHidden/>
          </w:rPr>
          <w:fldChar w:fldCharType="end"/>
        </w:r>
      </w:hyperlink>
    </w:p>
    <w:p w14:paraId="5C23326B" w14:textId="7DD6EE2F" w:rsidR="003821CA" w:rsidRDefault="003A30C7">
      <w:pPr>
        <w:pStyle w:val="TOC3"/>
        <w:tabs>
          <w:tab w:val="right" w:leader="dot" w:pos="9010"/>
        </w:tabs>
        <w:rPr>
          <w:rFonts w:eastAsiaTheme="minorEastAsia" w:cstheme="minorBidi"/>
          <w:noProof/>
          <w:sz w:val="24"/>
          <w:szCs w:val="24"/>
        </w:rPr>
      </w:pPr>
      <w:hyperlink w:anchor="_Toc514368826" w:history="1">
        <w:r w:rsidR="003821CA" w:rsidRPr="006B2B19">
          <w:rPr>
            <w:rStyle w:val="Hyperlink"/>
            <w:noProof/>
          </w:rPr>
          <w:t>Passwords</w:t>
        </w:r>
        <w:r w:rsidR="003821CA">
          <w:rPr>
            <w:noProof/>
            <w:webHidden/>
          </w:rPr>
          <w:tab/>
        </w:r>
        <w:r w:rsidR="003821CA">
          <w:rPr>
            <w:noProof/>
            <w:webHidden/>
          </w:rPr>
          <w:fldChar w:fldCharType="begin"/>
        </w:r>
        <w:r w:rsidR="003821CA">
          <w:rPr>
            <w:noProof/>
            <w:webHidden/>
          </w:rPr>
          <w:instrText xml:space="preserve"> PAGEREF _Toc514368826 \h </w:instrText>
        </w:r>
        <w:r w:rsidR="003821CA">
          <w:rPr>
            <w:noProof/>
            <w:webHidden/>
          </w:rPr>
        </w:r>
        <w:r w:rsidR="003821CA">
          <w:rPr>
            <w:noProof/>
            <w:webHidden/>
          </w:rPr>
          <w:fldChar w:fldCharType="separate"/>
        </w:r>
        <w:r w:rsidR="0071017D">
          <w:rPr>
            <w:noProof/>
            <w:webHidden/>
          </w:rPr>
          <w:t>10</w:t>
        </w:r>
        <w:r w:rsidR="003821CA">
          <w:rPr>
            <w:noProof/>
            <w:webHidden/>
          </w:rPr>
          <w:fldChar w:fldCharType="end"/>
        </w:r>
      </w:hyperlink>
    </w:p>
    <w:p w14:paraId="4D5209F0" w14:textId="767E694C" w:rsidR="003821CA" w:rsidRDefault="003A30C7">
      <w:pPr>
        <w:pStyle w:val="TOC2"/>
        <w:tabs>
          <w:tab w:val="right" w:leader="dot" w:pos="9010"/>
        </w:tabs>
        <w:rPr>
          <w:rFonts w:eastAsiaTheme="minorEastAsia" w:cstheme="minorBidi"/>
          <w:b w:val="0"/>
          <w:bCs w:val="0"/>
          <w:noProof/>
          <w:sz w:val="24"/>
          <w:szCs w:val="24"/>
        </w:rPr>
      </w:pPr>
      <w:hyperlink w:anchor="_Toc514368827" w:history="1">
        <w:r w:rsidR="003821CA" w:rsidRPr="006B2B19">
          <w:rPr>
            <w:rStyle w:val="Hyperlink"/>
            <w:noProof/>
          </w:rPr>
          <w:t>Protocols</w:t>
        </w:r>
        <w:r w:rsidR="003821CA">
          <w:rPr>
            <w:noProof/>
            <w:webHidden/>
          </w:rPr>
          <w:tab/>
        </w:r>
        <w:r w:rsidR="003821CA">
          <w:rPr>
            <w:noProof/>
            <w:webHidden/>
          </w:rPr>
          <w:fldChar w:fldCharType="begin"/>
        </w:r>
        <w:r w:rsidR="003821CA">
          <w:rPr>
            <w:noProof/>
            <w:webHidden/>
          </w:rPr>
          <w:instrText xml:space="preserve"> PAGEREF _Toc514368827 \h </w:instrText>
        </w:r>
        <w:r w:rsidR="003821CA">
          <w:rPr>
            <w:noProof/>
            <w:webHidden/>
          </w:rPr>
        </w:r>
        <w:r w:rsidR="003821CA">
          <w:rPr>
            <w:noProof/>
            <w:webHidden/>
          </w:rPr>
          <w:fldChar w:fldCharType="separate"/>
        </w:r>
        <w:r w:rsidR="0071017D">
          <w:rPr>
            <w:noProof/>
            <w:webHidden/>
          </w:rPr>
          <w:t>12</w:t>
        </w:r>
        <w:r w:rsidR="003821CA">
          <w:rPr>
            <w:noProof/>
            <w:webHidden/>
          </w:rPr>
          <w:fldChar w:fldCharType="end"/>
        </w:r>
      </w:hyperlink>
    </w:p>
    <w:p w14:paraId="5F541893" w14:textId="45EF8057" w:rsidR="003821CA" w:rsidRDefault="003A30C7">
      <w:pPr>
        <w:pStyle w:val="TOC3"/>
        <w:tabs>
          <w:tab w:val="right" w:leader="dot" w:pos="9010"/>
        </w:tabs>
        <w:rPr>
          <w:rFonts w:eastAsiaTheme="minorEastAsia" w:cstheme="minorBidi"/>
          <w:noProof/>
          <w:sz w:val="24"/>
          <w:szCs w:val="24"/>
        </w:rPr>
      </w:pPr>
      <w:hyperlink w:anchor="_Toc514368828" w:history="1">
        <w:r w:rsidR="003821CA" w:rsidRPr="006B2B19">
          <w:rPr>
            <w:rStyle w:val="Hyperlink"/>
            <w:noProof/>
          </w:rPr>
          <w:t>Real World Protocol</w:t>
        </w:r>
        <w:r w:rsidR="003821CA">
          <w:rPr>
            <w:noProof/>
            <w:webHidden/>
          </w:rPr>
          <w:tab/>
        </w:r>
        <w:r w:rsidR="003821CA">
          <w:rPr>
            <w:noProof/>
            <w:webHidden/>
          </w:rPr>
          <w:fldChar w:fldCharType="begin"/>
        </w:r>
        <w:r w:rsidR="003821CA">
          <w:rPr>
            <w:noProof/>
            <w:webHidden/>
          </w:rPr>
          <w:instrText xml:space="preserve"> PAGEREF _Toc514368828 \h </w:instrText>
        </w:r>
        <w:r w:rsidR="003821CA">
          <w:rPr>
            <w:noProof/>
            <w:webHidden/>
          </w:rPr>
        </w:r>
        <w:r w:rsidR="003821CA">
          <w:rPr>
            <w:noProof/>
            <w:webHidden/>
          </w:rPr>
          <w:fldChar w:fldCharType="separate"/>
        </w:r>
        <w:r w:rsidR="0071017D">
          <w:rPr>
            <w:noProof/>
            <w:webHidden/>
          </w:rPr>
          <w:t>12</w:t>
        </w:r>
        <w:r w:rsidR="003821CA">
          <w:rPr>
            <w:noProof/>
            <w:webHidden/>
          </w:rPr>
          <w:fldChar w:fldCharType="end"/>
        </w:r>
      </w:hyperlink>
    </w:p>
    <w:p w14:paraId="383F97D2" w14:textId="06B1735B" w:rsidR="003821CA" w:rsidRDefault="003A30C7">
      <w:pPr>
        <w:pStyle w:val="TOC3"/>
        <w:tabs>
          <w:tab w:val="right" w:leader="dot" w:pos="9010"/>
        </w:tabs>
        <w:rPr>
          <w:rFonts w:eastAsiaTheme="minorEastAsia" w:cstheme="minorBidi"/>
          <w:noProof/>
          <w:sz w:val="24"/>
          <w:szCs w:val="24"/>
        </w:rPr>
      </w:pPr>
      <w:hyperlink w:anchor="_Toc514368829" w:history="1">
        <w:r w:rsidR="003821CA" w:rsidRPr="006B2B19">
          <w:rPr>
            <w:rStyle w:val="Hyperlink"/>
            <w:noProof/>
          </w:rPr>
          <w:t>Car unlocking protocols</w:t>
        </w:r>
        <w:r w:rsidR="003821CA">
          <w:rPr>
            <w:noProof/>
            <w:webHidden/>
          </w:rPr>
          <w:tab/>
        </w:r>
        <w:r w:rsidR="003821CA">
          <w:rPr>
            <w:noProof/>
            <w:webHidden/>
          </w:rPr>
          <w:fldChar w:fldCharType="begin"/>
        </w:r>
        <w:r w:rsidR="003821CA">
          <w:rPr>
            <w:noProof/>
            <w:webHidden/>
          </w:rPr>
          <w:instrText xml:space="preserve"> PAGEREF _Toc514368829 \h </w:instrText>
        </w:r>
        <w:r w:rsidR="003821CA">
          <w:rPr>
            <w:noProof/>
            <w:webHidden/>
          </w:rPr>
        </w:r>
        <w:r w:rsidR="003821CA">
          <w:rPr>
            <w:noProof/>
            <w:webHidden/>
          </w:rPr>
          <w:fldChar w:fldCharType="separate"/>
        </w:r>
        <w:r w:rsidR="0071017D">
          <w:rPr>
            <w:noProof/>
            <w:webHidden/>
          </w:rPr>
          <w:t>12</w:t>
        </w:r>
        <w:r w:rsidR="003821CA">
          <w:rPr>
            <w:noProof/>
            <w:webHidden/>
          </w:rPr>
          <w:fldChar w:fldCharType="end"/>
        </w:r>
      </w:hyperlink>
    </w:p>
    <w:p w14:paraId="7AB013A6" w14:textId="6D1B3DA7" w:rsidR="003821CA" w:rsidRDefault="003A30C7">
      <w:pPr>
        <w:pStyle w:val="TOC3"/>
        <w:tabs>
          <w:tab w:val="right" w:leader="dot" w:pos="9010"/>
        </w:tabs>
        <w:rPr>
          <w:rFonts w:eastAsiaTheme="minorEastAsia" w:cstheme="minorBidi"/>
          <w:noProof/>
          <w:sz w:val="24"/>
          <w:szCs w:val="24"/>
        </w:rPr>
      </w:pPr>
      <w:hyperlink w:anchor="_Toc514368830" w:history="1">
        <w:r w:rsidR="003821CA" w:rsidRPr="006B2B19">
          <w:rPr>
            <w:rStyle w:val="Hyperlink"/>
            <w:noProof/>
          </w:rPr>
          <w:t>Identify Friend or Foe (IFF) (Some sort of reflection attack)</w:t>
        </w:r>
        <w:r w:rsidR="003821CA">
          <w:rPr>
            <w:noProof/>
            <w:webHidden/>
          </w:rPr>
          <w:tab/>
        </w:r>
        <w:r w:rsidR="003821CA">
          <w:rPr>
            <w:noProof/>
            <w:webHidden/>
          </w:rPr>
          <w:fldChar w:fldCharType="begin"/>
        </w:r>
        <w:r w:rsidR="003821CA">
          <w:rPr>
            <w:noProof/>
            <w:webHidden/>
          </w:rPr>
          <w:instrText xml:space="preserve"> PAGEREF _Toc514368830 \h </w:instrText>
        </w:r>
        <w:r w:rsidR="003821CA">
          <w:rPr>
            <w:noProof/>
            <w:webHidden/>
          </w:rPr>
        </w:r>
        <w:r w:rsidR="003821CA">
          <w:rPr>
            <w:noProof/>
            <w:webHidden/>
          </w:rPr>
          <w:fldChar w:fldCharType="separate"/>
        </w:r>
        <w:r w:rsidR="0071017D">
          <w:rPr>
            <w:noProof/>
            <w:webHidden/>
          </w:rPr>
          <w:t>12</w:t>
        </w:r>
        <w:r w:rsidR="003821CA">
          <w:rPr>
            <w:noProof/>
            <w:webHidden/>
          </w:rPr>
          <w:fldChar w:fldCharType="end"/>
        </w:r>
      </w:hyperlink>
    </w:p>
    <w:p w14:paraId="4FEEC8A1" w14:textId="66626EED" w:rsidR="003821CA" w:rsidRDefault="003A30C7">
      <w:pPr>
        <w:pStyle w:val="TOC3"/>
        <w:tabs>
          <w:tab w:val="right" w:leader="dot" w:pos="9010"/>
        </w:tabs>
        <w:rPr>
          <w:rFonts w:eastAsiaTheme="minorEastAsia" w:cstheme="minorBidi"/>
          <w:noProof/>
          <w:sz w:val="24"/>
          <w:szCs w:val="24"/>
        </w:rPr>
      </w:pPr>
      <w:hyperlink w:anchor="_Toc514368831" w:history="1">
        <w:r w:rsidR="003821CA" w:rsidRPr="006B2B19">
          <w:rPr>
            <w:rStyle w:val="Hyperlink"/>
            <w:noProof/>
          </w:rPr>
          <w:t>Key Management Protocols</w:t>
        </w:r>
        <w:r w:rsidR="003821CA">
          <w:rPr>
            <w:noProof/>
            <w:webHidden/>
          </w:rPr>
          <w:tab/>
        </w:r>
        <w:r w:rsidR="003821CA">
          <w:rPr>
            <w:noProof/>
            <w:webHidden/>
          </w:rPr>
          <w:fldChar w:fldCharType="begin"/>
        </w:r>
        <w:r w:rsidR="003821CA">
          <w:rPr>
            <w:noProof/>
            <w:webHidden/>
          </w:rPr>
          <w:instrText xml:space="preserve"> PAGEREF _Toc514368831 \h </w:instrText>
        </w:r>
        <w:r w:rsidR="003821CA">
          <w:rPr>
            <w:noProof/>
            <w:webHidden/>
          </w:rPr>
        </w:r>
        <w:r w:rsidR="003821CA">
          <w:rPr>
            <w:noProof/>
            <w:webHidden/>
          </w:rPr>
          <w:fldChar w:fldCharType="separate"/>
        </w:r>
        <w:r w:rsidR="0071017D">
          <w:rPr>
            <w:noProof/>
            <w:webHidden/>
          </w:rPr>
          <w:t>13</w:t>
        </w:r>
        <w:r w:rsidR="003821CA">
          <w:rPr>
            <w:noProof/>
            <w:webHidden/>
          </w:rPr>
          <w:fldChar w:fldCharType="end"/>
        </w:r>
      </w:hyperlink>
    </w:p>
    <w:p w14:paraId="1693B61C" w14:textId="4D816828" w:rsidR="003821CA" w:rsidRDefault="003A30C7">
      <w:pPr>
        <w:pStyle w:val="TOC3"/>
        <w:tabs>
          <w:tab w:val="right" w:leader="dot" w:pos="9010"/>
        </w:tabs>
        <w:rPr>
          <w:rFonts w:eastAsiaTheme="minorEastAsia" w:cstheme="minorBidi"/>
          <w:noProof/>
          <w:sz w:val="24"/>
          <w:szCs w:val="24"/>
        </w:rPr>
      </w:pPr>
      <w:hyperlink w:anchor="_Toc514368832" w:history="1">
        <w:r w:rsidR="003821CA" w:rsidRPr="006B2B19">
          <w:rPr>
            <w:rStyle w:val="Hyperlink"/>
            <w:noProof/>
          </w:rPr>
          <w:t>Kerberos</w:t>
        </w:r>
        <w:r w:rsidR="003821CA">
          <w:rPr>
            <w:noProof/>
            <w:webHidden/>
          </w:rPr>
          <w:tab/>
        </w:r>
        <w:r w:rsidR="003821CA">
          <w:rPr>
            <w:noProof/>
            <w:webHidden/>
          </w:rPr>
          <w:fldChar w:fldCharType="begin"/>
        </w:r>
        <w:r w:rsidR="003821CA">
          <w:rPr>
            <w:noProof/>
            <w:webHidden/>
          </w:rPr>
          <w:instrText xml:space="preserve"> PAGEREF _Toc514368832 \h </w:instrText>
        </w:r>
        <w:r w:rsidR="003821CA">
          <w:rPr>
            <w:noProof/>
            <w:webHidden/>
          </w:rPr>
        </w:r>
        <w:r w:rsidR="003821CA">
          <w:rPr>
            <w:noProof/>
            <w:webHidden/>
          </w:rPr>
          <w:fldChar w:fldCharType="separate"/>
        </w:r>
        <w:r w:rsidR="0071017D">
          <w:rPr>
            <w:noProof/>
            <w:webHidden/>
          </w:rPr>
          <w:t>13</w:t>
        </w:r>
        <w:r w:rsidR="003821CA">
          <w:rPr>
            <w:noProof/>
            <w:webHidden/>
          </w:rPr>
          <w:fldChar w:fldCharType="end"/>
        </w:r>
      </w:hyperlink>
    </w:p>
    <w:p w14:paraId="3BBE200C" w14:textId="39748D8A" w:rsidR="003821CA" w:rsidRDefault="003A30C7">
      <w:pPr>
        <w:pStyle w:val="TOC3"/>
        <w:tabs>
          <w:tab w:val="right" w:leader="dot" w:pos="9010"/>
        </w:tabs>
        <w:rPr>
          <w:rFonts w:eastAsiaTheme="minorEastAsia" w:cstheme="minorBidi"/>
          <w:noProof/>
          <w:sz w:val="24"/>
          <w:szCs w:val="24"/>
        </w:rPr>
      </w:pPr>
      <w:hyperlink w:anchor="_Toc514368833" w:history="1">
        <w:r w:rsidR="003821CA" w:rsidRPr="006B2B19">
          <w:rPr>
            <w:rStyle w:val="Hyperlink"/>
            <w:noProof/>
          </w:rPr>
          <w:t>Europay-MasterCard-Visa (EMV)</w:t>
        </w:r>
        <w:r w:rsidR="003821CA">
          <w:rPr>
            <w:noProof/>
            <w:webHidden/>
          </w:rPr>
          <w:tab/>
        </w:r>
        <w:r w:rsidR="003821CA">
          <w:rPr>
            <w:noProof/>
            <w:webHidden/>
          </w:rPr>
          <w:fldChar w:fldCharType="begin"/>
        </w:r>
        <w:r w:rsidR="003821CA">
          <w:rPr>
            <w:noProof/>
            <w:webHidden/>
          </w:rPr>
          <w:instrText xml:space="preserve"> PAGEREF _Toc514368833 \h </w:instrText>
        </w:r>
        <w:r w:rsidR="003821CA">
          <w:rPr>
            <w:noProof/>
            <w:webHidden/>
          </w:rPr>
        </w:r>
        <w:r w:rsidR="003821CA">
          <w:rPr>
            <w:noProof/>
            <w:webHidden/>
          </w:rPr>
          <w:fldChar w:fldCharType="separate"/>
        </w:r>
        <w:r w:rsidR="0071017D">
          <w:rPr>
            <w:noProof/>
            <w:webHidden/>
          </w:rPr>
          <w:t>13</w:t>
        </w:r>
        <w:r w:rsidR="003821CA">
          <w:rPr>
            <w:noProof/>
            <w:webHidden/>
          </w:rPr>
          <w:fldChar w:fldCharType="end"/>
        </w:r>
      </w:hyperlink>
    </w:p>
    <w:p w14:paraId="07E037F7" w14:textId="48E10657" w:rsidR="003821CA" w:rsidRDefault="003A30C7">
      <w:pPr>
        <w:pStyle w:val="TOC3"/>
        <w:tabs>
          <w:tab w:val="right" w:leader="dot" w:pos="9010"/>
        </w:tabs>
        <w:rPr>
          <w:rFonts w:eastAsiaTheme="minorEastAsia" w:cstheme="minorBidi"/>
          <w:noProof/>
          <w:sz w:val="24"/>
          <w:szCs w:val="24"/>
        </w:rPr>
      </w:pPr>
      <w:hyperlink w:anchor="_Toc514368834" w:history="1">
        <w:r w:rsidR="003821CA" w:rsidRPr="006B2B19">
          <w:rPr>
            <w:rStyle w:val="Hyperlink"/>
            <w:noProof/>
          </w:rPr>
          <w:t>Public Key Cryptography</w:t>
        </w:r>
        <w:r w:rsidR="003821CA">
          <w:rPr>
            <w:noProof/>
            <w:webHidden/>
          </w:rPr>
          <w:tab/>
        </w:r>
        <w:r w:rsidR="003821CA">
          <w:rPr>
            <w:noProof/>
            <w:webHidden/>
          </w:rPr>
          <w:fldChar w:fldCharType="begin"/>
        </w:r>
        <w:r w:rsidR="003821CA">
          <w:rPr>
            <w:noProof/>
            <w:webHidden/>
          </w:rPr>
          <w:instrText xml:space="preserve"> PAGEREF _Toc514368834 \h </w:instrText>
        </w:r>
        <w:r w:rsidR="003821CA">
          <w:rPr>
            <w:noProof/>
            <w:webHidden/>
          </w:rPr>
        </w:r>
        <w:r w:rsidR="003821CA">
          <w:rPr>
            <w:noProof/>
            <w:webHidden/>
          </w:rPr>
          <w:fldChar w:fldCharType="separate"/>
        </w:r>
        <w:r w:rsidR="0071017D">
          <w:rPr>
            <w:noProof/>
            <w:webHidden/>
          </w:rPr>
          <w:t>14</w:t>
        </w:r>
        <w:r w:rsidR="003821CA">
          <w:rPr>
            <w:noProof/>
            <w:webHidden/>
          </w:rPr>
          <w:fldChar w:fldCharType="end"/>
        </w:r>
      </w:hyperlink>
    </w:p>
    <w:p w14:paraId="3FCFBCC5" w14:textId="1FB4CFB1" w:rsidR="003821CA" w:rsidRDefault="003A30C7">
      <w:pPr>
        <w:pStyle w:val="TOC2"/>
        <w:tabs>
          <w:tab w:val="right" w:leader="dot" w:pos="9010"/>
        </w:tabs>
        <w:rPr>
          <w:rFonts w:eastAsiaTheme="minorEastAsia" w:cstheme="minorBidi"/>
          <w:b w:val="0"/>
          <w:bCs w:val="0"/>
          <w:noProof/>
          <w:sz w:val="24"/>
          <w:szCs w:val="24"/>
        </w:rPr>
      </w:pPr>
      <w:hyperlink w:anchor="_Toc514368835" w:history="1">
        <w:r w:rsidR="003821CA" w:rsidRPr="006B2B19">
          <w:rPr>
            <w:rStyle w:val="Hyperlink"/>
            <w:noProof/>
          </w:rPr>
          <w:t>Entomology</w:t>
        </w:r>
        <w:r w:rsidR="003821CA">
          <w:rPr>
            <w:noProof/>
            <w:webHidden/>
          </w:rPr>
          <w:tab/>
        </w:r>
        <w:r w:rsidR="003821CA">
          <w:rPr>
            <w:noProof/>
            <w:webHidden/>
          </w:rPr>
          <w:fldChar w:fldCharType="begin"/>
        </w:r>
        <w:r w:rsidR="003821CA">
          <w:rPr>
            <w:noProof/>
            <w:webHidden/>
          </w:rPr>
          <w:instrText xml:space="preserve"> PAGEREF _Toc514368835 \h </w:instrText>
        </w:r>
        <w:r w:rsidR="003821CA">
          <w:rPr>
            <w:noProof/>
            <w:webHidden/>
          </w:rPr>
        </w:r>
        <w:r w:rsidR="003821CA">
          <w:rPr>
            <w:noProof/>
            <w:webHidden/>
          </w:rPr>
          <w:fldChar w:fldCharType="separate"/>
        </w:r>
        <w:r w:rsidR="0071017D">
          <w:rPr>
            <w:noProof/>
            <w:webHidden/>
          </w:rPr>
          <w:t>15</w:t>
        </w:r>
        <w:r w:rsidR="003821CA">
          <w:rPr>
            <w:noProof/>
            <w:webHidden/>
          </w:rPr>
          <w:fldChar w:fldCharType="end"/>
        </w:r>
      </w:hyperlink>
    </w:p>
    <w:p w14:paraId="1F89BAB1" w14:textId="1F9849B9" w:rsidR="003821CA" w:rsidRDefault="003A30C7">
      <w:pPr>
        <w:pStyle w:val="TOC3"/>
        <w:tabs>
          <w:tab w:val="right" w:leader="dot" w:pos="9010"/>
        </w:tabs>
        <w:rPr>
          <w:rFonts w:eastAsiaTheme="minorEastAsia" w:cstheme="minorBidi"/>
          <w:noProof/>
          <w:sz w:val="24"/>
          <w:szCs w:val="24"/>
        </w:rPr>
      </w:pPr>
      <w:hyperlink w:anchor="_Toc514368836" w:history="1">
        <w:r w:rsidR="003821CA" w:rsidRPr="006B2B19">
          <w:rPr>
            <w:rStyle w:val="Hyperlink"/>
            <w:noProof/>
          </w:rPr>
          <w:t>Arithmetic Bugs (Patriot Missile)</w:t>
        </w:r>
        <w:r w:rsidR="003821CA">
          <w:rPr>
            <w:noProof/>
            <w:webHidden/>
          </w:rPr>
          <w:tab/>
        </w:r>
        <w:r w:rsidR="003821CA">
          <w:rPr>
            <w:noProof/>
            <w:webHidden/>
          </w:rPr>
          <w:fldChar w:fldCharType="begin"/>
        </w:r>
        <w:r w:rsidR="003821CA">
          <w:rPr>
            <w:noProof/>
            <w:webHidden/>
          </w:rPr>
          <w:instrText xml:space="preserve"> PAGEREF _Toc514368836 \h </w:instrText>
        </w:r>
        <w:r w:rsidR="003821CA">
          <w:rPr>
            <w:noProof/>
            <w:webHidden/>
          </w:rPr>
        </w:r>
        <w:r w:rsidR="003821CA">
          <w:rPr>
            <w:noProof/>
            <w:webHidden/>
          </w:rPr>
          <w:fldChar w:fldCharType="separate"/>
        </w:r>
        <w:r w:rsidR="0071017D">
          <w:rPr>
            <w:noProof/>
            <w:webHidden/>
          </w:rPr>
          <w:t>16</w:t>
        </w:r>
        <w:r w:rsidR="003821CA">
          <w:rPr>
            <w:noProof/>
            <w:webHidden/>
          </w:rPr>
          <w:fldChar w:fldCharType="end"/>
        </w:r>
      </w:hyperlink>
    </w:p>
    <w:p w14:paraId="01CBEC13" w14:textId="2F4B761B" w:rsidR="003821CA" w:rsidRDefault="003A30C7">
      <w:pPr>
        <w:pStyle w:val="TOC3"/>
        <w:tabs>
          <w:tab w:val="right" w:leader="dot" w:pos="9010"/>
        </w:tabs>
        <w:rPr>
          <w:rFonts w:eastAsiaTheme="minorEastAsia" w:cstheme="minorBidi"/>
          <w:noProof/>
          <w:sz w:val="24"/>
          <w:szCs w:val="24"/>
        </w:rPr>
      </w:pPr>
      <w:hyperlink w:anchor="_Toc514368837" w:history="1">
        <w:r w:rsidR="003821CA" w:rsidRPr="006B2B19">
          <w:rPr>
            <w:rStyle w:val="Hyperlink"/>
            <w:noProof/>
          </w:rPr>
          <w:t>Syntactic Bugs</w:t>
        </w:r>
        <w:r w:rsidR="003821CA">
          <w:rPr>
            <w:noProof/>
            <w:webHidden/>
          </w:rPr>
          <w:tab/>
        </w:r>
        <w:r w:rsidR="003821CA">
          <w:rPr>
            <w:noProof/>
            <w:webHidden/>
          </w:rPr>
          <w:fldChar w:fldCharType="begin"/>
        </w:r>
        <w:r w:rsidR="003821CA">
          <w:rPr>
            <w:noProof/>
            <w:webHidden/>
          </w:rPr>
          <w:instrText xml:space="preserve"> PAGEREF _Toc514368837 \h </w:instrText>
        </w:r>
        <w:r w:rsidR="003821CA">
          <w:rPr>
            <w:noProof/>
            <w:webHidden/>
          </w:rPr>
        </w:r>
        <w:r w:rsidR="003821CA">
          <w:rPr>
            <w:noProof/>
            <w:webHidden/>
          </w:rPr>
          <w:fldChar w:fldCharType="separate"/>
        </w:r>
        <w:r w:rsidR="0071017D">
          <w:rPr>
            <w:noProof/>
            <w:webHidden/>
          </w:rPr>
          <w:t>16</w:t>
        </w:r>
        <w:r w:rsidR="003821CA">
          <w:rPr>
            <w:noProof/>
            <w:webHidden/>
          </w:rPr>
          <w:fldChar w:fldCharType="end"/>
        </w:r>
      </w:hyperlink>
    </w:p>
    <w:p w14:paraId="072C4B3B" w14:textId="5282618C" w:rsidR="003821CA" w:rsidRDefault="003A30C7">
      <w:pPr>
        <w:pStyle w:val="TOC3"/>
        <w:tabs>
          <w:tab w:val="right" w:leader="dot" w:pos="9010"/>
        </w:tabs>
        <w:rPr>
          <w:rFonts w:eastAsiaTheme="minorEastAsia" w:cstheme="minorBidi"/>
          <w:noProof/>
          <w:sz w:val="24"/>
          <w:szCs w:val="24"/>
        </w:rPr>
      </w:pPr>
      <w:hyperlink w:anchor="_Toc514368838" w:history="1">
        <w:r w:rsidR="003821CA" w:rsidRPr="006B2B19">
          <w:rPr>
            <w:rStyle w:val="Hyperlink"/>
            <w:noProof/>
          </w:rPr>
          <w:t>Logic Bugs</w:t>
        </w:r>
        <w:r w:rsidR="003821CA">
          <w:rPr>
            <w:noProof/>
            <w:webHidden/>
          </w:rPr>
          <w:tab/>
        </w:r>
        <w:r w:rsidR="003821CA">
          <w:rPr>
            <w:noProof/>
            <w:webHidden/>
          </w:rPr>
          <w:fldChar w:fldCharType="begin"/>
        </w:r>
        <w:r w:rsidR="003821CA">
          <w:rPr>
            <w:noProof/>
            <w:webHidden/>
          </w:rPr>
          <w:instrText xml:space="preserve"> PAGEREF _Toc514368838 \h </w:instrText>
        </w:r>
        <w:r w:rsidR="003821CA">
          <w:rPr>
            <w:noProof/>
            <w:webHidden/>
          </w:rPr>
        </w:r>
        <w:r w:rsidR="003821CA">
          <w:rPr>
            <w:noProof/>
            <w:webHidden/>
          </w:rPr>
          <w:fldChar w:fldCharType="separate"/>
        </w:r>
        <w:r w:rsidR="0071017D">
          <w:rPr>
            <w:noProof/>
            <w:webHidden/>
          </w:rPr>
          <w:t>16</w:t>
        </w:r>
        <w:r w:rsidR="003821CA">
          <w:rPr>
            <w:noProof/>
            <w:webHidden/>
          </w:rPr>
          <w:fldChar w:fldCharType="end"/>
        </w:r>
      </w:hyperlink>
    </w:p>
    <w:p w14:paraId="494EBDFF" w14:textId="672F3751" w:rsidR="003821CA" w:rsidRDefault="003A30C7">
      <w:pPr>
        <w:pStyle w:val="TOC3"/>
        <w:tabs>
          <w:tab w:val="right" w:leader="dot" w:pos="9010"/>
        </w:tabs>
        <w:rPr>
          <w:rFonts w:eastAsiaTheme="minorEastAsia" w:cstheme="minorBidi"/>
          <w:noProof/>
          <w:sz w:val="24"/>
          <w:szCs w:val="24"/>
        </w:rPr>
      </w:pPr>
      <w:hyperlink w:anchor="_Toc514368839" w:history="1">
        <w:r w:rsidR="003821CA" w:rsidRPr="006B2B19">
          <w:rPr>
            <w:rStyle w:val="Hyperlink"/>
            <w:noProof/>
          </w:rPr>
          <w:t>Buffer Overflows</w:t>
        </w:r>
        <w:r w:rsidR="003821CA">
          <w:rPr>
            <w:noProof/>
            <w:webHidden/>
          </w:rPr>
          <w:tab/>
        </w:r>
        <w:r w:rsidR="003821CA">
          <w:rPr>
            <w:noProof/>
            <w:webHidden/>
          </w:rPr>
          <w:fldChar w:fldCharType="begin"/>
        </w:r>
        <w:r w:rsidR="003821CA">
          <w:rPr>
            <w:noProof/>
            <w:webHidden/>
          </w:rPr>
          <w:instrText xml:space="preserve"> PAGEREF _Toc514368839 \h </w:instrText>
        </w:r>
        <w:r w:rsidR="003821CA">
          <w:rPr>
            <w:noProof/>
            <w:webHidden/>
          </w:rPr>
        </w:r>
        <w:r w:rsidR="003821CA">
          <w:rPr>
            <w:noProof/>
            <w:webHidden/>
          </w:rPr>
          <w:fldChar w:fldCharType="separate"/>
        </w:r>
        <w:r w:rsidR="0071017D">
          <w:rPr>
            <w:noProof/>
            <w:webHidden/>
          </w:rPr>
          <w:t>16</w:t>
        </w:r>
        <w:r w:rsidR="003821CA">
          <w:rPr>
            <w:noProof/>
            <w:webHidden/>
          </w:rPr>
          <w:fldChar w:fldCharType="end"/>
        </w:r>
      </w:hyperlink>
    </w:p>
    <w:p w14:paraId="6CDBCCDF" w14:textId="11D91534" w:rsidR="003821CA" w:rsidRDefault="003A30C7">
      <w:pPr>
        <w:pStyle w:val="TOC3"/>
        <w:tabs>
          <w:tab w:val="right" w:leader="dot" w:pos="9010"/>
        </w:tabs>
        <w:rPr>
          <w:rFonts w:eastAsiaTheme="minorEastAsia" w:cstheme="minorBidi"/>
          <w:noProof/>
          <w:sz w:val="24"/>
          <w:szCs w:val="24"/>
        </w:rPr>
      </w:pPr>
      <w:hyperlink w:anchor="_Toc514368840" w:history="1">
        <w:r w:rsidR="003821CA" w:rsidRPr="006B2B19">
          <w:rPr>
            <w:rStyle w:val="Hyperlink"/>
            <w:noProof/>
          </w:rPr>
          <w:t>Analogue Code Injection</w:t>
        </w:r>
        <w:r w:rsidR="003821CA">
          <w:rPr>
            <w:noProof/>
            <w:webHidden/>
          </w:rPr>
          <w:tab/>
        </w:r>
        <w:r w:rsidR="003821CA">
          <w:rPr>
            <w:noProof/>
            <w:webHidden/>
          </w:rPr>
          <w:fldChar w:fldCharType="begin"/>
        </w:r>
        <w:r w:rsidR="003821CA">
          <w:rPr>
            <w:noProof/>
            <w:webHidden/>
          </w:rPr>
          <w:instrText xml:space="preserve"> PAGEREF _Toc514368840 \h </w:instrText>
        </w:r>
        <w:r w:rsidR="003821CA">
          <w:rPr>
            <w:noProof/>
            <w:webHidden/>
          </w:rPr>
        </w:r>
        <w:r w:rsidR="003821CA">
          <w:rPr>
            <w:noProof/>
            <w:webHidden/>
          </w:rPr>
          <w:fldChar w:fldCharType="separate"/>
        </w:r>
        <w:r w:rsidR="0071017D">
          <w:rPr>
            <w:noProof/>
            <w:webHidden/>
          </w:rPr>
          <w:t>17</w:t>
        </w:r>
        <w:r w:rsidR="003821CA">
          <w:rPr>
            <w:noProof/>
            <w:webHidden/>
          </w:rPr>
          <w:fldChar w:fldCharType="end"/>
        </w:r>
      </w:hyperlink>
    </w:p>
    <w:p w14:paraId="474F717C" w14:textId="732CBD09" w:rsidR="003821CA" w:rsidRDefault="003A30C7">
      <w:pPr>
        <w:pStyle w:val="TOC3"/>
        <w:tabs>
          <w:tab w:val="right" w:leader="dot" w:pos="9010"/>
        </w:tabs>
        <w:rPr>
          <w:rFonts w:eastAsiaTheme="minorEastAsia" w:cstheme="minorBidi"/>
          <w:noProof/>
          <w:sz w:val="24"/>
          <w:szCs w:val="24"/>
        </w:rPr>
      </w:pPr>
      <w:hyperlink w:anchor="_Toc514368841" w:history="1">
        <w:r w:rsidR="003821CA" w:rsidRPr="006B2B19">
          <w:rPr>
            <w:rStyle w:val="Hyperlink"/>
            <w:noProof/>
          </w:rPr>
          <w:t>Software Countermeasures</w:t>
        </w:r>
        <w:r w:rsidR="003821CA">
          <w:rPr>
            <w:noProof/>
            <w:webHidden/>
          </w:rPr>
          <w:tab/>
        </w:r>
        <w:r w:rsidR="003821CA">
          <w:rPr>
            <w:noProof/>
            <w:webHidden/>
          </w:rPr>
          <w:fldChar w:fldCharType="begin"/>
        </w:r>
        <w:r w:rsidR="003821CA">
          <w:rPr>
            <w:noProof/>
            <w:webHidden/>
          </w:rPr>
          <w:instrText xml:space="preserve"> PAGEREF _Toc514368841 \h </w:instrText>
        </w:r>
        <w:r w:rsidR="003821CA">
          <w:rPr>
            <w:noProof/>
            <w:webHidden/>
          </w:rPr>
        </w:r>
        <w:r w:rsidR="003821CA">
          <w:rPr>
            <w:noProof/>
            <w:webHidden/>
          </w:rPr>
          <w:fldChar w:fldCharType="separate"/>
        </w:r>
        <w:r w:rsidR="0071017D">
          <w:rPr>
            <w:noProof/>
            <w:webHidden/>
          </w:rPr>
          <w:t>17</w:t>
        </w:r>
        <w:r w:rsidR="003821CA">
          <w:rPr>
            <w:noProof/>
            <w:webHidden/>
          </w:rPr>
          <w:fldChar w:fldCharType="end"/>
        </w:r>
      </w:hyperlink>
    </w:p>
    <w:p w14:paraId="4DC1803B" w14:textId="08FB304B" w:rsidR="003821CA" w:rsidRDefault="003A30C7">
      <w:pPr>
        <w:pStyle w:val="TOC2"/>
        <w:tabs>
          <w:tab w:val="right" w:leader="dot" w:pos="9010"/>
        </w:tabs>
        <w:rPr>
          <w:rFonts w:eastAsiaTheme="minorEastAsia" w:cstheme="minorBidi"/>
          <w:b w:val="0"/>
          <w:bCs w:val="0"/>
          <w:noProof/>
          <w:sz w:val="24"/>
          <w:szCs w:val="24"/>
        </w:rPr>
      </w:pPr>
      <w:hyperlink w:anchor="_Toc514368842" w:history="1">
        <w:r w:rsidR="003821CA" w:rsidRPr="006B2B19">
          <w:rPr>
            <w:rStyle w:val="Hyperlink"/>
            <w:noProof/>
          </w:rPr>
          <w:t>Software Crisis</w:t>
        </w:r>
        <w:r w:rsidR="003821CA">
          <w:rPr>
            <w:noProof/>
            <w:webHidden/>
          </w:rPr>
          <w:tab/>
        </w:r>
        <w:r w:rsidR="003821CA">
          <w:rPr>
            <w:noProof/>
            <w:webHidden/>
          </w:rPr>
          <w:fldChar w:fldCharType="begin"/>
        </w:r>
        <w:r w:rsidR="003821CA">
          <w:rPr>
            <w:noProof/>
            <w:webHidden/>
          </w:rPr>
          <w:instrText xml:space="preserve"> PAGEREF _Toc514368842 \h </w:instrText>
        </w:r>
        <w:r w:rsidR="003821CA">
          <w:rPr>
            <w:noProof/>
            <w:webHidden/>
          </w:rPr>
        </w:r>
        <w:r w:rsidR="003821CA">
          <w:rPr>
            <w:noProof/>
            <w:webHidden/>
          </w:rPr>
          <w:fldChar w:fldCharType="separate"/>
        </w:r>
        <w:r w:rsidR="0071017D">
          <w:rPr>
            <w:noProof/>
            <w:webHidden/>
          </w:rPr>
          <w:t>18</w:t>
        </w:r>
        <w:r w:rsidR="003821CA">
          <w:rPr>
            <w:noProof/>
            <w:webHidden/>
          </w:rPr>
          <w:fldChar w:fldCharType="end"/>
        </w:r>
      </w:hyperlink>
    </w:p>
    <w:p w14:paraId="13613DA4" w14:textId="51F7F5CC" w:rsidR="003821CA" w:rsidRDefault="003A30C7">
      <w:pPr>
        <w:pStyle w:val="TOC3"/>
        <w:tabs>
          <w:tab w:val="right" w:leader="dot" w:pos="9010"/>
        </w:tabs>
        <w:rPr>
          <w:rFonts w:eastAsiaTheme="minorEastAsia" w:cstheme="minorBidi"/>
          <w:noProof/>
          <w:sz w:val="24"/>
          <w:szCs w:val="24"/>
        </w:rPr>
      </w:pPr>
      <w:hyperlink w:anchor="_Toc514368843" w:history="1">
        <w:r w:rsidR="003821CA" w:rsidRPr="006B2B19">
          <w:rPr>
            <w:rStyle w:val="Hyperlink"/>
            <w:noProof/>
          </w:rPr>
          <w:t>London Ambulance Service</w:t>
        </w:r>
        <w:r w:rsidR="003821CA">
          <w:rPr>
            <w:noProof/>
            <w:webHidden/>
          </w:rPr>
          <w:tab/>
        </w:r>
        <w:r w:rsidR="003821CA">
          <w:rPr>
            <w:noProof/>
            <w:webHidden/>
          </w:rPr>
          <w:fldChar w:fldCharType="begin"/>
        </w:r>
        <w:r w:rsidR="003821CA">
          <w:rPr>
            <w:noProof/>
            <w:webHidden/>
          </w:rPr>
          <w:instrText xml:space="preserve"> PAGEREF _Toc514368843 \h </w:instrText>
        </w:r>
        <w:r w:rsidR="003821CA">
          <w:rPr>
            <w:noProof/>
            <w:webHidden/>
          </w:rPr>
        </w:r>
        <w:r w:rsidR="003821CA">
          <w:rPr>
            <w:noProof/>
            <w:webHidden/>
          </w:rPr>
          <w:fldChar w:fldCharType="separate"/>
        </w:r>
        <w:r w:rsidR="0071017D">
          <w:rPr>
            <w:noProof/>
            <w:webHidden/>
          </w:rPr>
          <w:t>18</w:t>
        </w:r>
        <w:r w:rsidR="003821CA">
          <w:rPr>
            <w:noProof/>
            <w:webHidden/>
          </w:rPr>
          <w:fldChar w:fldCharType="end"/>
        </w:r>
      </w:hyperlink>
    </w:p>
    <w:p w14:paraId="148666C4" w14:textId="2529B844" w:rsidR="003821CA" w:rsidRDefault="003A30C7">
      <w:pPr>
        <w:pStyle w:val="TOC3"/>
        <w:tabs>
          <w:tab w:val="right" w:leader="dot" w:pos="9010"/>
        </w:tabs>
        <w:rPr>
          <w:rFonts w:eastAsiaTheme="minorEastAsia" w:cstheme="minorBidi"/>
          <w:noProof/>
          <w:sz w:val="24"/>
          <w:szCs w:val="24"/>
        </w:rPr>
      </w:pPr>
      <w:hyperlink w:anchor="_Toc514368844" w:history="1">
        <w:r w:rsidR="003821CA" w:rsidRPr="006B2B19">
          <w:rPr>
            <w:rStyle w:val="Hyperlink"/>
            <w:noProof/>
          </w:rPr>
          <w:t>NHS National Programme for IT</w:t>
        </w:r>
        <w:r w:rsidR="003821CA">
          <w:rPr>
            <w:noProof/>
            <w:webHidden/>
          </w:rPr>
          <w:tab/>
        </w:r>
        <w:r w:rsidR="003821CA">
          <w:rPr>
            <w:noProof/>
            <w:webHidden/>
          </w:rPr>
          <w:fldChar w:fldCharType="begin"/>
        </w:r>
        <w:r w:rsidR="003821CA">
          <w:rPr>
            <w:noProof/>
            <w:webHidden/>
          </w:rPr>
          <w:instrText xml:space="preserve"> PAGEREF _Toc514368844 \h </w:instrText>
        </w:r>
        <w:r w:rsidR="003821CA">
          <w:rPr>
            <w:noProof/>
            <w:webHidden/>
          </w:rPr>
        </w:r>
        <w:r w:rsidR="003821CA">
          <w:rPr>
            <w:noProof/>
            <w:webHidden/>
          </w:rPr>
          <w:fldChar w:fldCharType="separate"/>
        </w:r>
        <w:r w:rsidR="0071017D">
          <w:rPr>
            <w:noProof/>
            <w:webHidden/>
          </w:rPr>
          <w:t>20</w:t>
        </w:r>
        <w:r w:rsidR="003821CA">
          <w:rPr>
            <w:noProof/>
            <w:webHidden/>
          </w:rPr>
          <w:fldChar w:fldCharType="end"/>
        </w:r>
      </w:hyperlink>
    </w:p>
    <w:p w14:paraId="03212ACC" w14:textId="1EAFF607" w:rsidR="003821CA" w:rsidRDefault="003A30C7">
      <w:pPr>
        <w:pStyle w:val="TOC3"/>
        <w:tabs>
          <w:tab w:val="right" w:leader="dot" w:pos="9010"/>
        </w:tabs>
        <w:rPr>
          <w:rFonts w:eastAsiaTheme="minorEastAsia" w:cstheme="minorBidi"/>
          <w:noProof/>
          <w:sz w:val="24"/>
          <w:szCs w:val="24"/>
        </w:rPr>
      </w:pPr>
      <w:hyperlink w:anchor="_Toc514368845" w:history="1">
        <w:r w:rsidR="003821CA" w:rsidRPr="006B2B19">
          <w:rPr>
            <w:rStyle w:val="Hyperlink"/>
            <w:noProof/>
          </w:rPr>
          <w:t>Universal Credit</w:t>
        </w:r>
        <w:r w:rsidR="003821CA">
          <w:rPr>
            <w:noProof/>
            <w:webHidden/>
          </w:rPr>
          <w:tab/>
        </w:r>
        <w:r w:rsidR="003821CA">
          <w:rPr>
            <w:noProof/>
            <w:webHidden/>
          </w:rPr>
          <w:fldChar w:fldCharType="begin"/>
        </w:r>
        <w:r w:rsidR="003821CA">
          <w:rPr>
            <w:noProof/>
            <w:webHidden/>
          </w:rPr>
          <w:instrText xml:space="preserve"> PAGEREF _Toc514368845 \h </w:instrText>
        </w:r>
        <w:r w:rsidR="003821CA">
          <w:rPr>
            <w:noProof/>
            <w:webHidden/>
          </w:rPr>
        </w:r>
        <w:r w:rsidR="003821CA">
          <w:rPr>
            <w:noProof/>
            <w:webHidden/>
          </w:rPr>
          <w:fldChar w:fldCharType="separate"/>
        </w:r>
        <w:r w:rsidR="0071017D">
          <w:rPr>
            <w:noProof/>
            <w:webHidden/>
          </w:rPr>
          <w:t>20</w:t>
        </w:r>
        <w:r w:rsidR="003821CA">
          <w:rPr>
            <w:noProof/>
            <w:webHidden/>
          </w:rPr>
          <w:fldChar w:fldCharType="end"/>
        </w:r>
      </w:hyperlink>
    </w:p>
    <w:p w14:paraId="2A73936D" w14:textId="05244E0D" w:rsidR="003821CA" w:rsidRDefault="003A30C7">
      <w:pPr>
        <w:pStyle w:val="TOC3"/>
        <w:tabs>
          <w:tab w:val="right" w:leader="dot" w:pos="9010"/>
        </w:tabs>
        <w:rPr>
          <w:rFonts w:eastAsiaTheme="minorEastAsia" w:cstheme="minorBidi"/>
          <w:noProof/>
          <w:sz w:val="24"/>
          <w:szCs w:val="24"/>
        </w:rPr>
      </w:pPr>
      <w:hyperlink w:anchor="_Toc514368846" w:history="1">
        <w:r w:rsidR="003821CA" w:rsidRPr="006B2B19">
          <w:rPr>
            <w:rStyle w:val="Hyperlink"/>
            <w:noProof/>
          </w:rPr>
          <w:t>Smart Meters</w:t>
        </w:r>
        <w:r w:rsidR="003821CA">
          <w:rPr>
            <w:noProof/>
            <w:webHidden/>
          </w:rPr>
          <w:tab/>
        </w:r>
        <w:r w:rsidR="003821CA">
          <w:rPr>
            <w:noProof/>
            <w:webHidden/>
          </w:rPr>
          <w:fldChar w:fldCharType="begin"/>
        </w:r>
        <w:r w:rsidR="003821CA">
          <w:rPr>
            <w:noProof/>
            <w:webHidden/>
          </w:rPr>
          <w:instrText xml:space="preserve"> PAGEREF _Toc514368846 \h </w:instrText>
        </w:r>
        <w:r w:rsidR="003821CA">
          <w:rPr>
            <w:noProof/>
            <w:webHidden/>
          </w:rPr>
        </w:r>
        <w:r w:rsidR="003821CA">
          <w:rPr>
            <w:noProof/>
            <w:webHidden/>
          </w:rPr>
          <w:fldChar w:fldCharType="separate"/>
        </w:r>
        <w:r w:rsidR="0071017D">
          <w:rPr>
            <w:noProof/>
            <w:webHidden/>
          </w:rPr>
          <w:t>20</w:t>
        </w:r>
        <w:r w:rsidR="003821CA">
          <w:rPr>
            <w:noProof/>
            <w:webHidden/>
          </w:rPr>
          <w:fldChar w:fldCharType="end"/>
        </w:r>
      </w:hyperlink>
    </w:p>
    <w:p w14:paraId="2EEB82BC" w14:textId="25F99880" w:rsidR="003821CA" w:rsidRDefault="003A30C7">
      <w:pPr>
        <w:pStyle w:val="TOC3"/>
        <w:tabs>
          <w:tab w:val="right" w:leader="dot" w:pos="9010"/>
        </w:tabs>
        <w:rPr>
          <w:rFonts w:eastAsiaTheme="minorEastAsia" w:cstheme="minorBidi"/>
          <w:noProof/>
          <w:sz w:val="24"/>
          <w:szCs w:val="24"/>
        </w:rPr>
      </w:pPr>
      <w:hyperlink w:anchor="_Toc514368847" w:history="1">
        <w:r w:rsidR="003821CA" w:rsidRPr="006B2B19">
          <w:rPr>
            <w:rStyle w:val="Hyperlink"/>
            <w:noProof/>
          </w:rPr>
          <w:t>Managing Complexity</w:t>
        </w:r>
        <w:r w:rsidR="003821CA">
          <w:rPr>
            <w:noProof/>
            <w:webHidden/>
          </w:rPr>
          <w:tab/>
        </w:r>
        <w:r w:rsidR="003821CA">
          <w:rPr>
            <w:noProof/>
            <w:webHidden/>
          </w:rPr>
          <w:fldChar w:fldCharType="begin"/>
        </w:r>
        <w:r w:rsidR="003821CA">
          <w:rPr>
            <w:noProof/>
            <w:webHidden/>
          </w:rPr>
          <w:instrText xml:space="preserve"> PAGEREF _Toc514368847 \h </w:instrText>
        </w:r>
        <w:r w:rsidR="003821CA">
          <w:rPr>
            <w:noProof/>
            <w:webHidden/>
          </w:rPr>
        </w:r>
        <w:r w:rsidR="003821CA">
          <w:rPr>
            <w:noProof/>
            <w:webHidden/>
          </w:rPr>
          <w:fldChar w:fldCharType="separate"/>
        </w:r>
        <w:r w:rsidR="0071017D">
          <w:rPr>
            <w:noProof/>
            <w:webHidden/>
          </w:rPr>
          <w:t>20</w:t>
        </w:r>
        <w:r w:rsidR="003821CA">
          <w:rPr>
            <w:noProof/>
            <w:webHidden/>
          </w:rPr>
          <w:fldChar w:fldCharType="end"/>
        </w:r>
      </w:hyperlink>
    </w:p>
    <w:p w14:paraId="1C033161" w14:textId="34B87FCE" w:rsidR="003821CA" w:rsidRDefault="003A30C7">
      <w:pPr>
        <w:pStyle w:val="TOC3"/>
        <w:tabs>
          <w:tab w:val="right" w:leader="dot" w:pos="9010"/>
        </w:tabs>
        <w:rPr>
          <w:rFonts w:eastAsiaTheme="minorEastAsia" w:cstheme="minorBidi"/>
          <w:noProof/>
          <w:sz w:val="24"/>
          <w:szCs w:val="24"/>
        </w:rPr>
      </w:pPr>
      <w:hyperlink w:anchor="_Toc514368848" w:history="1">
        <w:r w:rsidR="003821CA" w:rsidRPr="006B2B19">
          <w:rPr>
            <w:rStyle w:val="Hyperlink"/>
            <w:noProof/>
          </w:rPr>
          <w:t>What makes Software different from traditional Engineering projects</w:t>
        </w:r>
        <w:r w:rsidR="003821CA">
          <w:rPr>
            <w:noProof/>
            <w:webHidden/>
          </w:rPr>
          <w:tab/>
        </w:r>
        <w:r w:rsidR="003821CA">
          <w:rPr>
            <w:noProof/>
            <w:webHidden/>
          </w:rPr>
          <w:fldChar w:fldCharType="begin"/>
        </w:r>
        <w:r w:rsidR="003821CA">
          <w:rPr>
            <w:noProof/>
            <w:webHidden/>
          </w:rPr>
          <w:instrText xml:space="preserve"> PAGEREF _Toc514368848 \h </w:instrText>
        </w:r>
        <w:r w:rsidR="003821CA">
          <w:rPr>
            <w:noProof/>
            <w:webHidden/>
          </w:rPr>
        </w:r>
        <w:r w:rsidR="003821CA">
          <w:rPr>
            <w:noProof/>
            <w:webHidden/>
          </w:rPr>
          <w:fldChar w:fldCharType="separate"/>
        </w:r>
        <w:r w:rsidR="0071017D">
          <w:rPr>
            <w:noProof/>
            <w:webHidden/>
          </w:rPr>
          <w:t>21</w:t>
        </w:r>
        <w:r w:rsidR="003821CA">
          <w:rPr>
            <w:noProof/>
            <w:webHidden/>
          </w:rPr>
          <w:fldChar w:fldCharType="end"/>
        </w:r>
      </w:hyperlink>
    </w:p>
    <w:p w14:paraId="418A09DD" w14:textId="51875E13" w:rsidR="003821CA" w:rsidRDefault="003A30C7">
      <w:pPr>
        <w:pStyle w:val="TOC2"/>
        <w:tabs>
          <w:tab w:val="right" w:leader="dot" w:pos="9010"/>
        </w:tabs>
        <w:rPr>
          <w:rFonts w:eastAsiaTheme="minorEastAsia" w:cstheme="minorBidi"/>
          <w:b w:val="0"/>
          <w:bCs w:val="0"/>
          <w:noProof/>
          <w:sz w:val="24"/>
          <w:szCs w:val="24"/>
        </w:rPr>
      </w:pPr>
      <w:hyperlink w:anchor="_Toc514368849" w:history="1">
        <w:r w:rsidR="003821CA" w:rsidRPr="006B2B19">
          <w:rPr>
            <w:rStyle w:val="Hyperlink"/>
            <w:noProof/>
          </w:rPr>
          <w:t>Software Lifecycle</w:t>
        </w:r>
        <w:r w:rsidR="003821CA">
          <w:rPr>
            <w:noProof/>
            <w:webHidden/>
          </w:rPr>
          <w:tab/>
        </w:r>
        <w:r w:rsidR="003821CA">
          <w:rPr>
            <w:noProof/>
            <w:webHidden/>
          </w:rPr>
          <w:fldChar w:fldCharType="begin"/>
        </w:r>
        <w:r w:rsidR="003821CA">
          <w:rPr>
            <w:noProof/>
            <w:webHidden/>
          </w:rPr>
          <w:instrText xml:space="preserve"> PAGEREF _Toc514368849 \h </w:instrText>
        </w:r>
        <w:r w:rsidR="003821CA">
          <w:rPr>
            <w:noProof/>
            <w:webHidden/>
          </w:rPr>
        </w:r>
        <w:r w:rsidR="003821CA">
          <w:rPr>
            <w:noProof/>
            <w:webHidden/>
          </w:rPr>
          <w:fldChar w:fldCharType="separate"/>
        </w:r>
        <w:r w:rsidR="0071017D">
          <w:rPr>
            <w:noProof/>
            <w:webHidden/>
          </w:rPr>
          <w:t>21</w:t>
        </w:r>
        <w:r w:rsidR="003821CA">
          <w:rPr>
            <w:noProof/>
            <w:webHidden/>
          </w:rPr>
          <w:fldChar w:fldCharType="end"/>
        </w:r>
      </w:hyperlink>
    </w:p>
    <w:p w14:paraId="67A942E4" w14:textId="58769406" w:rsidR="003821CA" w:rsidRDefault="003A30C7">
      <w:pPr>
        <w:pStyle w:val="TOC3"/>
        <w:tabs>
          <w:tab w:val="right" w:leader="dot" w:pos="9010"/>
        </w:tabs>
        <w:rPr>
          <w:rFonts w:eastAsiaTheme="minorEastAsia" w:cstheme="minorBidi"/>
          <w:noProof/>
          <w:sz w:val="24"/>
          <w:szCs w:val="24"/>
        </w:rPr>
      </w:pPr>
      <w:hyperlink w:anchor="_Toc514368850" w:history="1">
        <w:r w:rsidR="003821CA" w:rsidRPr="006B2B19">
          <w:rPr>
            <w:rStyle w:val="Hyperlink"/>
            <w:noProof/>
          </w:rPr>
          <w:t>1950s Case of company that develops and maintains software for itself:</w:t>
        </w:r>
        <w:r w:rsidR="003821CA">
          <w:rPr>
            <w:noProof/>
            <w:webHidden/>
          </w:rPr>
          <w:tab/>
        </w:r>
        <w:r w:rsidR="003821CA">
          <w:rPr>
            <w:noProof/>
            <w:webHidden/>
          </w:rPr>
          <w:fldChar w:fldCharType="begin"/>
        </w:r>
        <w:r w:rsidR="003821CA">
          <w:rPr>
            <w:noProof/>
            <w:webHidden/>
          </w:rPr>
          <w:instrText xml:space="preserve"> PAGEREF _Toc514368850 \h </w:instrText>
        </w:r>
        <w:r w:rsidR="003821CA">
          <w:rPr>
            <w:noProof/>
            <w:webHidden/>
          </w:rPr>
        </w:r>
        <w:r w:rsidR="003821CA">
          <w:rPr>
            <w:noProof/>
            <w:webHidden/>
          </w:rPr>
          <w:fldChar w:fldCharType="separate"/>
        </w:r>
        <w:r w:rsidR="0071017D">
          <w:rPr>
            <w:noProof/>
            <w:webHidden/>
          </w:rPr>
          <w:t>21</w:t>
        </w:r>
        <w:r w:rsidR="003821CA">
          <w:rPr>
            <w:noProof/>
            <w:webHidden/>
          </w:rPr>
          <w:fldChar w:fldCharType="end"/>
        </w:r>
      </w:hyperlink>
    </w:p>
    <w:p w14:paraId="63781C56" w14:textId="681DEC23" w:rsidR="003821CA" w:rsidRDefault="003A30C7">
      <w:pPr>
        <w:pStyle w:val="TOC3"/>
        <w:tabs>
          <w:tab w:val="right" w:leader="dot" w:pos="9010"/>
        </w:tabs>
        <w:rPr>
          <w:rFonts w:eastAsiaTheme="minorEastAsia" w:cstheme="minorBidi"/>
          <w:noProof/>
          <w:sz w:val="24"/>
          <w:szCs w:val="24"/>
        </w:rPr>
      </w:pPr>
      <w:hyperlink w:anchor="_Toc514368851" w:history="1">
        <w:r w:rsidR="003821CA" w:rsidRPr="006B2B19">
          <w:rPr>
            <w:rStyle w:val="Hyperlink"/>
            <w:noProof/>
          </w:rPr>
          <w:t>Cost of code</w:t>
        </w:r>
        <w:r w:rsidR="003821CA">
          <w:rPr>
            <w:noProof/>
            <w:webHidden/>
          </w:rPr>
          <w:tab/>
        </w:r>
        <w:r w:rsidR="003821CA">
          <w:rPr>
            <w:noProof/>
            <w:webHidden/>
          </w:rPr>
          <w:fldChar w:fldCharType="begin"/>
        </w:r>
        <w:r w:rsidR="003821CA">
          <w:rPr>
            <w:noProof/>
            <w:webHidden/>
          </w:rPr>
          <w:instrText xml:space="preserve"> PAGEREF _Toc514368851 \h </w:instrText>
        </w:r>
        <w:r w:rsidR="003821CA">
          <w:rPr>
            <w:noProof/>
            <w:webHidden/>
          </w:rPr>
        </w:r>
        <w:r w:rsidR="003821CA">
          <w:rPr>
            <w:noProof/>
            <w:webHidden/>
          </w:rPr>
          <w:fldChar w:fldCharType="separate"/>
        </w:r>
        <w:r w:rsidR="0071017D">
          <w:rPr>
            <w:noProof/>
            <w:webHidden/>
          </w:rPr>
          <w:t>22</w:t>
        </w:r>
        <w:r w:rsidR="003821CA">
          <w:rPr>
            <w:noProof/>
            <w:webHidden/>
          </w:rPr>
          <w:fldChar w:fldCharType="end"/>
        </w:r>
      </w:hyperlink>
    </w:p>
    <w:p w14:paraId="11E40495" w14:textId="105D1F71" w:rsidR="003821CA" w:rsidRDefault="003A30C7">
      <w:pPr>
        <w:pStyle w:val="TOC3"/>
        <w:tabs>
          <w:tab w:val="right" w:leader="dot" w:pos="9010"/>
        </w:tabs>
        <w:rPr>
          <w:rFonts w:eastAsiaTheme="minorEastAsia" w:cstheme="minorBidi"/>
          <w:noProof/>
          <w:sz w:val="24"/>
          <w:szCs w:val="24"/>
        </w:rPr>
      </w:pPr>
      <w:hyperlink w:anchor="_Toc514368852" w:history="1">
        <w:r w:rsidR="003821CA" w:rsidRPr="006B2B19">
          <w:rPr>
            <w:rStyle w:val="Hyperlink"/>
            <w:noProof/>
          </w:rPr>
          <w:t>First-Generation Lessons</w:t>
        </w:r>
        <w:r w:rsidR="003821CA">
          <w:rPr>
            <w:noProof/>
            <w:webHidden/>
          </w:rPr>
          <w:tab/>
        </w:r>
        <w:r w:rsidR="003821CA">
          <w:rPr>
            <w:noProof/>
            <w:webHidden/>
          </w:rPr>
          <w:fldChar w:fldCharType="begin"/>
        </w:r>
        <w:r w:rsidR="003821CA">
          <w:rPr>
            <w:noProof/>
            <w:webHidden/>
          </w:rPr>
          <w:instrText xml:space="preserve"> PAGEREF _Toc514368852 \h </w:instrText>
        </w:r>
        <w:r w:rsidR="003821CA">
          <w:rPr>
            <w:noProof/>
            <w:webHidden/>
          </w:rPr>
        </w:r>
        <w:r w:rsidR="003821CA">
          <w:rPr>
            <w:noProof/>
            <w:webHidden/>
          </w:rPr>
          <w:fldChar w:fldCharType="separate"/>
        </w:r>
        <w:r w:rsidR="0071017D">
          <w:rPr>
            <w:noProof/>
            <w:webHidden/>
          </w:rPr>
          <w:t>22</w:t>
        </w:r>
        <w:r w:rsidR="003821CA">
          <w:rPr>
            <w:noProof/>
            <w:webHidden/>
          </w:rPr>
          <w:fldChar w:fldCharType="end"/>
        </w:r>
      </w:hyperlink>
    </w:p>
    <w:p w14:paraId="73908CD6" w14:textId="18A0134C" w:rsidR="003821CA" w:rsidRDefault="003A30C7">
      <w:pPr>
        <w:pStyle w:val="TOC3"/>
        <w:tabs>
          <w:tab w:val="right" w:leader="dot" w:pos="9010"/>
        </w:tabs>
        <w:rPr>
          <w:rFonts w:eastAsiaTheme="minorEastAsia" w:cstheme="minorBidi"/>
          <w:noProof/>
          <w:sz w:val="24"/>
          <w:szCs w:val="24"/>
        </w:rPr>
      </w:pPr>
      <w:hyperlink w:anchor="_Toc514368853" w:history="1">
        <w:r w:rsidR="003821CA" w:rsidRPr="006B2B19">
          <w:rPr>
            <w:rStyle w:val="Hyperlink"/>
            <w:noProof/>
          </w:rPr>
          <w:t>Tar Pits</w:t>
        </w:r>
        <w:r w:rsidR="003821CA">
          <w:rPr>
            <w:noProof/>
            <w:webHidden/>
          </w:rPr>
          <w:tab/>
        </w:r>
        <w:r w:rsidR="003821CA">
          <w:rPr>
            <w:noProof/>
            <w:webHidden/>
          </w:rPr>
          <w:fldChar w:fldCharType="begin"/>
        </w:r>
        <w:r w:rsidR="003821CA">
          <w:rPr>
            <w:noProof/>
            <w:webHidden/>
          </w:rPr>
          <w:instrText xml:space="preserve"> PAGEREF _Toc514368853 \h </w:instrText>
        </w:r>
        <w:r w:rsidR="003821CA">
          <w:rPr>
            <w:noProof/>
            <w:webHidden/>
          </w:rPr>
        </w:r>
        <w:r w:rsidR="003821CA">
          <w:rPr>
            <w:noProof/>
            <w:webHidden/>
          </w:rPr>
          <w:fldChar w:fldCharType="separate"/>
        </w:r>
        <w:r w:rsidR="0071017D">
          <w:rPr>
            <w:noProof/>
            <w:webHidden/>
          </w:rPr>
          <w:t>23</w:t>
        </w:r>
        <w:r w:rsidR="003821CA">
          <w:rPr>
            <w:noProof/>
            <w:webHidden/>
          </w:rPr>
          <w:fldChar w:fldCharType="end"/>
        </w:r>
      </w:hyperlink>
    </w:p>
    <w:p w14:paraId="0B77DD3D" w14:textId="3B45F1BF" w:rsidR="003821CA" w:rsidRDefault="003A30C7">
      <w:pPr>
        <w:pStyle w:val="TOC3"/>
        <w:tabs>
          <w:tab w:val="right" w:leader="dot" w:pos="9010"/>
        </w:tabs>
        <w:rPr>
          <w:rFonts w:eastAsiaTheme="minorEastAsia" w:cstheme="minorBidi"/>
          <w:noProof/>
          <w:sz w:val="24"/>
          <w:szCs w:val="24"/>
        </w:rPr>
      </w:pPr>
      <w:hyperlink w:anchor="_Toc514368854" w:history="1">
        <w:r w:rsidR="003821CA" w:rsidRPr="006B2B19">
          <w:rPr>
            <w:rStyle w:val="Hyperlink"/>
            <w:noProof/>
          </w:rPr>
          <w:t>Structured Design</w:t>
        </w:r>
        <w:r w:rsidR="003821CA">
          <w:rPr>
            <w:noProof/>
            <w:webHidden/>
          </w:rPr>
          <w:tab/>
        </w:r>
        <w:r w:rsidR="003821CA">
          <w:rPr>
            <w:noProof/>
            <w:webHidden/>
          </w:rPr>
          <w:fldChar w:fldCharType="begin"/>
        </w:r>
        <w:r w:rsidR="003821CA">
          <w:rPr>
            <w:noProof/>
            <w:webHidden/>
          </w:rPr>
          <w:instrText xml:space="preserve"> PAGEREF _Toc514368854 \h </w:instrText>
        </w:r>
        <w:r w:rsidR="003821CA">
          <w:rPr>
            <w:noProof/>
            <w:webHidden/>
          </w:rPr>
        </w:r>
        <w:r w:rsidR="003821CA">
          <w:rPr>
            <w:noProof/>
            <w:webHidden/>
          </w:rPr>
          <w:fldChar w:fldCharType="separate"/>
        </w:r>
        <w:r w:rsidR="0071017D">
          <w:rPr>
            <w:noProof/>
            <w:webHidden/>
          </w:rPr>
          <w:t>23</w:t>
        </w:r>
        <w:r w:rsidR="003821CA">
          <w:rPr>
            <w:noProof/>
            <w:webHidden/>
          </w:rPr>
          <w:fldChar w:fldCharType="end"/>
        </w:r>
      </w:hyperlink>
    </w:p>
    <w:p w14:paraId="106F2B6E" w14:textId="1A36504D" w:rsidR="003821CA" w:rsidRDefault="003A30C7">
      <w:pPr>
        <w:pStyle w:val="TOC3"/>
        <w:tabs>
          <w:tab w:val="right" w:leader="dot" w:pos="9010"/>
        </w:tabs>
        <w:rPr>
          <w:rFonts w:eastAsiaTheme="minorEastAsia" w:cstheme="minorBidi"/>
          <w:noProof/>
          <w:sz w:val="24"/>
          <w:szCs w:val="24"/>
        </w:rPr>
      </w:pPr>
      <w:hyperlink w:anchor="_Toc514368855" w:history="1">
        <w:r w:rsidR="003821CA" w:rsidRPr="006B2B19">
          <w:rPr>
            <w:rStyle w:val="Hyperlink"/>
            <w:noProof/>
          </w:rPr>
          <w:t>Iterative Development</w:t>
        </w:r>
        <w:r w:rsidR="003821CA">
          <w:rPr>
            <w:noProof/>
            <w:webHidden/>
          </w:rPr>
          <w:tab/>
        </w:r>
        <w:r w:rsidR="003821CA">
          <w:rPr>
            <w:noProof/>
            <w:webHidden/>
          </w:rPr>
          <w:fldChar w:fldCharType="begin"/>
        </w:r>
        <w:r w:rsidR="003821CA">
          <w:rPr>
            <w:noProof/>
            <w:webHidden/>
          </w:rPr>
          <w:instrText xml:space="preserve"> PAGEREF _Toc514368855 \h </w:instrText>
        </w:r>
        <w:r w:rsidR="003821CA">
          <w:rPr>
            <w:noProof/>
            <w:webHidden/>
          </w:rPr>
        </w:r>
        <w:r w:rsidR="003821CA">
          <w:rPr>
            <w:noProof/>
            <w:webHidden/>
          </w:rPr>
          <w:fldChar w:fldCharType="separate"/>
        </w:r>
        <w:r w:rsidR="0071017D">
          <w:rPr>
            <w:noProof/>
            <w:webHidden/>
          </w:rPr>
          <w:t>24</w:t>
        </w:r>
        <w:r w:rsidR="003821CA">
          <w:rPr>
            <w:noProof/>
            <w:webHidden/>
          </w:rPr>
          <w:fldChar w:fldCharType="end"/>
        </w:r>
      </w:hyperlink>
    </w:p>
    <w:p w14:paraId="13E1CC44" w14:textId="6AD43941" w:rsidR="003821CA" w:rsidRDefault="003A30C7">
      <w:pPr>
        <w:pStyle w:val="TOC3"/>
        <w:tabs>
          <w:tab w:val="right" w:leader="dot" w:pos="9010"/>
        </w:tabs>
        <w:rPr>
          <w:rFonts w:eastAsiaTheme="minorEastAsia" w:cstheme="minorBidi"/>
          <w:noProof/>
          <w:sz w:val="24"/>
          <w:szCs w:val="24"/>
        </w:rPr>
      </w:pPr>
      <w:hyperlink w:anchor="_Toc514368856" w:history="1">
        <w:r w:rsidR="003821CA" w:rsidRPr="006B2B19">
          <w:rPr>
            <w:rStyle w:val="Hyperlink"/>
            <w:noProof/>
          </w:rPr>
          <w:t>Spiral Model</w:t>
        </w:r>
        <w:r w:rsidR="003821CA">
          <w:rPr>
            <w:noProof/>
            <w:webHidden/>
          </w:rPr>
          <w:tab/>
        </w:r>
        <w:r w:rsidR="003821CA">
          <w:rPr>
            <w:noProof/>
            <w:webHidden/>
          </w:rPr>
          <w:fldChar w:fldCharType="begin"/>
        </w:r>
        <w:r w:rsidR="003821CA">
          <w:rPr>
            <w:noProof/>
            <w:webHidden/>
          </w:rPr>
          <w:instrText xml:space="preserve"> PAGEREF _Toc514368856 \h </w:instrText>
        </w:r>
        <w:r w:rsidR="003821CA">
          <w:rPr>
            <w:noProof/>
            <w:webHidden/>
          </w:rPr>
        </w:r>
        <w:r w:rsidR="003821CA">
          <w:rPr>
            <w:noProof/>
            <w:webHidden/>
          </w:rPr>
          <w:fldChar w:fldCharType="separate"/>
        </w:r>
        <w:r w:rsidR="0071017D">
          <w:rPr>
            <w:noProof/>
            <w:webHidden/>
          </w:rPr>
          <w:t>24</w:t>
        </w:r>
        <w:r w:rsidR="003821CA">
          <w:rPr>
            <w:noProof/>
            <w:webHidden/>
          </w:rPr>
          <w:fldChar w:fldCharType="end"/>
        </w:r>
      </w:hyperlink>
    </w:p>
    <w:p w14:paraId="5866141C" w14:textId="68608B9A" w:rsidR="003821CA" w:rsidRDefault="003A30C7">
      <w:pPr>
        <w:pStyle w:val="TOC3"/>
        <w:tabs>
          <w:tab w:val="right" w:leader="dot" w:pos="9010"/>
        </w:tabs>
        <w:rPr>
          <w:rFonts w:eastAsiaTheme="minorEastAsia" w:cstheme="minorBidi"/>
          <w:noProof/>
          <w:sz w:val="24"/>
          <w:szCs w:val="24"/>
        </w:rPr>
      </w:pPr>
      <w:hyperlink w:anchor="_Toc514368857" w:history="1">
        <w:r w:rsidR="003821CA" w:rsidRPr="006B2B19">
          <w:rPr>
            <w:rStyle w:val="Hyperlink"/>
            <w:noProof/>
          </w:rPr>
          <w:t>Evolutionary Model</w:t>
        </w:r>
        <w:r w:rsidR="003821CA">
          <w:rPr>
            <w:noProof/>
            <w:webHidden/>
          </w:rPr>
          <w:tab/>
        </w:r>
        <w:r w:rsidR="003821CA">
          <w:rPr>
            <w:noProof/>
            <w:webHidden/>
          </w:rPr>
          <w:fldChar w:fldCharType="begin"/>
        </w:r>
        <w:r w:rsidR="003821CA">
          <w:rPr>
            <w:noProof/>
            <w:webHidden/>
          </w:rPr>
          <w:instrText xml:space="preserve"> PAGEREF _Toc514368857 \h </w:instrText>
        </w:r>
        <w:r w:rsidR="003821CA">
          <w:rPr>
            <w:noProof/>
            <w:webHidden/>
          </w:rPr>
        </w:r>
        <w:r w:rsidR="003821CA">
          <w:rPr>
            <w:noProof/>
            <w:webHidden/>
          </w:rPr>
          <w:fldChar w:fldCharType="separate"/>
        </w:r>
        <w:r w:rsidR="0071017D">
          <w:rPr>
            <w:noProof/>
            <w:webHidden/>
          </w:rPr>
          <w:t>25</w:t>
        </w:r>
        <w:r w:rsidR="003821CA">
          <w:rPr>
            <w:noProof/>
            <w:webHidden/>
          </w:rPr>
          <w:fldChar w:fldCharType="end"/>
        </w:r>
      </w:hyperlink>
    </w:p>
    <w:p w14:paraId="5F1E53FB" w14:textId="3E6A2ED1" w:rsidR="003821CA" w:rsidRDefault="003A30C7">
      <w:pPr>
        <w:pStyle w:val="TOC2"/>
        <w:tabs>
          <w:tab w:val="right" w:leader="dot" w:pos="9010"/>
        </w:tabs>
        <w:rPr>
          <w:rFonts w:eastAsiaTheme="minorEastAsia" w:cstheme="minorBidi"/>
          <w:b w:val="0"/>
          <w:bCs w:val="0"/>
          <w:noProof/>
          <w:sz w:val="24"/>
          <w:szCs w:val="24"/>
        </w:rPr>
      </w:pPr>
      <w:hyperlink w:anchor="_Toc514368858" w:history="1">
        <w:r w:rsidR="003821CA" w:rsidRPr="006B2B19">
          <w:rPr>
            <w:rStyle w:val="Hyperlink"/>
            <w:noProof/>
          </w:rPr>
          <w:t>Critical Systems</w:t>
        </w:r>
        <w:r w:rsidR="003821CA">
          <w:rPr>
            <w:noProof/>
            <w:webHidden/>
          </w:rPr>
          <w:tab/>
        </w:r>
        <w:r w:rsidR="003821CA">
          <w:rPr>
            <w:noProof/>
            <w:webHidden/>
          </w:rPr>
          <w:fldChar w:fldCharType="begin"/>
        </w:r>
        <w:r w:rsidR="003821CA">
          <w:rPr>
            <w:noProof/>
            <w:webHidden/>
          </w:rPr>
          <w:instrText xml:space="preserve"> PAGEREF _Toc514368858 \h </w:instrText>
        </w:r>
        <w:r w:rsidR="003821CA">
          <w:rPr>
            <w:noProof/>
            <w:webHidden/>
          </w:rPr>
        </w:r>
        <w:r w:rsidR="003821CA">
          <w:rPr>
            <w:noProof/>
            <w:webHidden/>
          </w:rPr>
          <w:fldChar w:fldCharType="separate"/>
        </w:r>
        <w:r w:rsidR="0071017D">
          <w:rPr>
            <w:noProof/>
            <w:webHidden/>
          </w:rPr>
          <w:t>25</w:t>
        </w:r>
        <w:r w:rsidR="003821CA">
          <w:rPr>
            <w:noProof/>
            <w:webHidden/>
          </w:rPr>
          <w:fldChar w:fldCharType="end"/>
        </w:r>
      </w:hyperlink>
    </w:p>
    <w:p w14:paraId="2988ADE9" w14:textId="40EBC25D" w:rsidR="003821CA" w:rsidRDefault="003A30C7">
      <w:pPr>
        <w:pStyle w:val="TOC3"/>
        <w:tabs>
          <w:tab w:val="right" w:leader="dot" w:pos="9010"/>
        </w:tabs>
        <w:rPr>
          <w:rFonts w:eastAsiaTheme="minorEastAsia" w:cstheme="minorBidi"/>
          <w:noProof/>
          <w:sz w:val="24"/>
          <w:szCs w:val="24"/>
        </w:rPr>
      </w:pPr>
      <w:hyperlink w:anchor="_Toc514368859" w:history="1">
        <w:r w:rsidR="003821CA" w:rsidRPr="006B2B19">
          <w:rPr>
            <w:rStyle w:val="Hyperlink"/>
            <w:noProof/>
          </w:rPr>
          <w:t>Software Safety Myths</w:t>
        </w:r>
        <w:r w:rsidR="003821CA">
          <w:rPr>
            <w:noProof/>
            <w:webHidden/>
          </w:rPr>
          <w:tab/>
        </w:r>
        <w:r w:rsidR="003821CA">
          <w:rPr>
            <w:noProof/>
            <w:webHidden/>
          </w:rPr>
          <w:fldChar w:fldCharType="begin"/>
        </w:r>
        <w:r w:rsidR="003821CA">
          <w:rPr>
            <w:noProof/>
            <w:webHidden/>
          </w:rPr>
          <w:instrText xml:space="preserve"> PAGEREF _Toc514368859 \h </w:instrText>
        </w:r>
        <w:r w:rsidR="003821CA">
          <w:rPr>
            <w:noProof/>
            <w:webHidden/>
          </w:rPr>
        </w:r>
        <w:r w:rsidR="003821CA">
          <w:rPr>
            <w:noProof/>
            <w:webHidden/>
          </w:rPr>
          <w:fldChar w:fldCharType="separate"/>
        </w:r>
        <w:r w:rsidR="0071017D">
          <w:rPr>
            <w:noProof/>
            <w:webHidden/>
          </w:rPr>
          <w:t>27</w:t>
        </w:r>
        <w:r w:rsidR="003821CA">
          <w:rPr>
            <w:noProof/>
            <w:webHidden/>
          </w:rPr>
          <w:fldChar w:fldCharType="end"/>
        </w:r>
      </w:hyperlink>
    </w:p>
    <w:p w14:paraId="7B84826E" w14:textId="3580A67A" w:rsidR="003821CA" w:rsidRDefault="003A30C7">
      <w:pPr>
        <w:pStyle w:val="TOC3"/>
        <w:tabs>
          <w:tab w:val="right" w:leader="dot" w:pos="9010"/>
        </w:tabs>
        <w:rPr>
          <w:rFonts w:eastAsiaTheme="minorEastAsia" w:cstheme="minorBidi"/>
          <w:noProof/>
          <w:sz w:val="24"/>
          <w:szCs w:val="24"/>
        </w:rPr>
      </w:pPr>
      <w:hyperlink w:anchor="_Toc514368860" w:history="1">
        <w:r w:rsidR="003821CA" w:rsidRPr="006B2B19">
          <w:rPr>
            <w:rStyle w:val="Hyperlink"/>
            <w:noProof/>
          </w:rPr>
          <w:t>Redundancy</w:t>
        </w:r>
        <w:r w:rsidR="003821CA">
          <w:rPr>
            <w:noProof/>
            <w:webHidden/>
          </w:rPr>
          <w:tab/>
        </w:r>
        <w:r w:rsidR="003821CA">
          <w:rPr>
            <w:noProof/>
            <w:webHidden/>
          </w:rPr>
          <w:fldChar w:fldCharType="begin"/>
        </w:r>
        <w:r w:rsidR="003821CA">
          <w:rPr>
            <w:noProof/>
            <w:webHidden/>
          </w:rPr>
          <w:instrText xml:space="preserve"> PAGEREF _Toc514368860 \h </w:instrText>
        </w:r>
        <w:r w:rsidR="003821CA">
          <w:rPr>
            <w:noProof/>
            <w:webHidden/>
          </w:rPr>
        </w:r>
        <w:r w:rsidR="003821CA">
          <w:rPr>
            <w:noProof/>
            <w:webHidden/>
          </w:rPr>
          <w:fldChar w:fldCharType="separate"/>
        </w:r>
        <w:r w:rsidR="0071017D">
          <w:rPr>
            <w:noProof/>
            <w:webHidden/>
          </w:rPr>
          <w:t>28</w:t>
        </w:r>
        <w:r w:rsidR="003821CA">
          <w:rPr>
            <w:noProof/>
            <w:webHidden/>
          </w:rPr>
          <w:fldChar w:fldCharType="end"/>
        </w:r>
      </w:hyperlink>
    </w:p>
    <w:p w14:paraId="258CBE68" w14:textId="67E82A21" w:rsidR="003821CA" w:rsidRDefault="003A30C7">
      <w:pPr>
        <w:pStyle w:val="TOC2"/>
        <w:tabs>
          <w:tab w:val="right" w:leader="dot" w:pos="9010"/>
        </w:tabs>
        <w:rPr>
          <w:rFonts w:eastAsiaTheme="minorEastAsia" w:cstheme="minorBidi"/>
          <w:b w:val="0"/>
          <w:bCs w:val="0"/>
          <w:noProof/>
          <w:sz w:val="24"/>
          <w:szCs w:val="24"/>
        </w:rPr>
      </w:pPr>
      <w:hyperlink w:anchor="_Toc514368861" w:history="1">
        <w:r w:rsidR="003821CA" w:rsidRPr="006B2B19">
          <w:rPr>
            <w:rStyle w:val="Hyperlink"/>
            <w:noProof/>
          </w:rPr>
          <w:t>Development</w:t>
        </w:r>
        <w:r w:rsidR="003821CA">
          <w:rPr>
            <w:noProof/>
            <w:webHidden/>
          </w:rPr>
          <w:tab/>
        </w:r>
        <w:r w:rsidR="003821CA">
          <w:rPr>
            <w:noProof/>
            <w:webHidden/>
          </w:rPr>
          <w:fldChar w:fldCharType="begin"/>
        </w:r>
        <w:r w:rsidR="003821CA">
          <w:rPr>
            <w:noProof/>
            <w:webHidden/>
          </w:rPr>
          <w:instrText xml:space="preserve"> PAGEREF _Toc514368861 \h </w:instrText>
        </w:r>
        <w:r w:rsidR="003821CA">
          <w:rPr>
            <w:noProof/>
            <w:webHidden/>
          </w:rPr>
        </w:r>
        <w:r w:rsidR="003821CA">
          <w:rPr>
            <w:noProof/>
            <w:webHidden/>
          </w:rPr>
          <w:fldChar w:fldCharType="separate"/>
        </w:r>
        <w:r w:rsidR="0071017D">
          <w:rPr>
            <w:noProof/>
            <w:webHidden/>
          </w:rPr>
          <w:t>28</w:t>
        </w:r>
        <w:r w:rsidR="003821CA">
          <w:rPr>
            <w:noProof/>
            <w:webHidden/>
          </w:rPr>
          <w:fldChar w:fldCharType="end"/>
        </w:r>
      </w:hyperlink>
    </w:p>
    <w:p w14:paraId="23716CC8" w14:textId="6A1B4CA3" w:rsidR="003821CA" w:rsidRDefault="003A30C7">
      <w:pPr>
        <w:pStyle w:val="TOC3"/>
        <w:tabs>
          <w:tab w:val="right" w:leader="dot" w:pos="9010"/>
        </w:tabs>
        <w:rPr>
          <w:rFonts w:eastAsiaTheme="minorEastAsia" w:cstheme="minorBidi"/>
          <w:noProof/>
          <w:sz w:val="24"/>
          <w:szCs w:val="24"/>
        </w:rPr>
      </w:pPr>
      <w:hyperlink w:anchor="_Toc514368862" w:history="1">
        <w:r w:rsidR="003821CA" w:rsidRPr="006B2B19">
          <w:rPr>
            <w:rStyle w:val="Hyperlink"/>
            <w:noProof/>
          </w:rPr>
          <w:t>Tools</w:t>
        </w:r>
        <w:r w:rsidR="003821CA">
          <w:rPr>
            <w:noProof/>
            <w:webHidden/>
          </w:rPr>
          <w:tab/>
        </w:r>
        <w:r w:rsidR="003821CA">
          <w:rPr>
            <w:noProof/>
            <w:webHidden/>
          </w:rPr>
          <w:fldChar w:fldCharType="begin"/>
        </w:r>
        <w:r w:rsidR="003821CA">
          <w:rPr>
            <w:noProof/>
            <w:webHidden/>
          </w:rPr>
          <w:instrText xml:space="preserve"> PAGEREF _Toc514368862 \h </w:instrText>
        </w:r>
        <w:r w:rsidR="003821CA">
          <w:rPr>
            <w:noProof/>
            <w:webHidden/>
          </w:rPr>
        </w:r>
        <w:r w:rsidR="003821CA">
          <w:rPr>
            <w:noProof/>
            <w:webHidden/>
          </w:rPr>
          <w:fldChar w:fldCharType="separate"/>
        </w:r>
        <w:r w:rsidR="0071017D">
          <w:rPr>
            <w:noProof/>
            <w:webHidden/>
          </w:rPr>
          <w:t>28</w:t>
        </w:r>
        <w:r w:rsidR="003821CA">
          <w:rPr>
            <w:noProof/>
            <w:webHidden/>
          </w:rPr>
          <w:fldChar w:fldCharType="end"/>
        </w:r>
      </w:hyperlink>
    </w:p>
    <w:p w14:paraId="5166F5B1" w14:textId="2FB907B1" w:rsidR="003821CA" w:rsidRDefault="003A30C7">
      <w:pPr>
        <w:pStyle w:val="TOC3"/>
        <w:tabs>
          <w:tab w:val="right" w:leader="dot" w:pos="9010"/>
        </w:tabs>
        <w:rPr>
          <w:rFonts w:eastAsiaTheme="minorEastAsia" w:cstheme="minorBidi"/>
          <w:noProof/>
          <w:sz w:val="24"/>
          <w:szCs w:val="24"/>
        </w:rPr>
      </w:pPr>
      <w:hyperlink w:anchor="_Toc514368863" w:history="1">
        <w:r w:rsidR="003821CA" w:rsidRPr="006B2B19">
          <w:rPr>
            <w:rStyle w:val="Hyperlink"/>
            <w:noProof/>
          </w:rPr>
          <w:t>Static Analysis Tools</w:t>
        </w:r>
        <w:r w:rsidR="003821CA">
          <w:rPr>
            <w:noProof/>
            <w:webHidden/>
          </w:rPr>
          <w:tab/>
        </w:r>
        <w:r w:rsidR="003821CA">
          <w:rPr>
            <w:noProof/>
            <w:webHidden/>
          </w:rPr>
          <w:fldChar w:fldCharType="begin"/>
        </w:r>
        <w:r w:rsidR="003821CA">
          <w:rPr>
            <w:noProof/>
            <w:webHidden/>
          </w:rPr>
          <w:instrText xml:space="preserve"> PAGEREF _Toc514368863 \h </w:instrText>
        </w:r>
        <w:r w:rsidR="003821CA">
          <w:rPr>
            <w:noProof/>
            <w:webHidden/>
          </w:rPr>
        </w:r>
        <w:r w:rsidR="003821CA">
          <w:rPr>
            <w:noProof/>
            <w:webHidden/>
          </w:rPr>
          <w:fldChar w:fldCharType="separate"/>
        </w:r>
        <w:r w:rsidR="0071017D">
          <w:rPr>
            <w:noProof/>
            <w:webHidden/>
          </w:rPr>
          <w:t>29</w:t>
        </w:r>
        <w:r w:rsidR="003821CA">
          <w:rPr>
            <w:noProof/>
            <w:webHidden/>
          </w:rPr>
          <w:fldChar w:fldCharType="end"/>
        </w:r>
      </w:hyperlink>
    </w:p>
    <w:p w14:paraId="75EC7A9D" w14:textId="1AAA45EB" w:rsidR="003821CA" w:rsidRDefault="003A30C7">
      <w:pPr>
        <w:pStyle w:val="TOC3"/>
        <w:tabs>
          <w:tab w:val="right" w:leader="dot" w:pos="9010"/>
        </w:tabs>
        <w:rPr>
          <w:rFonts w:eastAsiaTheme="minorEastAsia" w:cstheme="minorBidi"/>
          <w:noProof/>
          <w:sz w:val="24"/>
          <w:szCs w:val="24"/>
        </w:rPr>
      </w:pPr>
      <w:hyperlink w:anchor="_Toc514368864" w:history="1">
        <w:r w:rsidR="003821CA" w:rsidRPr="006B2B19">
          <w:rPr>
            <w:rStyle w:val="Hyperlink"/>
            <w:noProof/>
          </w:rPr>
          <w:t>Capability Maturity Model</w:t>
        </w:r>
        <w:r w:rsidR="003821CA">
          <w:rPr>
            <w:noProof/>
            <w:webHidden/>
          </w:rPr>
          <w:tab/>
        </w:r>
        <w:r w:rsidR="003821CA">
          <w:rPr>
            <w:noProof/>
            <w:webHidden/>
          </w:rPr>
          <w:fldChar w:fldCharType="begin"/>
        </w:r>
        <w:r w:rsidR="003821CA">
          <w:rPr>
            <w:noProof/>
            <w:webHidden/>
          </w:rPr>
          <w:instrText xml:space="preserve"> PAGEREF _Toc514368864 \h </w:instrText>
        </w:r>
        <w:r w:rsidR="003821CA">
          <w:rPr>
            <w:noProof/>
            <w:webHidden/>
          </w:rPr>
        </w:r>
        <w:r w:rsidR="003821CA">
          <w:rPr>
            <w:noProof/>
            <w:webHidden/>
          </w:rPr>
          <w:fldChar w:fldCharType="separate"/>
        </w:r>
        <w:r w:rsidR="0071017D">
          <w:rPr>
            <w:noProof/>
            <w:webHidden/>
          </w:rPr>
          <w:t>29</w:t>
        </w:r>
        <w:r w:rsidR="003821CA">
          <w:rPr>
            <w:noProof/>
            <w:webHidden/>
          </w:rPr>
          <w:fldChar w:fldCharType="end"/>
        </w:r>
      </w:hyperlink>
    </w:p>
    <w:p w14:paraId="0C28C7C8" w14:textId="3A56C9F5" w:rsidR="003821CA" w:rsidRDefault="003A30C7">
      <w:pPr>
        <w:pStyle w:val="TOC3"/>
        <w:tabs>
          <w:tab w:val="right" w:leader="dot" w:pos="9010"/>
        </w:tabs>
        <w:rPr>
          <w:rFonts w:eastAsiaTheme="minorEastAsia" w:cstheme="minorBidi"/>
          <w:noProof/>
          <w:sz w:val="24"/>
          <w:szCs w:val="24"/>
        </w:rPr>
      </w:pPr>
      <w:hyperlink w:anchor="_Toc514368865" w:history="1">
        <w:r w:rsidR="003821CA" w:rsidRPr="006B2B19">
          <w:rPr>
            <w:rStyle w:val="Hyperlink"/>
            <w:noProof/>
          </w:rPr>
          <w:t>Agile Development</w:t>
        </w:r>
        <w:r w:rsidR="003821CA">
          <w:rPr>
            <w:noProof/>
            <w:webHidden/>
          </w:rPr>
          <w:tab/>
        </w:r>
        <w:r w:rsidR="003821CA">
          <w:rPr>
            <w:noProof/>
            <w:webHidden/>
          </w:rPr>
          <w:fldChar w:fldCharType="begin"/>
        </w:r>
        <w:r w:rsidR="003821CA">
          <w:rPr>
            <w:noProof/>
            <w:webHidden/>
          </w:rPr>
          <w:instrText xml:space="preserve"> PAGEREF _Toc514368865 \h </w:instrText>
        </w:r>
        <w:r w:rsidR="003821CA">
          <w:rPr>
            <w:noProof/>
            <w:webHidden/>
          </w:rPr>
        </w:r>
        <w:r w:rsidR="003821CA">
          <w:rPr>
            <w:noProof/>
            <w:webHidden/>
          </w:rPr>
          <w:fldChar w:fldCharType="separate"/>
        </w:r>
        <w:r w:rsidR="0071017D">
          <w:rPr>
            <w:noProof/>
            <w:webHidden/>
          </w:rPr>
          <w:t>30</w:t>
        </w:r>
        <w:r w:rsidR="003821CA">
          <w:rPr>
            <w:noProof/>
            <w:webHidden/>
          </w:rPr>
          <w:fldChar w:fldCharType="end"/>
        </w:r>
      </w:hyperlink>
    </w:p>
    <w:p w14:paraId="1385091E" w14:textId="2FB56A07" w:rsidR="003821CA" w:rsidRDefault="003A30C7">
      <w:pPr>
        <w:pStyle w:val="TOC3"/>
        <w:tabs>
          <w:tab w:val="right" w:leader="dot" w:pos="9010"/>
        </w:tabs>
        <w:rPr>
          <w:rFonts w:eastAsiaTheme="minorEastAsia" w:cstheme="minorBidi"/>
          <w:noProof/>
          <w:sz w:val="24"/>
          <w:szCs w:val="24"/>
        </w:rPr>
      </w:pPr>
      <w:hyperlink w:anchor="_Toc514368866" w:history="1">
        <w:r w:rsidR="003821CA" w:rsidRPr="006B2B19">
          <w:rPr>
            <w:rStyle w:val="Hyperlink"/>
            <w:noProof/>
          </w:rPr>
          <w:t>Project Management</w:t>
        </w:r>
        <w:r w:rsidR="003821CA">
          <w:rPr>
            <w:noProof/>
            <w:webHidden/>
          </w:rPr>
          <w:tab/>
        </w:r>
        <w:r w:rsidR="003821CA">
          <w:rPr>
            <w:noProof/>
            <w:webHidden/>
          </w:rPr>
          <w:fldChar w:fldCharType="begin"/>
        </w:r>
        <w:r w:rsidR="003821CA">
          <w:rPr>
            <w:noProof/>
            <w:webHidden/>
          </w:rPr>
          <w:instrText xml:space="preserve"> PAGEREF _Toc514368866 \h </w:instrText>
        </w:r>
        <w:r w:rsidR="003821CA">
          <w:rPr>
            <w:noProof/>
            <w:webHidden/>
          </w:rPr>
        </w:r>
        <w:r w:rsidR="003821CA">
          <w:rPr>
            <w:noProof/>
            <w:webHidden/>
          </w:rPr>
          <w:fldChar w:fldCharType="separate"/>
        </w:r>
        <w:r w:rsidR="0071017D">
          <w:rPr>
            <w:noProof/>
            <w:webHidden/>
          </w:rPr>
          <w:t>31</w:t>
        </w:r>
        <w:r w:rsidR="003821CA">
          <w:rPr>
            <w:noProof/>
            <w:webHidden/>
          </w:rPr>
          <w:fldChar w:fldCharType="end"/>
        </w:r>
      </w:hyperlink>
    </w:p>
    <w:p w14:paraId="71BB85FC" w14:textId="7A7423F8" w:rsidR="003821CA" w:rsidRDefault="003A30C7">
      <w:pPr>
        <w:pStyle w:val="TOC3"/>
        <w:tabs>
          <w:tab w:val="right" w:leader="dot" w:pos="9010"/>
        </w:tabs>
        <w:rPr>
          <w:rFonts w:eastAsiaTheme="minorEastAsia" w:cstheme="minorBidi"/>
          <w:noProof/>
          <w:sz w:val="24"/>
          <w:szCs w:val="24"/>
        </w:rPr>
      </w:pPr>
      <w:hyperlink w:anchor="_Toc514368867" w:history="1">
        <w:r w:rsidR="003821CA" w:rsidRPr="006B2B19">
          <w:rPr>
            <w:rStyle w:val="Hyperlink"/>
            <w:noProof/>
          </w:rPr>
          <w:t>Documentation</w:t>
        </w:r>
        <w:r w:rsidR="003821CA">
          <w:rPr>
            <w:noProof/>
            <w:webHidden/>
          </w:rPr>
          <w:tab/>
        </w:r>
        <w:r w:rsidR="003821CA">
          <w:rPr>
            <w:noProof/>
            <w:webHidden/>
          </w:rPr>
          <w:fldChar w:fldCharType="begin"/>
        </w:r>
        <w:r w:rsidR="003821CA">
          <w:rPr>
            <w:noProof/>
            <w:webHidden/>
          </w:rPr>
          <w:instrText xml:space="preserve"> PAGEREF _Toc514368867 \h </w:instrText>
        </w:r>
        <w:r w:rsidR="003821CA">
          <w:rPr>
            <w:noProof/>
            <w:webHidden/>
          </w:rPr>
        </w:r>
        <w:r w:rsidR="003821CA">
          <w:rPr>
            <w:noProof/>
            <w:webHidden/>
          </w:rPr>
          <w:fldChar w:fldCharType="separate"/>
        </w:r>
        <w:r w:rsidR="0071017D">
          <w:rPr>
            <w:noProof/>
            <w:webHidden/>
          </w:rPr>
          <w:t>31</w:t>
        </w:r>
        <w:r w:rsidR="003821CA">
          <w:rPr>
            <w:noProof/>
            <w:webHidden/>
          </w:rPr>
          <w:fldChar w:fldCharType="end"/>
        </w:r>
      </w:hyperlink>
    </w:p>
    <w:p w14:paraId="420FF654" w14:textId="6C2FADFA" w:rsidR="003821CA" w:rsidRDefault="003A30C7">
      <w:pPr>
        <w:pStyle w:val="TOC3"/>
        <w:tabs>
          <w:tab w:val="right" w:leader="dot" w:pos="9010"/>
        </w:tabs>
        <w:rPr>
          <w:rFonts w:eastAsiaTheme="minorEastAsia" w:cstheme="minorBidi"/>
          <w:noProof/>
          <w:sz w:val="24"/>
          <w:szCs w:val="24"/>
        </w:rPr>
      </w:pPr>
      <w:hyperlink w:anchor="_Toc514368868" w:history="1">
        <w:r w:rsidR="003821CA" w:rsidRPr="006B2B19">
          <w:rPr>
            <w:rStyle w:val="Hyperlink"/>
            <w:noProof/>
          </w:rPr>
          <w:t>Release Management</w:t>
        </w:r>
        <w:r w:rsidR="003821CA">
          <w:rPr>
            <w:noProof/>
            <w:webHidden/>
          </w:rPr>
          <w:tab/>
        </w:r>
        <w:r w:rsidR="003821CA">
          <w:rPr>
            <w:noProof/>
            <w:webHidden/>
          </w:rPr>
          <w:fldChar w:fldCharType="begin"/>
        </w:r>
        <w:r w:rsidR="003821CA">
          <w:rPr>
            <w:noProof/>
            <w:webHidden/>
          </w:rPr>
          <w:instrText xml:space="preserve"> PAGEREF _Toc514368868 \h </w:instrText>
        </w:r>
        <w:r w:rsidR="003821CA">
          <w:rPr>
            <w:noProof/>
            <w:webHidden/>
          </w:rPr>
        </w:r>
        <w:r w:rsidR="003821CA">
          <w:rPr>
            <w:noProof/>
            <w:webHidden/>
          </w:rPr>
          <w:fldChar w:fldCharType="separate"/>
        </w:r>
        <w:r w:rsidR="0071017D">
          <w:rPr>
            <w:noProof/>
            <w:webHidden/>
          </w:rPr>
          <w:t>31</w:t>
        </w:r>
        <w:r w:rsidR="003821CA">
          <w:rPr>
            <w:noProof/>
            <w:webHidden/>
          </w:rPr>
          <w:fldChar w:fldCharType="end"/>
        </w:r>
      </w:hyperlink>
    </w:p>
    <w:p w14:paraId="7969D000" w14:textId="2CCB1AD4" w:rsidR="003821CA" w:rsidRDefault="003A30C7">
      <w:pPr>
        <w:pStyle w:val="TOC3"/>
        <w:tabs>
          <w:tab w:val="right" w:leader="dot" w:pos="9010"/>
        </w:tabs>
        <w:rPr>
          <w:rFonts w:eastAsiaTheme="minorEastAsia" w:cstheme="minorBidi"/>
          <w:noProof/>
          <w:sz w:val="24"/>
          <w:szCs w:val="24"/>
        </w:rPr>
      </w:pPr>
      <w:hyperlink w:anchor="_Toc514368869" w:history="1">
        <w:r w:rsidR="003821CA" w:rsidRPr="006B2B19">
          <w:rPr>
            <w:rStyle w:val="Hyperlink"/>
            <w:noProof/>
          </w:rPr>
          <w:t>Change Control</w:t>
        </w:r>
        <w:r w:rsidR="003821CA">
          <w:rPr>
            <w:noProof/>
            <w:webHidden/>
          </w:rPr>
          <w:tab/>
        </w:r>
        <w:r w:rsidR="003821CA">
          <w:rPr>
            <w:noProof/>
            <w:webHidden/>
          </w:rPr>
          <w:fldChar w:fldCharType="begin"/>
        </w:r>
        <w:r w:rsidR="003821CA">
          <w:rPr>
            <w:noProof/>
            <w:webHidden/>
          </w:rPr>
          <w:instrText xml:space="preserve"> PAGEREF _Toc514368869 \h </w:instrText>
        </w:r>
        <w:r w:rsidR="003821CA">
          <w:rPr>
            <w:noProof/>
            <w:webHidden/>
          </w:rPr>
        </w:r>
        <w:r w:rsidR="003821CA">
          <w:rPr>
            <w:noProof/>
            <w:webHidden/>
          </w:rPr>
          <w:fldChar w:fldCharType="separate"/>
        </w:r>
        <w:r w:rsidR="0071017D">
          <w:rPr>
            <w:noProof/>
            <w:webHidden/>
          </w:rPr>
          <w:t>32</w:t>
        </w:r>
        <w:r w:rsidR="003821CA">
          <w:rPr>
            <w:noProof/>
            <w:webHidden/>
          </w:rPr>
          <w:fldChar w:fldCharType="end"/>
        </w:r>
      </w:hyperlink>
    </w:p>
    <w:p w14:paraId="6B5D87E2" w14:textId="1B080FAF" w:rsidR="003821CA" w:rsidRDefault="003A30C7">
      <w:pPr>
        <w:pStyle w:val="TOC3"/>
        <w:tabs>
          <w:tab w:val="right" w:leader="dot" w:pos="9010"/>
        </w:tabs>
        <w:rPr>
          <w:rFonts w:eastAsiaTheme="minorEastAsia" w:cstheme="minorBidi"/>
          <w:noProof/>
          <w:sz w:val="24"/>
          <w:szCs w:val="24"/>
        </w:rPr>
      </w:pPr>
      <w:hyperlink w:anchor="_Toc514368870" w:history="1">
        <w:r w:rsidR="003821CA" w:rsidRPr="006B2B19">
          <w:rPr>
            <w:rStyle w:val="Hyperlink"/>
            <w:noProof/>
          </w:rPr>
          <w:t>Vulnerabilities</w:t>
        </w:r>
        <w:r w:rsidR="003821CA">
          <w:rPr>
            <w:noProof/>
            <w:webHidden/>
          </w:rPr>
          <w:tab/>
        </w:r>
        <w:r w:rsidR="003821CA">
          <w:rPr>
            <w:noProof/>
            <w:webHidden/>
          </w:rPr>
          <w:fldChar w:fldCharType="begin"/>
        </w:r>
        <w:r w:rsidR="003821CA">
          <w:rPr>
            <w:noProof/>
            <w:webHidden/>
          </w:rPr>
          <w:instrText xml:space="preserve"> PAGEREF _Toc514368870 \h </w:instrText>
        </w:r>
        <w:r w:rsidR="003821CA">
          <w:rPr>
            <w:noProof/>
            <w:webHidden/>
          </w:rPr>
        </w:r>
        <w:r w:rsidR="003821CA">
          <w:rPr>
            <w:noProof/>
            <w:webHidden/>
          </w:rPr>
          <w:fldChar w:fldCharType="separate"/>
        </w:r>
        <w:r w:rsidR="0071017D">
          <w:rPr>
            <w:noProof/>
            <w:webHidden/>
          </w:rPr>
          <w:t>32</w:t>
        </w:r>
        <w:r w:rsidR="003821CA">
          <w:rPr>
            <w:noProof/>
            <w:webHidden/>
          </w:rPr>
          <w:fldChar w:fldCharType="end"/>
        </w:r>
      </w:hyperlink>
    </w:p>
    <w:p w14:paraId="7E32DAEA" w14:textId="2059BB45" w:rsidR="003821CA" w:rsidRDefault="003A30C7">
      <w:pPr>
        <w:pStyle w:val="TOC3"/>
        <w:tabs>
          <w:tab w:val="right" w:leader="dot" w:pos="9010"/>
        </w:tabs>
        <w:rPr>
          <w:rFonts w:eastAsiaTheme="minorEastAsia" w:cstheme="minorBidi"/>
          <w:noProof/>
          <w:sz w:val="24"/>
          <w:szCs w:val="24"/>
        </w:rPr>
      </w:pPr>
      <w:hyperlink w:anchor="_Toc514368871" w:history="1">
        <w:r w:rsidR="003821CA" w:rsidRPr="006B2B19">
          <w:rPr>
            <w:rStyle w:val="Hyperlink"/>
            <w:noProof/>
          </w:rPr>
          <w:t>Knowing when you’re done</w:t>
        </w:r>
        <w:r w:rsidR="003821CA">
          <w:rPr>
            <w:noProof/>
            <w:webHidden/>
          </w:rPr>
          <w:tab/>
        </w:r>
        <w:r w:rsidR="003821CA">
          <w:rPr>
            <w:noProof/>
            <w:webHidden/>
          </w:rPr>
          <w:fldChar w:fldCharType="begin"/>
        </w:r>
        <w:r w:rsidR="003821CA">
          <w:rPr>
            <w:noProof/>
            <w:webHidden/>
          </w:rPr>
          <w:instrText xml:space="preserve"> PAGEREF _Toc514368871 \h </w:instrText>
        </w:r>
        <w:r w:rsidR="003821CA">
          <w:rPr>
            <w:noProof/>
            <w:webHidden/>
          </w:rPr>
        </w:r>
        <w:r w:rsidR="003821CA">
          <w:rPr>
            <w:noProof/>
            <w:webHidden/>
          </w:rPr>
          <w:fldChar w:fldCharType="separate"/>
        </w:r>
        <w:r w:rsidR="0071017D">
          <w:rPr>
            <w:noProof/>
            <w:webHidden/>
          </w:rPr>
          <w:t>32</w:t>
        </w:r>
        <w:r w:rsidR="003821CA">
          <w:rPr>
            <w:noProof/>
            <w:webHidden/>
          </w:rPr>
          <w:fldChar w:fldCharType="end"/>
        </w:r>
      </w:hyperlink>
    </w:p>
    <w:p w14:paraId="00053FEB" w14:textId="0D41E456" w:rsidR="003821CA" w:rsidRDefault="003A30C7">
      <w:pPr>
        <w:pStyle w:val="TOC2"/>
        <w:tabs>
          <w:tab w:val="right" w:leader="dot" w:pos="9010"/>
        </w:tabs>
        <w:rPr>
          <w:rFonts w:eastAsiaTheme="minorEastAsia" w:cstheme="minorBidi"/>
          <w:b w:val="0"/>
          <w:bCs w:val="0"/>
          <w:noProof/>
          <w:sz w:val="24"/>
          <w:szCs w:val="24"/>
        </w:rPr>
      </w:pPr>
      <w:hyperlink w:anchor="_Toc514368872" w:history="1">
        <w:r w:rsidR="003821CA" w:rsidRPr="006B2B19">
          <w:rPr>
            <w:rStyle w:val="Hyperlink"/>
            <w:noProof/>
          </w:rPr>
          <w:t>Testing</w:t>
        </w:r>
        <w:r w:rsidR="003821CA">
          <w:rPr>
            <w:noProof/>
            <w:webHidden/>
          </w:rPr>
          <w:tab/>
        </w:r>
        <w:r w:rsidR="003821CA">
          <w:rPr>
            <w:noProof/>
            <w:webHidden/>
          </w:rPr>
          <w:fldChar w:fldCharType="begin"/>
        </w:r>
        <w:r w:rsidR="003821CA">
          <w:rPr>
            <w:noProof/>
            <w:webHidden/>
          </w:rPr>
          <w:instrText xml:space="preserve"> PAGEREF _Toc514368872 \h </w:instrText>
        </w:r>
        <w:r w:rsidR="003821CA">
          <w:rPr>
            <w:noProof/>
            <w:webHidden/>
          </w:rPr>
        </w:r>
        <w:r w:rsidR="003821CA">
          <w:rPr>
            <w:noProof/>
            <w:webHidden/>
          </w:rPr>
          <w:fldChar w:fldCharType="separate"/>
        </w:r>
        <w:r w:rsidR="0071017D">
          <w:rPr>
            <w:noProof/>
            <w:webHidden/>
          </w:rPr>
          <w:t>33</w:t>
        </w:r>
        <w:r w:rsidR="003821CA">
          <w:rPr>
            <w:noProof/>
            <w:webHidden/>
          </w:rPr>
          <w:fldChar w:fldCharType="end"/>
        </w:r>
      </w:hyperlink>
    </w:p>
    <w:p w14:paraId="6471C60D" w14:textId="6C518949" w:rsidR="003821CA" w:rsidRDefault="003A30C7">
      <w:pPr>
        <w:pStyle w:val="TOC3"/>
        <w:tabs>
          <w:tab w:val="right" w:leader="dot" w:pos="9010"/>
        </w:tabs>
        <w:rPr>
          <w:rFonts w:eastAsiaTheme="minorEastAsia" w:cstheme="minorBidi"/>
          <w:noProof/>
          <w:sz w:val="24"/>
          <w:szCs w:val="24"/>
        </w:rPr>
      </w:pPr>
      <w:hyperlink w:anchor="_Toc514368873" w:history="1">
        <w:r w:rsidR="003821CA" w:rsidRPr="006B2B19">
          <w:rPr>
            <w:rStyle w:val="Hyperlink"/>
            <w:noProof/>
          </w:rPr>
          <w:t>Types of Testing</w:t>
        </w:r>
        <w:r w:rsidR="003821CA">
          <w:rPr>
            <w:noProof/>
            <w:webHidden/>
          </w:rPr>
          <w:tab/>
        </w:r>
        <w:r w:rsidR="003821CA">
          <w:rPr>
            <w:noProof/>
            <w:webHidden/>
          </w:rPr>
          <w:fldChar w:fldCharType="begin"/>
        </w:r>
        <w:r w:rsidR="003821CA">
          <w:rPr>
            <w:noProof/>
            <w:webHidden/>
          </w:rPr>
          <w:instrText xml:space="preserve"> PAGEREF _Toc514368873 \h </w:instrText>
        </w:r>
        <w:r w:rsidR="003821CA">
          <w:rPr>
            <w:noProof/>
            <w:webHidden/>
          </w:rPr>
        </w:r>
        <w:r w:rsidR="003821CA">
          <w:rPr>
            <w:noProof/>
            <w:webHidden/>
          </w:rPr>
          <w:fldChar w:fldCharType="separate"/>
        </w:r>
        <w:r w:rsidR="0071017D">
          <w:rPr>
            <w:noProof/>
            <w:webHidden/>
          </w:rPr>
          <w:t>33</w:t>
        </w:r>
        <w:r w:rsidR="003821CA">
          <w:rPr>
            <w:noProof/>
            <w:webHidden/>
          </w:rPr>
          <w:fldChar w:fldCharType="end"/>
        </w:r>
      </w:hyperlink>
    </w:p>
    <w:p w14:paraId="7BC7DCF4" w14:textId="73FADF17" w:rsidR="003821CA" w:rsidRDefault="003A30C7">
      <w:pPr>
        <w:pStyle w:val="TOC3"/>
        <w:tabs>
          <w:tab w:val="right" w:leader="dot" w:pos="9010"/>
        </w:tabs>
        <w:rPr>
          <w:rFonts w:eastAsiaTheme="minorEastAsia" w:cstheme="minorBidi"/>
          <w:noProof/>
          <w:sz w:val="24"/>
          <w:szCs w:val="24"/>
        </w:rPr>
      </w:pPr>
      <w:hyperlink w:anchor="_Toc514368874" w:history="1">
        <w:r w:rsidR="003821CA" w:rsidRPr="006B2B19">
          <w:rPr>
            <w:rStyle w:val="Hyperlink"/>
            <w:rFonts w:eastAsia="Times New Roman"/>
            <w:noProof/>
            <w:lang w:eastAsia="en-GB"/>
          </w:rPr>
          <w:t>Unit Testing Example and Important Points</w:t>
        </w:r>
        <w:r w:rsidR="003821CA">
          <w:rPr>
            <w:noProof/>
            <w:webHidden/>
          </w:rPr>
          <w:tab/>
        </w:r>
        <w:r w:rsidR="003821CA">
          <w:rPr>
            <w:noProof/>
            <w:webHidden/>
          </w:rPr>
          <w:fldChar w:fldCharType="begin"/>
        </w:r>
        <w:r w:rsidR="003821CA">
          <w:rPr>
            <w:noProof/>
            <w:webHidden/>
          </w:rPr>
          <w:instrText xml:space="preserve"> PAGEREF _Toc514368874 \h </w:instrText>
        </w:r>
        <w:r w:rsidR="003821CA">
          <w:rPr>
            <w:noProof/>
            <w:webHidden/>
          </w:rPr>
        </w:r>
        <w:r w:rsidR="003821CA">
          <w:rPr>
            <w:noProof/>
            <w:webHidden/>
          </w:rPr>
          <w:fldChar w:fldCharType="separate"/>
        </w:r>
        <w:r w:rsidR="0071017D">
          <w:rPr>
            <w:noProof/>
            <w:webHidden/>
          </w:rPr>
          <w:t>34</w:t>
        </w:r>
        <w:r w:rsidR="003821CA">
          <w:rPr>
            <w:noProof/>
            <w:webHidden/>
          </w:rPr>
          <w:fldChar w:fldCharType="end"/>
        </w:r>
      </w:hyperlink>
    </w:p>
    <w:p w14:paraId="3D746A7C" w14:textId="09085C40" w:rsidR="003821CA" w:rsidRDefault="003A30C7">
      <w:pPr>
        <w:pStyle w:val="TOC3"/>
        <w:tabs>
          <w:tab w:val="right" w:leader="dot" w:pos="9010"/>
        </w:tabs>
        <w:rPr>
          <w:rFonts w:eastAsiaTheme="minorEastAsia" w:cstheme="minorBidi"/>
          <w:noProof/>
          <w:sz w:val="24"/>
          <w:szCs w:val="24"/>
        </w:rPr>
      </w:pPr>
      <w:hyperlink w:anchor="_Toc514368875" w:history="1">
        <w:r w:rsidR="003821CA" w:rsidRPr="006B2B19">
          <w:rPr>
            <w:rStyle w:val="Hyperlink"/>
            <w:noProof/>
          </w:rPr>
          <w:t>Mocking</w:t>
        </w:r>
        <w:r w:rsidR="003821CA">
          <w:rPr>
            <w:noProof/>
            <w:webHidden/>
          </w:rPr>
          <w:tab/>
        </w:r>
        <w:r w:rsidR="003821CA">
          <w:rPr>
            <w:noProof/>
            <w:webHidden/>
          </w:rPr>
          <w:fldChar w:fldCharType="begin"/>
        </w:r>
        <w:r w:rsidR="003821CA">
          <w:rPr>
            <w:noProof/>
            <w:webHidden/>
          </w:rPr>
          <w:instrText xml:space="preserve"> PAGEREF _Toc514368875 \h </w:instrText>
        </w:r>
        <w:r w:rsidR="003821CA">
          <w:rPr>
            <w:noProof/>
            <w:webHidden/>
          </w:rPr>
        </w:r>
        <w:r w:rsidR="003821CA">
          <w:rPr>
            <w:noProof/>
            <w:webHidden/>
          </w:rPr>
          <w:fldChar w:fldCharType="separate"/>
        </w:r>
        <w:r w:rsidR="0071017D">
          <w:rPr>
            <w:noProof/>
            <w:webHidden/>
          </w:rPr>
          <w:t>35</w:t>
        </w:r>
        <w:r w:rsidR="003821CA">
          <w:rPr>
            <w:noProof/>
            <w:webHidden/>
          </w:rPr>
          <w:fldChar w:fldCharType="end"/>
        </w:r>
      </w:hyperlink>
    </w:p>
    <w:p w14:paraId="3625FBFA" w14:textId="2663EA25" w:rsidR="003821CA" w:rsidRDefault="003A30C7">
      <w:pPr>
        <w:pStyle w:val="TOC3"/>
        <w:tabs>
          <w:tab w:val="right" w:leader="dot" w:pos="9010"/>
        </w:tabs>
        <w:rPr>
          <w:rFonts w:eastAsiaTheme="minorEastAsia" w:cstheme="minorBidi"/>
          <w:noProof/>
          <w:sz w:val="24"/>
          <w:szCs w:val="24"/>
        </w:rPr>
      </w:pPr>
      <w:hyperlink w:anchor="_Toc514368876" w:history="1">
        <w:r w:rsidR="003821CA" w:rsidRPr="006B2B19">
          <w:rPr>
            <w:rStyle w:val="Hyperlink"/>
            <w:noProof/>
          </w:rPr>
          <w:t>Flaky Tests</w:t>
        </w:r>
        <w:r w:rsidR="003821CA">
          <w:rPr>
            <w:noProof/>
            <w:webHidden/>
          </w:rPr>
          <w:tab/>
        </w:r>
        <w:r w:rsidR="003821CA">
          <w:rPr>
            <w:noProof/>
            <w:webHidden/>
          </w:rPr>
          <w:fldChar w:fldCharType="begin"/>
        </w:r>
        <w:r w:rsidR="003821CA">
          <w:rPr>
            <w:noProof/>
            <w:webHidden/>
          </w:rPr>
          <w:instrText xml:space="preserve"> PAGEREF _Toc514368876 \h </w:instrText>
        </w:r>
        <w:r w:rsidR="003821CA">
          <w:rPr>
            <w:noProof/>
            <w:webHidden/>
          </w:rPr>
        </w:r>
        <w:r w:rsidR="003821CA">
          <w:rPr>
            <w:noProof/>
            <w:webHidden/>
          </w:rPr>
          <w:fldChar w:fldCharType="separate"/>
        </w:r>
        <w:r w:rsidR="0071017D">
          <w:rPr>
            <w:noProof/>
            <w:webHidden/>
          </w:rPr>
          <w:t>35</w:t>
        </w:r>
        <w:r w:rsidR="003821CA">
          <w:rPr>
            <w:noProof/>
            <w:webHidden/>
          </w:rPr>
          <w:fldChar w:fldCharType="end"/>
        </w:r>
      </w:hyperlink>
    </w:p>
    <w:p w14:paraId="6A4072FF" w14:textId="2621F30F" w:rsidR="003821CA" w:rsidRDefault="003A30C7">
      <w:pPr>
        <w:pStyle w:val="TOC3"/>
        <w:tabs>
          <w:tab w:val="right" w:leader="dot" w:pos="9010"/>
        </w:tabs>
        <w:rPr>
          <w:rFonts w:eastAsiaTheme="minorEastAsia" w:cstheme="minorBidi"/>
          <w:noProof/>
          <w:sz w:val="24"/>
          <w:szCs w:val="24"/>
        </w:rPr>
      </w:pPr>
      <w:hyperlink w:anchor="_Toc514368877" w:history="1">
        <w:r w:rsidR="003821CA" w:rsidRPr="006B2B19">
          <w:rPr>
            <w:rStyle w:val="Hyperlink"/>
            <w:noProof/>
          </w:rPr>
          <w:t>Automated test generation</w:t>
        </w:r>
        <w:r w:rsidR="003821CA">
          <w:rPr>
            <w:noProof/>
            <w:webHidden/>
          </w:rPr>
          <w:tab/>
        </w:r>
        <w:r w:rsidR="003821CA">
          <w:rPr>
            <w:noProof/>
            <w:webHidden/>
          </w:rPr>
          <w:fldChar w:fldCharType="begin"/>
        </w:r>
        <w:r w:rsidR="003821CA">
          <w:rPr>
            <w:noProof/>
            <w:webHidden/>
          </w:rPr>
          <w:instrText xml:space="preserve"> PAGEREF _Toc514368877 \h </w:instrText>
        </w:r>
        <w:r w:rsidR="003821CA">
          <w:rPr>
            <w:noProof/>
            <w:webHidden/>
          </w:rPr>
        </w:r>
        <w:r w:rsidR="003821CA">
          <w:rPr>
            <w:noProof/>
            <w:webHidden/>
          </w:rPr>
          <w:fldChar w:fldCharType="separate"/>
        </w:r>
        <w:r w:rsidR="0071017D">
          <w:rPr>
            <w:noProof/>
            <w:webHidden/>
          </w:rPr>
          <w:t>35</w:t>
        </w:r>
        <w:r w:rsidR="003821CA">
          <w:rPr>
            <w:noProof/>
            <w:webHidden/>
          </w:rPr>
          <w:fldChar w:fldCharType="end"/>
        </w:r>
      </w:hyperlink>
    </w:p>
    <w:p w14:paraId="45887DEC" w14:textId="79C65AA8" w:rsidR="003821CA" w:rsidRDefault="003A30C7">
      <w:pPr>
        <w:pStyle w:val="TOC3"/>
        <w:tabs>
          <w:tab w:val="right" w:leader="dot" w:pos="9010"/>
        </w:tabs>
        <w:rPr>
          <w:rFonts w:eastAsiaTheme="minorEastAsia" w:cstheme="minorBidi"/>
          <w:noProof/>
          <w:sz w:val="24"/>
          <w:szCs w:val="24"/>
        </w:rPr>
      </w:pPr>
      <w:hyperlink w:anchor="_Toc514368878" w:history="1">
        <w:r w:rsidR="003821CA" w:rsidRPr="006B2B19">
          <w:rPr>
            <w:rStyle w:val="Hyperlink"/>
            <w:noProof/>
          </w:rPr>
          <w:t>Code Coverage Testing</w:t>
        </w:r>
        <w:r w:rsidR="003821CA">
          <w:rPr>
            <w:noProof/>
            <w:webHidden/>
          </w:rPr>
          <w:tab/>
        </w:r>
        <w:r w:rsidR="003821CA">
          <w:rPr>
            <w:noProof/>
            <w:webHidden/>
          </w:rPr>
          <w:fldChar w:fldCharType="begin"/>
        </w:r>
        <w:r w:rsidR="003821CA">
          <w:rPr>
            <w:noProof/>
            <w:webHidden/>
          </w:rPr>
          <w:instrText xml:space="preserve"> PAGEREF _Toc514368878 \h </w:instrText>
        </w:r>
        <w:r w:rsidR="003821CA">
          <w:rPr>
            <w:noProof/>
            <w:webHidden/>
          </w:rPr>
        </w:r>
        <w:r w:rsidR="003821CA">
          <w:rPr>
            <w:noProof/>
            <w:webHidden/>
          </w:rPr>
          <w:fldChar w:fldCharType="separate"/>
        </w:r>
        <w:r w:rsidR="0071017D">
          <w:rPr>
            <w:noProof/>
            <w:webHidden/>
          </w:rPr>
          <w:t>35</w:t>
        </w:r>
        <w:r w:rsidR="003821CA">
          <w:rPr>
            <w:noProof/>
            <w:webHidden/>
          </w:rPr>
          <w:fldChar w:fldCharType="end"/>
        </w:r>
      </w:hyperlink>
    </w:p>
    <w:p w14:paraId="2053A60C" w14:textId="55FED079" w:rsidR="003821CA" w:rsidRDefault="003A30C7">
      <w:pPr>
        <w:pStyle w:val="TOC3"/>
        <w:tabs>
          <w:tab w:val="right" w:leader="dot" w:pos="9010"/>
        </w:tabs>
        <w:rPr>
          <w:rFonts w:eastAsiaTheme="minorEastAsia" w:cstheme="minorBidi"/>
          <w:noProof/>
          <w:sz w:val="24"/>
          <w:szCs w:val="24"/>
        </w:rPr>
      </w:pPr>
      <w:hyperlink w:anchor="_Toc514368879" w:history="1">
        <w:r w:rsidR="003821CA" w:rsidRPr="006B2B19">
          <w:rPr>
            <w:rStyle w:val="Hyperlink"/>
            <w:noProof/>
          </w:rPr>
          <w:t>Mutation Testing</w:t>
        </w:r>
        <w:r w:rsidR="003821CA">
          <w:rPr>
            <w:noProof/>
            <w:webHidden/>
          </w:rPr>
          <w:tab/>
        </w:r>
        <w:r w:rsidR="003821CA">
          <w:rPr>
            <w:noProof/>
            <w:webHidden/>
          </w:rPr>
          <w:fldChar w:fldCharType="begin"/>
        </w:r>
        <w:r w:rsidR="003821CA">
          <w:rPr>
            <w:noProof/>
            <w:webHidden/>
          </w:rPr>
          <w:instrText xml:space="preserve"> PAGEREF _Toc514368879 \h </w:instrText>
        </w:r>
        <w:r w:rsidR="003821CA">
          <w:rPr>
            <w:noProof/>
            <w:webHidden/>
          </w:rPr>
        </w:r>
        <w:r w:rsidR="003821CA">
          <w:rPr>
            <w:noProof/>
            <w:webHidden/>
          </w:rPr>
          <w:fldChar w:fldCharType="separate"/>
        </w:r>
        <w:r w:rsidR="0071017D">
          <w:rPr>
            <w:noProof/>
            <w:webHidden/>
          </w:rPr>
          <w:t>36</w:t>
        </w:r>
        <w:r w:rsidR="003821CA">
          <w:rPr>
            <w:noProof/>
            <w:webHidden/>
          </w:rPr>
          <w:fldChar w:fldCharType="end"/>
        </w:r>
      </w:hyperlink>
    </w:p>
    <w:p w14:paraId="4415CFA2" w14:textId="65E7E4E8" w:rsidR="003821CA" w:rsidRDefault="003A30C7">
      <w:pPr>
        <w:pStyle w:val="TOC3"/>
        <w:tabs>
          <w:tab w:val="right" w:leader="dot" w:pos="9010"/>
        </w:tabs>
        <w:rPr>
          <w:rFonts w:eastAsiaTheme="minorEastAsia" w:cstheme="minorBidi"/>
          <w:noProof/>
          <w:sz w:val="24"/>
          <w:szCs w:val="24"/>
        </w:rPr>
      </w:pPr>
      <w:hyperlink w:anchor="_Toc514368880" w:history="1">
        <w:r w:rsidR="003821CA" w:rsidRPr="006B2B19">
          <w:rPr>
            <w:rStyle w:val="Hyperlink"/>
            <w:noProof/>
          </w:rPr>
          <w:t>Integrating testing into software engineering process</w:t>
        </w:r>
        <w:r w:rsidR="003821CA">
          <w:rPr>
            <w:noProof/>
            <w:webHidden/>
          </w:rPr>
          <w:tab/>
        </w:r>
        <w:r w:rsidR="003821CA">
          <w:rPr>
            <w:noProof/>
            <w:webHidden/>
          </w:rPr>
          <w:fldChar w:fldCharType="begin"/>
        </w:r>
        <w:r w:rsidR="003821CA">
          <w:rPr>
            <w:noProof/>
            <w:webHidden/>
          </w:rPr>
          <w:instrText xml:space="preserve"> PAGEREF _Toc514368880 \h </w:instrText>
        </w:r>
        <w:r w:rsidR="003821CA">
          <w:rPr>
            <w:noProof/>
            <w:webHidden/>
          </w:rPr>
        </w:r>
        <w:r w:rsidR="003821CA">
          <w:rPr>
            <w:noProof/>
            <w:webHidden/>
          </w:rPr>
          <w:fldChar w:fldCharType="separate"/>
        </w:r>
        <w:r w:rsidR="0071017D">
          <w:rPr>
            <w:noProof/>
            <w:webHidden/>
          </w:rPr>
          <w:t>36</w:t>
        </w:r>
        <w:r w:rsidR="003821CA">
          <w:rPr>
            <w:noProof/>
            <w:webHidden/>
          </w:rPr>
          <w:fldChar w:fldCharType="end"/>
        </w:r>
      </w:hyperlink>
    </w:p>
    <w:p w14:paraId="13CB5950" w14:textId="6037B56C" w:rsidR="003821CA" w:rsidRDefault="003A30C7">
      <w:pPr>
        <w:pStyle w:val="TOC3"/>
        <w:tabs>
          <w:tab w:val="right" w:leader="dot" w:pos="9010"/>
        </w:tabs>
        <w:rPr>
          <w:rFonts w:eastAsiaTheme="minorEastAsia" w:cstheme="minorBidi"/>
          <w:noProof/>
          <w:sz w:val="24"/>
          <w:szCs w:val="24"/>
        </w:rPr>
      </w:pPr>
      <w:hyperlink w:anchor="_Toc514368881" w:history="1">
        <w:r w:rsidR="003821CA" w:rsidRPr="006B2B19">
          <w:rPr>
            <w:rStyle w:val="Hyperlink"/>
            <w:noProof/>
          </w:rPr>
          <w:t>Continuous Integration</w:t>
        </w:r>
        <w:r w:rsidR="003821CA">
          <w:rPr>
            <w:noProof/>
            <w:webHidden/>
          </w:rPr>
          <w:tab/>
        </w:r>
        <w:r w:rsidR="003821CA">
          <w:rPr>
            <w:noProof/>
            <w:webHidden/>
          </w:rPr>
          <w:fldChar w:fldCharType="begin"/>
        </w:r>
        <w:r w:rsidR="003821CA">
          <w:rPr>
            <w:noProof/>
            <w:webHidden/>
          </w:rPr>
          <w:instrText xml:space="preserve"> PAGEREF _Toc514368881 \h </w:instrText>
        </w:r>
        <w:r w:rsidR="003821CA">
          <w:rPr>
            <w:noProof/>
            <w:webHidden/>
          </w:rPr>
        </w:r>
        <w:r w:rsidR="003821CA">
          <w:rPr>
            <w:noProof/>
            <w:webHidden/>
          </w:rPr>
          <w:fldChar w:fldCharType="separate"/>
        </w:r>
        <w:r w:rsidR="0071017D">
          <w:rPr>
            <w:noProof/>
            <w:webHidden/>
          </w:rPr>
          <w:t>36</w:t>
        </w:r>
        <w:r w:rsidR="003821CA">
          <w:rPr>
            <w:noProof/>
            <w:webHidden/>
          </w:rPr>
          <w:fldChar w:fldCharType="end"/>
        </w:r>
      </w:hyperlink>
    </w:p>
    <w:p w14:paraId="7B2E1545" w14:textId="7DC59040" w:rsidR="003821CA" w:rsidRDefault="003A30C7">
      <w:pPr>
        <w:pStyle w:val="TOC3"/>
        <w:tabs>
          <w:tab w:val="right" w:leader="dot" w:pos="9010"/>
        </w:tabs>
        <w:rPr>
          <w:rFonts w:eastAsiaTheme="minorEastAsia" w:cstheme="minorBidi"/>
          <w:noProof/>
          <w:sz w:val="24"/>
          <w:szCs w:val="24"/>
        </w:rPr>
      </w:pPr>
      <w:hyperlink w:anchor="_Toc514368882" w:history="1">
        <w:r w:rsidR="003821CA" w:rsidRPr="006B2B19">
          <w:rPr>
            <w:rStyle w:val="Hyperlink"/>
            <w:noProof/>
          </w:rPr>
          <w:t>Reliability Growth Models</w:t>
        </w:r>
        <w:r w:rsidR="003821CA">
          <w:rPr>
            <w:noProof/>
            <w:webHidden/>
          </w:rPr>
          <w:tab/>
        </w:r>
        <w:r w:rsidR="003821CA">
          <w:rPr>
            <w:noProof/>
            <w:webHidden/>
          </w:rPr>
          <w:fldChar w:fldCharType="begin"/>
        </w:r>
        <w:r w:rsidR="003821CA">
          <w:rPr>
            <w:noProof/>
            <w:webHidden/>
          </w:rPr>
          <w:instrText xml:space="preserve"> PAGEREF _Toc514368882 \h </w:instrText>
        </w:r>
        <w:r w:rsidR="003821CA">
          <w:rPr>
            <w:noProof/>
            <w:webHidden/>
          </w:rPr>
        </w:r>
        <w:r w:rsidR="003821CA">
          <w:rPr>
            <w:noProof/>
            <w:webHidden/>
          </w:rPr>
          <w:fldChar w:fldCharType="separate"/>
        </w:r>
        <w:r w:rsidR="0071017D">
          <w:rPr>
            <w:noProof/>
            <w:webHidden/>
          </w:rPr>
          <w:t>37</w:t>
        </w:r>
        <w:r w:rsidR="003821CA">
          <w:rPr>
            <w:noProof/>
            <w:webHidden/>
          </w:rPr>
          <w:fldChar w:fldCharType="end"/>
        </w:r>
      </w:hyperlink>
    </w:p>
    <w:p w14:paraId="06E7AB80" w14:textId="77777777" w:rsidR="003821CA" w:rsidRDefault="003821CA" w:rsidP="00A627B9">
      <w:pPr>
        <w:pStyle w:val="Heading1"/>
        <w:jc w:val="both"/>
      </w:pPr>
      <w:r>
        <w:fldChar w:fldCharType="end"/>
      </w:r>
      <w:bookmarkStart w:id="0" w:name="_Toc514368812"/>
    </w:p>
    <w:p w14:paraId="3E004995" w14:textId="77777777" w:rsidR="003821CA" w:rsidRDefault="003821CA">
      <w:pPr>
        <w:rPr>
          <w:rFonts w:asciiTheme="majorHAnsi" w:eastAsiaTheme="majorEastAsia" w:hAnsiTheme="majorHAnsi" w:cstheme="majorBidi"/>
          <w:color w:val="6D1D6A" w:themeColor="accent1" w:themeShade="BF"/>
          <w:sz w:val="32"/>
          <w:szCs w:val="32"/>
        </w:rPr>
      </w:pPr>
      <w:r>
        <w:br w:type="page"/>
      </w:r>
    </w:p>
    <w:p w14:paraId="06513D03" w14:textId="06FDE894" w:rsidR="0071017D" w:rsidRDefault="0071017D" w:rsidP="0071017D">
      <w:pPr>
        <w:pStyle w:val="Heading1"/>
        <w:jc w:val="both"/>
      </w:pPr>
      <w:bookmarkStart w:id="1" w:name="_Toc514369034"/>
      <w:bookmarkEnd w:id="0"/>
      <w:r>
        <w:lastRenderedPageBreak/>
        <w:t>Software and Security Engineering</w:t>
      </w:r>
      <w:bookmarkEnd w:id="1"/>
    </w:p>
    <w:p w14:paraId="759E5E79" w14:textId="74FB2805" w:rsidR="0071017D" w:rsidRDefault="0071017D" w:rsidP="0071017D">
      <w:pPr>
        <w:pStyle w:val="Heading2"/>
        <w:jc w:val="both"/>
      </w:pPr>
      <w:bookmarkStart w:id="2" w:name="_Toc514368813"/>
      <w:bookmarkStart w:id="3" w:name="_Toc514369035"/>
      <w:r>
        <w:t>Security Policy and Safety Case</w:t>
      </w:r>
      <w:bookmarkEnd w:id="2"/>
      <w:bookmarkEnd w:id="3"/>
    </w:p>
    <w:p w14:paraId="579B459C" w14:textId="77777777" w:rsidR="0071017D" w:rsidRDefault="0071017D" w:rsidP="0071017D">
      <w:pPr>
        <w:jc w:val="both"/>
      </w:pPr>
      <w:r>
        <w:rPr>
          <w:b/>
        </w:rPr>
        <w:t xml:space="preserve">Security Engineering: </w:t>
      </w:r>
      <w:r>
        <w:t>About building systems to remain dependable in the face of malice, error and mischance. It is about the whole system not just parts. As a discipline, it focuses on the tools, processes, methods needed to design, implement and test complete systems and to adapt existing systems as their environment evolves.</w:t>
      </w:r>
    </w:p>
    <w:p w14:paraId="7ACA6309" w14:textId="77777777" w:rsidR="0071017D" w:rsidRDefault="0071017D" w:rsidP="0071017D">
      <w:pPr>
        <w:jc w:val="both"/>
      </w:pPr>
    </w:p>
    <w:p w14:paraId="414649A7" w14:textId="77777777" w:rsidR="0071017D" w:rsidRDefault="0071017D" w:rsidP="0071017D">
      <w:pPr>
        <w:jc w:val="both"/>
      </w:pPr>
      <w:r>
        <w:rPr>
          <w:b/>
        </w:rPr>
        <w:t xml:space="preserve">Design Hierarchy: </w:t>
      </w:r>
      <w:r>
        <w:t>We have a set design hierarchy which considers the following questions – (1) What are we trying to do? (2) How? (3) With what?</w:t>
      </w:r>
    </w:p>
    <w:p w14:paraId="40846F66" w14:textId="77777777" w:rsidR="0071017D" w:rsidRDefault="0071017D" w:rsidP="0071017D">
      <w:pPr>
        <w:jc w:val="both"/>
      </w:pPr>
      <w:r w:rsidRPr="0000029D">
        <w:rPr>
          <w:noProof/>
        </w:rPr>
        <w:drawing>
          <wp:inline distT="0" distB="0" distL="0" distR="0" wp14:anchorId="0AA1EFAB" wp14:editId="017434EA">
            <wp:extent cx="1765935" cy="1873463"/>
            <wp:effectExtent l="0" t="0" r="12065"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3136" cy="1881103"/>
                    </a:xfrm>
                    <a:prstGeom prst="rect">
                      <a:avLst/>
                    </a:prstGeom>
                  </pic:spPr>
                </pic:pic>
              </a:graphicData>
            </a:graphic>
          </wp:inline>
        </w:drawing>
      </w:r>
    </w:p>
    <w:p w14:paraId="33B26CD4" w14:textId="77777777" w:rsidR="0071017D" w:rsidRDefault="0071017D" w:rsidP="0071017D">
      <w:pPr>
        <w:jc w:val="both"/>
      </w:pPr>
    </w:p>
    <w:p w14:paraId="5F05D383" w14:textId="77777777" w:rsidR="0071017D" w:rsidRDefault="0071017D" w:rsidP="0071017D">
      <w:pPr>
        <w:jc w:val="both"/>
        <w:outlineLvl w:val="0"/>
        <w:rPr>
          <w:b/>
        </w:rPr>
      </w:pPr>
      <w:r>
        <w:rPr>
          <w:b/>
        </w:rPr>
        <w:t>Security vs Dependability:</w:t>
      </w:r>
    </w:p>
    <w:p w14:paraId="7D9021E7" w14:textId="77777777" w:rsidR="0071017D" w:rsidRDefault="0071017D" w:rsidP="0071017D">
      <w:pPr>
        <w:pStyle w:val="ListParagraph"/>
        <w:numPr>
          <w:ilvl w:val="0"/>
          <w:numId w:val="13"/>
        </w:numPr>
        <w:jc w:val="both"/>
      </w:pPr>
      <w:r>
        <w:t>Dependability = Reliability + Security</w:t>
      </w:r>
    </w:p>
    <w:p w14:paraId="1D71888A" w14:textId="77777777" w:rsidR="0071017D" w:rsidRDefault="0071017D" w:rsidP="0071017D">
      <w:pPr>
        <w:pStyle w:val="ListParagraph"/>
        <w:numPr>
          <w:ilvl w:val="0"/>
          <w:numId w:val="13"/>
        </w:numPr>
        <w:jc w:val="both"/>
      </w:pPr>
      <w:r>
        <w:t>Reliability – random failure</w:t>
      </w:r>
    </w:p>
    <w:p w14:paraId="278FE615" w14:textId="77777777" w:rsidR="0071017D" w:rsidRDefault="0071017D" w:rsidP="0071017D">
      <w:pPr>
        <w:pStyle w:val="ListParagraph"/>
        <w:numPr>
          <w:ilvl w:val="0"/>
          <w:numId w:val="13"/>
        </w:numPr>
        <w:jc w:val="both"/>
      </w:pPr>
      <w:r>
        <w:t>Security – malicious failure</w:t>
      </w:r>
    </w:p>
    <w:p w14:paraId="567A8633" w14:textId="77777777" w:rsidR="0071017D" w:rsidRDefault="0071017D" w:rsidP="0071017D">
      <w:pPr>
        <w:pStyle w:val="ListParagraph"/>
        <w:numPr>
          <w:ilvl w:val="0"/>
          <w:numId w:val="13"/>
        </w:numPr>
        <w:jc w:val="both"/>
      </w:pPr>
      <w:r>
        <w:t>The two are often correlated in practise</w:t>
      </w:r>
    </w:p>
    <w:p w14:paraId="357B32D0" w14:textId="77777777" w:rsidR="0071017D" w:rsidRDefault="0071017D" w:rsidP="0071017D">
      <w:pPr>
        <w:jc w:val="both"/>
      </w:pPr>
    </w:p>
    <w:p w14:paraId="525918B3" w14:textId="5DDD5708" w:rsidR="0071017D" w:rsidRDefault="0071017D" w:rsidP="0071017D">
      <w:pPr>
        <w:pStyle w:val="Heading3"/>
        <w:jc w:val="both"/>
      </w:pPr>
      <w:bookmarkStart w:id="4" w:name="_Toc514368814"/>
      <w:bookmarkStart w:id="5" w:name="_Toc514369036"/>
      <w:r>
        <w:t>Terminology</w:t>
      </w:r>
      <w:bookmarkEnd w:id="4"/>
      <w:bookmarkEnd w:id="5"/>
    </w:p>
    <w:p w14:paraId="3F155B47" w14:textId="77777777" w:rsidR="0071017D" w:rsidRPr="0088555B" w:rsidRDefault="0071017D" w:rsidP="0071017D">
      <w:pPr>
        <w:pStyle w:val="ListParagraph"/>
        <w:numPr>
          <w:ilvl w:val="0"/>
          <w:numId w:val="14"/>
        </w:numPr>
        <w:jc w:val="both"/>
        <w:rPr>
          <w:b/>
        </w:rPr>
      </w:pPr>
      <w:r w:rsidRPr="0088555B">
        <w:rPr>
          <w:b/>
        </w:rPr>
        <w:t>System</w:t>
      </w:r>
    </w:p>
    <w:p w14:paraId="315B7AE0" w14:textId="77777777" w:rsidR="0071017D" w:rsidRDefault="0071017D" w:rsidP="0071017D">
      <w:pPr>
        <w:pStyle w:val="ListParagraph"/>
        <w:numPr>
          <w:ilvl w:val="1"/>
          <w:numId w:val="14"/>
        </w:numPr>
        <w:jc w:val="both"/>
      </w:pPr>
      <w:r>
        <w:t>Can be:</w:t>
      </w:r>
    </w:p>
    <w:p w14:paraId="1D85B32D" w14:textId="77777777" w:rsidR="0071017D" w:rsidRDefault="0071017D" w:rsidP="0071017D">
      <w:pPr>
        <w:pStyle w:val="ListParagraph"/>
        <w:numPr>
          <w:ilvl w:val="2"/>
          <w:numId w:val="14"/>
        </w:numPr>
        <w:jc w:val="both"/>
      </w:pPr>
      <w:r>
        <w:t>Product or component</w:t>
      </w:r>
    </w:p>
    <w:p w14:paraId="2D3789FC" w14:textId="77777777" w:rsidR="0071017D" w:rsidRDefault="0071017D" w:rsidP="0071017D">
      <w:pPr>
        <w:pStyle w:val="ListParagraph"/>
        <w:numPr>
          <w:ilvl w:val="2"/>
          <w:numId w:val="14"/>
        </w:numPr>
        <w:jc w:val="both"/>
      </w:pPr>
      <w:r>
        <w:t>Some products plus OS, comms and infrastructure</w:t>
      </w:r>
    </w:p>
    <w:p w14:paraId="46B54AB5" w14:textId="77777777" w:rsidR="0071017D" w:rsidRDefault="0071017D" w:rsidP="0071017D">
      <w:pPr>
        <w:pStyle w:val="ListParagraph"/>
        <w:numPr>
          <w:ilvl w:val="2"/>
          <w:numId w:val="14"/>
        </w:numPr>
        <w:jc w:val="both"/>
      </w:pPr>
      <w:r>
        <w:t>Above + applications</w:t>
      </w:r>
    </w:p>
    <w:p w14:paraId="33FFEA81" w14:textId="77777777" w:rsidR="0071017D" w:rsidRDefault="0071017D" w:rsidP="0071017D">
      <w:pPr>
        <w:pStyle w:val="ListParagraph"/>
        <w:numPr>
          <w:ilvl w:val="2"/>
          <w:numId w:val="14"/>
        </w:numPr>
        <w:jc w:val="both"/>
      </w:pPr>
      <w:r>
        <w:t>Above + internal staff (have the potential to create chaos)</w:t>
      </w:r>
    </w:p>
    <w:p w14:paraId="7BD42E27" w14:textId="77777777" w:rsidR="0071017D" w:rsidRDefault="0071017D" w:rsidP="0071017D">
      <w:pPr>
        <w:pStyle w:val="ListParagraph"/>
        <w:numPr>
          <w:ilvl w:val="2"/>
          <w:numId w:val="14"/>
        </w:numPr>
        <w:jc w:val="both"/>
      </w:pPr>
      <w:r>
        <w:t>Above + customers / external users</w:t>
      </w:r>
    </w:p>
    <w:p w14:paraId="15FB7F76" w14:textId="77777777" w:rsidR="0071017D" w:rsidRPr="0088555B" w:rsidRDefault="0071017D" w:rsidP="0071017D">
      <w:pPr>
        <w:pStyle w:val="ListParagraph"/>
        <w:numPr>
          <w:ilvl w:val="0"/>
          <w:numId w:val="14"/>
        </w:numPr>
        <w:jc w:val="both"/>
        <w:rPr>
          <w:b/>
        </w:rPr>
      </w:pPr>
      <w:r w:rsidRPr="0088555B">
        <w:rPr>
          <w:b/>
        </w:rPr>
        <w:t>Subject</w:t>
      </w:r>
    </w:p>
    <w:p w14:paraId="6C559DEB" w14:textId="77777777" w:rsidR="0071017D" w:rsidRDefault="0071017D" w:rsidP="0071017D">
      <w:pPr>
        <w:pStyle w:val="ListParagraph"/>
        <w:numPr>
          <w:ilvl w:val="1"/>
          <w:numId w:val="14"/>
        </w:numPr>
        <w:jc w:val="both"/>
      </w:pPr>
      <w:r>
        <w:t>Physical person</w:t>
      </w:r>
    </w:p>
    <w:p w14:paraId="2B982839" w14:textId="77777777" w:rsidR="0071017D" w:rsidRDefault="0071017D" w:rsidP="0071017D">
      <w:pPr>
        <w:pStyle w:val="ListParagraph"/>
        <w:numPr>
          <w:ilvl w:val="1"/>
          <w:numId w:val="14"/>
        </w:numPr>
        <w:jc w:val="both"/>
      </w:pPr>
      <w:r>
        <w:t>Person can also be a legal person (firm)</w:t>
      </w:r>
    </w:p>
    <w:p w14:paraId="074BE342" w14:textId="77777777" w:rsidR="0071017D" w:rsidRPr="0088555B" w:rsidRDefault="0071017D" w:rsidP="0071017D">
      <w:pPr>
        <w:pStyle w:val="ListParagraph"/>
        <w:numPr>
          <w:ilvl w:val="0"/>
          <w:numId w:val="14"/>
        </w:numPr>
        <w:jc w:val="both"/>
        <w:rPr>
          <w:b/>
        </w:rPr>
      </w:pPr>
      <w:r w:rsidRPr="0088555B">
        <w:rPr>
          <w:b/>
        </w:rPr>
        <w:t>Principal</w:t>
      </w:r>
    </w:p>
    <w:p w14:paraId="055A1892" w14:textId="77777777" w:rsidR="0071017D" w:rsidRDefault="0071017D" w:rsidP="0071017D">
      <w:pPr>
        <w:pStyle w:val="ListParagraph"/>
        <w:numPr>
          <w:ilvl w:val="1"/>
          <w:numId w:val="14"/>
        </w:numPr>
        <w:jc w:val="both"/>
      </w:pPr>
      <w:r>
        <w:t>Personal</w:t>
      </w:r>
    </w:p>
    <w:p w14:paraId="6C6D585A" w14:textId="77777777" w:rsidR="0071017D" w:rsidRDefault="0071017D" w:rsidP="0071017D">
      <w:pPr>
        <w:pStyle w:val="ListParagraph"/>
        <w:numPr>
          <w:ilvl w:val="1"/>
          <w:numId w:val="14"/>
        </w:numPr>
        <w:jc w:val="both"/>
      </w:pPr>
      <w:r>
        <w:t>Equipment</w:t>
      </w:r>
    </w:p>
    <w:p w14:paraId="39E36131" w14:textId="77777777" w:rsidR="0071017D" w:rsidRDefault="0071017D" w:rsidP="0071017D">
      <w:pPr>
        <w:pStyle w:val="ListParagraph"/>
        <w:numPr>
          <w:ilvl w:val="1"/>
          <w:numId w:val="14"/>
        </w:numPr>
        <w:jc w:val="both"/>
      </w:pPr>
      <w:r>
        <w:t>Role</w:t>
      </w:r>
    </w:p>
    <w:p w14:paraId="63146F3D" w14:textId="77777777" w:rsidR="0071017D" w:rsidRDefault="0071017D" w:rsidP="0071017D">
      <w:pPr>
        <w:pStyle w:val="ListParagraph"/>
        <w:numPr>
          <w:ilvl w:val="1"/>
          <w:numId w:val="14"/>
        </w:numPr>
        <w:jc w:val="both"/>
      </w:pPr>
      <w:r>
        <w:t>Complex role (A deputising for B)</w:t>
      </w:r>
    </w:p>
    <w:p w14:paraId="21FC5A38" w14:textId="77777777" w:rsidR="0071017D" w:rsidRPr="0088555B" w:rsidRDefault="0071017D" w:rsidP="0071017D">
      <w:pPr>
        <w:pStyle w:val="ListParagraph"/>
        <w:numPr>
          <w:ilvl w:val="0"/>
          <w:numId w:val="14"/>
        </w:numPr>
        <w:jc w:val="both"/>
        <w:rPr>
          <w:b/>
        </w:rPr>
      </w:pPr>
      <w:r w:rsidRPr="0088555B">
        <w:rPr>
          <w:b/>
        </w:rPr>
        <w:t>Secrecy</w:t>
      </w:r>
    </w:p>
    <w:p w14:paraId="691DCEC3" w14:textId="77777777" w:rsidR="0071017D" w:rsidRDefault="0071017D" w:rsidP="0071017D">
      <w:pPr>
        <w:pStyle w:val="ListParagraph"/>
        <w:numPr>
          <w:ilvl w:val="1"/>
          <w:numId w:val="14"/>
        </w:numPr>
        <w:jc w:val="both"/>
      </w:pPr>
      <w:r>
        <w:t>Mechanisms limiting the number of principals who can access information</w:t>
      </w:r>
    </w:p>
    <w:p w14:paraId="3792066D" w14:textId="77777777" w:rsidR="0071017D" w:rsidRPr="0088555B" w:rsidRDefault="0071017D" w:rsidP="0071017D">
      <w:pPr>
        <w:pStyle w:val="ListParagraph"/>
        <w:numPr>
          <w:ilvl w:val="0"/>
          <w:numId w:val="14"/>
        </w:numPr>
        <w:jc w:val="both"/>
        <w:rPr>
          <w:b/>
        </w:rPr>
      </w:pPr>
      <w:r w:rsidRPr="0088555B">
        <w:rPr>
          <w:b/>
        </w:rPr>
        <w:t>Privacy</w:t>
      </w:r>
    </w:p>
    <w:p w14:paraId="780D598A" w14:textId="77777777" w:rsidR="0071017D" w:rsidRDefault="0071017D" w:rsidP="0071017D">
      <w:pPr>
        <w:pStyle w:val="ListParagraph"/>
        <w:numPr>
          <w:ilvl w:val="1"/>
          <w:numId w:val="14"/>
        </w:numPr>
        <w:jc w:val="both"/>
      </w:pPr>
      <w:r>
        <w:t>Control of your own secrets</w:t>
      </w:r>
    </w:p>
    <w:p w14:paraId="3330EA16" w14:textId="77777777" w:rsidR="0071017D" w:rsidRDefault="0071017D" w:rsidP="0071017D">
      <w:pPr>
        <w:pStyle w:val="ListParagraph"/>
        <w:numPr>
          <w:ilvl w:val="1"/>
          <w:numId w:val="14"/>
        </w:numPr>
        <w:jc w:val="both"/>
      </w:pPr>
      <w:r>
        <w:lastRenderedPageBreak/>
        <w:t>Privacy is expressed by confidentiality of a person, which is also shown by secrecy.</w:t>
      </w:r>
    </w:p>
    <w:p w14:paraId="769117A5" w14:textId="77777777" w:rsidR="0071017D" w:rsidRPr="0088555B" w:rsidRDefault="0071017D" w:rsidP="0071017D">
      <w:pPr>
        <w:pStyle w:val="ListParagraph"/>
        <w:numPr>
          <w:ilvl w:val="0"/>
          <w:numId w:val="14"/>
        </w:numPr>
        <w:jc w:val="both"/>
      </w:pPr>
      <w:r>
        <w:rPr>
          <w:b/>
        </w:rPr>
        <w:t>Anonymity</w:t>
      </w:r>
    </w:p>
    <w:p w14:paraId="374503FC" w14:textId="77777777" w:rsidR="0071017D" w:rsidRDefault="0071017D" w:rsidP="0071017D">
      <w:pPr>
        <w:pStyle w:val="ListParagraph"/>
        <w:numPr>
          <w:ilvl w:val="1"/>
          <w:numId w:val="14"/>
        </w:numPr>
        <w:jc w:val="both"/>
      </w:pPr>
      <w:r>
        <w:t>About restricting access to metadata</w:t>
      </w:r>
    </w:p>
    <w:p w14:paraId="6DB6BBE0" w14:textId="77777777" w:rsidR="0071017D" w:rsidRDefault="0071017D" w:rsidP="0071017D">
      <w:pPr>
        <w:pStyle w:val="ListParagraph"/>
        <w:numPr>
          <w:ilvl w:val="1"/>
          <w:numId w:val="14"/>
        </w:numPr>
        <w:jc w:val="both"/>
      </w:pPr>
      <w:r>
        <w:t>Has various flavours, from not being able to identify subjects, to not being able to link their actions</w:t>
      </w:r>
    </w:p>
    <w:p w14:paraId="16527EB5" w14:textId="77777777" w:rsidR="0071017D" w:rsidRPr="0088555B" w:rsidRDefault="0071017D" w:rsidP="0071017D">
      <w:pPr>
        <w:pStyle w:val="ListParagraph"/>
        <w:numPr>
          <w:ilvl w:val="0"/>
          <w:numId w:val="14"/>
        </w:numPr>
        <w:jc w:val="both"/>
      </w:pPr>
      <w:r>
        <w:rPr>
          <w:b/>
        </w:rPr>
        <w:t>Integrity</w:t>
      </w:r>
    </w:p>
    <w:p w14:paraId="75D3A2D1" w14:textId="77777777" w:rsidR="0071017D" w:rsidRPr="0088555B" w:rsidRDefault="0071017D" w:rsidP="0071017D">
      <w:pPr>
        <w:pStyle w:val="ListParagraph"/>
        <w:numPr>
          <w:ilvl w:val="1"/>
          <w:numId w:val="14"/>
        </w:numPr>
        <w:jc w:val="both"/>
      </w:pPr>
      <w:r>
        <w:t xml:space="preserve">An object’s integrity lies in its not having been altered since the </w:t>
      </w:r>
      <w:r>
        <w:rPr>
          <w:b/>
        </w:rPr>
        <w:t>last altered modification</w:t>
      </w:r>
    </w:p>
    <w:p w14:paraId="531A2D8D" w14:textId="77777777" w:rsidR="0071017D" w:rsidRPr="0088555B" w:rsidRDefault="0071017D" w:rsidP="0071017D">
      <w:pPr>
        <w:pStyle w:val="ListParagraph"/>
        <w:numPr>
          <w:ilvl w:val="0"/>
          <w:numId w:val="14"/>
        </w:numPr>
        <w:jc w:val="both"/>
      </w:pPr>
      <w:r>
        <w:rPr>
          <w:b/>
        </w:rPr>
        <w:t>Authenticity</w:t>
      </w:r>
    </w:p>
    <w:p w14:paraId="2E525D5B" w14:textId="77777777" w:rsidR="0071017D" w:rsidRDefault="0071017D" w:rsidP="0071017D">
      <w:pPr>
        <w:pStyle w:val="ListParagraph"/>
        <w:numPr>
          <w:ilvl w:val="1"/>
          <w:numId w:val="14"/>
        </w:numPr>
        <w:jc w:val="both"/>
      </w:pPr>
      <w:r>
        <w:t>(1) Object has integrity + freshness</w:t>
      </w:r>
    </w:p>
    <w:p w14:paraId="28D42B73" w14:textId="77777777" w:rsidR="0071017D" w:rsidRDefault="0071017D" w:rsidP="0071017D">
      <w:pPr>
        <w:pStyle w:val="ListParagraph"/>
        <w:numPr>
          <w:ilvl w:val="1"/>
          <w:numId w:val="14"/>
        </w:numPr>
        <w:jc w:val="both"/>
      </w:pPr>
      <w:r>
        <w:t>(2) You’re speaking to the right principal – therefore have an authentic copy.</w:t>
      </w:r>
    </w:p>
    <w:p w14:paraId="6E93A7E0" w14:textId="77777777" w:rsidR="0071017D" w:rsidRPr="00D9780F" w:rsidRDefault="0071017D" w:rsidP="0071017D">
      <w:pPr>
        <w:pStyle w:val="ListParagraph"/>
        <w:numPr>
          <w:ilvl w:val="0"/>
          <w:numId w:val="14"/>
        </w:numPr>
        <w:jc w:val="both"/>
      </w:pPr>
      <w:r>
        <w:rPr>
          <w:b/>
        </w:rPr>
        <w:t>Trust</w:t>
      </w:r>
    </w:p>
    <w:p w14:paraId="319C390F" w14:textId="77777777" w:rsidR="0071017D" w:rsidRDefault="0071017D" w:rsidP="0071017D">
      <w:pPr>
        <w:pStyle w:val="ListParagraph"/>
        <w:numPr>
          <w:ilvl w:val="1"/>
          <w:numId w:val="14"/>
        </w:numPr>
        <w:jc w:val="both"/>
      </w:pPr>
      <w:r>
        <w:t>Has several meanings:</w:t>
      </w:r>
    </w:p>
    <w:p w14:paraId="5145B184" w14:textId="77777777" w:rsidR="0071017D" w:rsidRDefault="0071017D" w:rsidP="0071017D">
      <w:pPr>
        <w:pStyle w:val="ListParagraph"/>
        <w:numPr>
          <w:ilvl w:val="2"/>
          <w:numId w:val="14"/>
        </w:numPr>
        <w:jc w:val="both"/>
      </w:pPr>
      <w:r>
        <w:t>(1) Warm fuzzy meaning</w:t>
      </w:r>
    </w:p>
    <w:p w14:paraId="79B7F036" w14:textId="77777777" w:rsidR="0071017D" w:rsidRDefault="0071017D" w:rsidP="0071017D">
      <w:pPr>
        <w:pStyle w:val="ListParagraph"/>
        <w:numPr>
          <w:ilvl w:val="2"/>
          <w:numId w:val="14"/>
        </w:numPr>
        <w:jc w:val="both"/>
      </w:pPr>
      <w:r>
        <w:t>(2) Trusted system or component is one that can break my security policy</w:t>
      </w:r>
    </w:p>
    <w:p w14:paraId="208750F7" w14:textId="77777777" w:rsidR="0071017D" w:rsidRDefault="0071017D" w:rsidP="0071017D">
      <w:pPr>
        <w:pStyle w:val="ListParagraph"/>
        <w:numPr>
          <w:ilvl w:val="2"/>
          <w:numId w:val="14"/>
        </w:numPr>
        <w:jc w:val="both"/>
      </w:pPr>
      <w:r>
        <w:t>(3) Trusted system is one I can ensure</w:t>
      </w:r>
    </w:p>
    <w:p w14:paraId="0239C543" w14:textId="77777777" w:rsidR="0071017D" w:rsidRDefault="0071017D" w:rsidP="0071017D">
      <w:pPr>
        <w:pStyle w:val="ListParagraph"/>
        <w:numPr>
          <w:ilvl w:val="2"/>
          <w:numId w:val="14"/>
        </w:numPr>
        <w:jc w:val="both"/>
      </w:pPr>
      <w:r>
        <w:t>(4) Trusted system won’t get me fired when it breaks</w:t>
      </w:r>
    </w:p>
    <w:p w14:paraId="7D515149" w14:textId="77777777" w:rsidR="0071017D" w:rsidRDefault="0071017D" w:rsidP="0071017D">
      <w:pPr>
        <w:pStyle w:val="ListParagraph"/>
        <w:numPr>
          <w:ilvl w:val="1"/>
          <w:numId w:val="14"/>
        </w:numPr>
        <w:jc w:val="both"/>
      </w:pPr>
      <w:r>
        <w:t>Generally, use the second meaning – NSA definition</w:t>
      </w:r>
    </w:p>
    <w:p w14:paraId="33A85555" w14:textId="77777777" w:rsidR="0071017D" w:rsidRPr="00D9780F" w:rsidRDefault="0071017D" w:rsidP="0071017D">
      <w:pPr>
        <w:pStyle w:val="ListParagraph"/>
        <w:numPr>
          <w:ilvl w:val="0"/>
          <w:numId w:val="14"/>
        </w:numPr>
        <w:jc w:val="both"/>
      </w:pPr>
      <w:r>
        <w:rPr>
          <w:b/>
        </w:rPr>
        <w:t>Error</w:t>
      </w:r>
    </w:p>
    <w:p w14:paraId="5BDE795D" w14:textId="77777777" w:rsidR="0071017D" w:rsidRDefault="0071017D" w:rsidP="0071017D">
      <w:pPr>
        <w:pStyle w:val="ListParagraph"/>
        <w:numPr>
          <w:ilvl w:val="1"/>
          <w:numId w:val="14"/>
        </w:numPr>
        <w:jc w:val="both"/>
      </w:pPr>
      <w:r>
        <w:t>Design flaw or deviation from an intended state</w:t>
      </w:r>
    </w:p>
    <w:p w14:paraId="00E2DCAD" w14:textId="77777777" w:rsidR="0071017D" w:rsidRPr="00D9780F" w:rsidRDefault="0071017D" w:rsidP="0071017D">
      <w:pPr>
        <w:pStyle w:val="ListParagraph"/>
        <w:numPr>
          <w:ilvl w:val="0"/>
          <w:numId w:val="14"/>
        </w:numPr>
        <w:jc w:val="both"/>
      </w:pPr>
      <w:r>
        <w:rPr>
          <w:b/>
        </w:rPr>
        <w:t>Failure</w:t>
      </w:r>
    </w:p>
    <w:p w14:paraId="1A387DF1" w14:textId="77777777" w:rsidR="0071017D" w:rsidRDefault="0071017D" w:rsidP="0071017D">
      <w:pPr>
        <w:pStyle w:val="ListParagraph"/>
        <w:numPr>
          <w:ilvl w:val="1"/>
          <w:numId w:val="14"/>
        </w:numPr>
        <w:jc w:val="both"/>
      </w:pPr>
      <w:r>
        <w:t>Non-performance of the system within specified environmental conditions</w:t>
      </w:r>
    </w:p>
    <w:p w14:paraId="044436A9" w14:textId="77777777" w:rsidR="0071017D" w:rsidRPr="00D9780F" w:rsidRDefault="0071017D" w:rsidP="0071017D">
      <w:pPr>
        <w:pStyle w:val="ListParagraph"/>
        <w:numPr>
          <w:ilvl w:val="0"/>
          <w:numId w:val="14"/>
        </w:numPr>
        <w:jc w:val="both"/>
      </w:pPr>
      <w:r>
        <w:rPr>
          <w:b/>
        </w:rPr>
        <w:t>Reliability</w:t>
      </w:r>
    </w:p>
    <w:p w14:paraId="47F1A189" w14:textId="77777777" w:rsidR="0071017D" w:rsidRDefault="0071017D" w:rsidP="0071017D">
      <w:pPr>
        <w:pStyle w:val="ListParagraph"/>
        <w:numPr>
          <w:ilvl w:val="1"/>
          <w:numId w:val="14"/>
        </w:numPr>
        <w:jc w:val="both"/>
      </w:pPr>
      <w:r>
        <w:t>Probability of failure within a set period of time</w:t>
      </w:r>
    </w:p>
    <w:p w14:paraId="1BCEE671" w14:textId="77777777" w:rsidR="0071017D" w:rsidRPr="00D9780F" w:rsidRDefault="0071017D" w:rsidP="0071017D">
      <w:pPr>
        <w:pStyle w:val="ListParagraph"/>
        <w:numPr>
          <w:ilvl w:val="0"/>
          <w:numId w:val="14"/>
        </w:numPr>
        <w:jc w:val="both"/>
      </w:pPr>
      <w:r>
        <w:rPr>
          <w:b/>
        </w:rPr>
        <w:t>Accident</w:t>
      </w:r>
    </w:p>
    <w:p w14:paraId="6B6B3ACA" w14:textId="77777777" w:rsidR="0071017D" w:rsidRDefault="0071017D" w:rsidP="0071017D">
      <w:pPr>
        <w:pStyle w:val="ListParagraph"/>
        <w:numPr>
          <w:ilvl w:val="1"/>
          <w:numId w:val="14"/>
        </w:numPr>
        <w:jc w:val="both"/>
      </w:pPr>
      <w:r>
        <w:t>Undesired, unplanned even resulting in specified kind or level of loss</w:t>
      </w:r>
    </w:p>
    <w:p w14:paraId="0BBB4B00" w14:textId="77777777" w:rsidR="0071017D" w:rsidRPr="00D9780F" w:rsidRDefault="0071017D" w:rsidP="0071017D">
      <w:pPr>
        <w:pStyle w:val="ListParagraph"/>
        <w:numPr>
          <w:ilvl w:val="0"/>
          <w:numId w:val="14"/>
        </w:numPr>
        <w:jc w:val="both"/>
      </w:pPr>
      <w:r>
        <w:rPr>
          <w:b/>
        </w:rPr>
        <w:t>Hazard</w:t>
      </w:r>
    </w:p>
    <w:p w14:paraId="2B38FCF8" w14:textId="77777777" w:rsidR="0071017D" w:rsidRDefault="0071017D" w:rsidP="0071017D">
      <w:pPr>
        <w:pStyle w:val="ListParagraph"/>
        <w:numPr>
          <w:ilvl w:val="1"/>
          <w:numId w:val="14"/>
        </w:numPr>
        <w:jc w:val="both"/>
      </w:pPr>
      <w:r>
        <w:t>Set of conditions on a system / their environment where failure can lead to an accident</w:t>
      </w:r>
    </w:p>
    <w:p w14:paraId="444D71E3" w14:textId="77777777" w:rsidR="0071017D" w:rsidRDefault="0071017D" w:rsidP="0071017D">
      <w:pPr>
        <w:pStyle w:val="ListParagraph"/>
        <w:numPr>
          <w:ilvl w:val="1"/>
          <w:numId w:val="14"/>
        </w:numPr>
        <w:jc w:val="both"/>
      </w:pPr>
      <w:r>
        <w:t>‘</w:t>
      </w:r>
      <w:r>
        <w:rPr>
          <w:b/>
        </w:rPr>
        <w:t>Hazard Condition</w:t>
      </w:r>
      <w:r>
        <w:t>’</w:t>
      </w:r>
    </w:p>
    <w:p w14:paraId="6A16E95A" w14:textId="77777777" w:rsidR="0071017D" w:rsidRPr="00D9780F" w:rsidRDefault="0071017D" w:rsidP="0071017D">
      <w:pPr>
        <w:pStyle w:val="ListParagraph"/>
        <w:numPr>
          <w:ilvl w:val="0"/>
          <w:numId w:val="14"/>
        </w:numPr>
        <w:jc w:val="both"/>
      </w:pPr>
      <w:r>
        <w:rPr>
          <w:b/>
        </w:rPr>
        <w:t>Critical System</w:t>
      </w:r>
    </w:p>
    <w:p w14:paraId="0C032460" w14:textId="77777777" w:rsidR="0071017D" w:rsidRDefault="0071017D" w:rsidP="0071017D">
      <w:pPr>
        <w:pStyle w:val="ListParagraph"/>
        <w:numPr>
          <w:ilvl w:val="1"/>
          <w:numId w:val="14"/>
        </w:numPr>
        <w:jc w:val="both"/>
      </w:pPr>
      <w:r>
        <w:t>System whose failure will lead to an accident</w:t>
      </w:r>
    </w:p>
    <w:p w14:paraId="6F9721F5" w14:textId="77777777" w:rsidR="0071017D" w:rsidRPr="00D9780F" w:rsidRDefault="0071017D" w:rsidP="0071017D">
      <w:pPr>
        <w:pStyle w:val="ListParagraph"/>
        <w:numPr>
          <w:ilvl w:val="0"/>
          <w:numId w:val="14"/>
        </w:numPr>
        <w:jc w:val="both"/>
      </w:pPr>
      <w:r>
        <w:rPr>
          <w:b/>
        </w:rPr>
        <w:t>Risk</w:t>
      </w:r>
    </w:p>
    <w:p w14:paraId="13FE9EDB" w14:textId="77777777" w:rsidR="0071017D" w:rsidRDefault="0071017D" w:rsidP="0071017D">
      <w:pPr>
        <w:pStyle w:val="ListParagraph"/>
        <w:numPr>
          <w:ilvl w:val="1"/>
          <w:numId w:val="14"/>
        </w:numPr>
        <w:jc w:val="both"/>
      </w:pPr>
      <w:r>
        <w:t>Probability of an accident</w:t>
      </w:r>
    </w:p>
    <w:p w14:paraId="2A20EBEF" w14:textId="77777777" w:rsidR="0071017D" w:rsidRDefault="0071017D" w:rsidP="0071017D">
      <w:pPr>
        <w:pStyle w:val="ListParagraph"/>
        <w:numPr>
          <w:ilvl w:val="1"/>
          <w:numId w:val="14"/>
        </w:numPr>
        <w:jc w:val="both"/>
      </w:pPr>
      <w:r>
        <w:t>Risk is hazard level combined with danger (probability hazard -&gt; accident) and latency (hazard exposure + duration)</w:t>
      </w:r>
      <w:r>
        <w:tab/>
      </w:r>
    </w:p>
    <w:p w14:paraId="4C080864" w14:textId="77777777" w:rsidR="0071017D" w:rsidRDefault="0071017D" w:rsidP="0071017D">
      <w:pPr>
        <w:pStyle w:val="ListParagraph"/>
        <w:numPr>
          <w:ilvl w:val="2"/>
          <w:numId w:val="14"/>
        </w:numPr>
        <w:jc w:val="both"/>
      </w:pPr>
      <w:r>
        <w:t>Micromort – 1 in a million chance of dying</w:t>
      </w:r>
    </w:p>
    <w:p w14:paraId="6B36B2A0" w14:textId="77777777" w:rsidR="0071017D" w:rsidRPr="00D9780F" w:rsidRDefault="0071017D" w:rsidP="0071017D">
      <w:pPr>
        <w:pStyle w:val="ListParagraph"/>
        <w:numPr>
          <w:ilvl w:val="0"/>
          <w:numId w:val="14"/>
        </w:numPr>
        <w:jc w:val="both"/>
      </w:pPr>
      <w:r>
        <w:rPr>
          <w:b/>
        </w:rPr>
        <w:t>Uncertainty</w:t>
      </w:r>
    </w:p>
    <w:p w14:paraId="2C6F9D36" w14:textId="77777777" w:rsidR="0071017D" w:rsidRDefault="0071017D" w:rsidP="0071017D">
      <w:pPr>
        <w:pStyle w:val="ListParagraph"/>
        <w:numPr>
          <w:ilvl w:val="1"/>
          <w:numId w:val="14"/>
        </w:numPr>
        <w:jc w:val="both"/>
      </w:pPr>
      <w:r>
        <w:t>Where the risk is not quantifiable</w:t>
      </w:r>
    </w:p>
    <w:p w14:paraId="50EEE879" w14:textId="77777777" w:rsidR="0071017D" w:rsidRPr="00D9780F" w:rsidRDefault="0071017D" w:rsidP="0071017D">
      <w:pPr>
        <w:pStyle w:val="ListParagraph"/>
        <w:numPr>
          <w:ilvl w:val="0"/>
          <w:numId w:val="14"/>
        </w:numPr>
        <w:jc w:val="both"/>
      </w:pPr>
      <w:r>
        <w:rPr>
          <w:b/>
        </w:rPr>
        <w:t>Safety</w:t>
      </w:r>
    </w:p>
    <w:p w14:paraId="78594B36" w14:textId="77777777" w:rsidR="0071017D" w:rsidRDefault="0071017D" w:rsidP="0071017D">
      <w:pPr>
        <w:pStyle w:val="ListParagraph"/>
        <w:numPr>
          <w:ilvl w:val="1"/>
          <w:numId w:val="14"/>
        </w:numPr>
        <w:jc w:val="both"/>
      </w:pPr>
      <w:r>
        <w:t>Freedom from accidents</w:t>
      </w:r>
    </w:p>
    <w:p w14:paraId="14A74DFB" w14:textId="77777777" w:rsidR="0071017D" w:rsidRPr="004536C9" w:rsidRDefault="0071017D" w:rsidP="0071017D">
      <w:pPr>
        <w:pStyle w:val="ListParagraph"/>
        <w:numPr>
          <w:ilvl w:val="0"/>
          <w:numId w:val="14"/>
        </w:numPr>
        <w:jc w:val="both"/>
      </w:pPr>
      <w:r>
        <w:rPr>
          <w:b/>
        </w:rPr>
        <w:t>Security Policy</w:t>
      </w:r>
    </w:p>
    <w:p w14:paraId="7167574B" w14:textId="77777777" w:rsidR="0071017D" w:rsidRDefault="0071017D" w:rsidP="0071017D">
      <w:pPr>
        <w:pStyle w:val="ListParagraph"/>
        <w:numPr>
          <w:ilvl w:val="1"/>
          <w:numId w:val="14"/>
        </w:numPr>
        <w:jc w:val="both"/>
      </w:pPr>
      <w:r>
        <w:t>Succinct statement of protection goals – less than a page of normal writing</w:t>
      </w:r>
    </w:p>
    <w:p w14:paraId="248CD288" w14:textId="77777777" w:rsidR="0071017D" w:rsidRPr="00A24F53" w:rsidRDefault="0071017D" w:rsidP="0071017D">
      <w:pPr>
        <w:pStyle w:val="ListParagraph"/>
        <w:numPr>
          <w:ilvl w:val="0"/>
          <w:numId w:val="14"/>
        </w:numPr>
        <w:jc w:val="both"/>
      </w:pPr>
      <w:r>
        <w:rPr>
          <w:b/>
        </w:rPr>
        <w:t>Protection Profile</w:t>
      </w:r>
    </w:p>
    <w:p w14:paraId="49756FAA" w14:textId="77777777" w:rsidR="0071017D" w:rsidRDefault="0071017D" w:rsidP="0071017D">
      <w:pPr>
        <w:pStyle w:val="ListParagraph"/>
        <w:numPr>
          <w:ilvl w:val="1"/>
          <w:numId w:val="14"/>
        </w:numPr>
        <w:jc w:val="both"/>
      </w:pPr>
      <w:r>
        <w:t>Detailed statement of protection goals – dozens of pages of semi-formal languages</w:t>
      </w:r>
    </w:p>
    <w:p w14:paraId="3949B8CE" w14:textId="77777777" w:rsidR="0071017D" w:rsidRPr="00A24F53" w:rsidRDefault="0071017D" w:rsidP="0071017D">
      <w:pPr>
        <w:pStyle w:val="ListParagraph"/>
        <w:numPr>
          <w:ilvl w:val="0"/>
          <w:numId w:val="14"/>
        </w:numPr>
        <w:jc w:val="both"/>
      </w:pPr>
      <w:r>
        <w:rPr>
          <w:b/>
        </w:rPr>
        <w:t>Security Target</w:t>
      </w:r>
    </w:p>
    <w:p w14:paraId="5C438DD4" w14:textId="77777777" w:rsidR="0071017D" w:rsidRDefault="0071017D" w:rsidP="0071017D">
      <w:pPr>
        <w:pStyle w:val="ListParagraph"/>
        <w:numPr>
          <w:ilvl w:val="1"/>
          <w:numId w:val="14"/>
        </w:numPr>
        <w:jc w:val="both"/>
      </w:pPr>
      <w:r>
        <w:lastRenderedPageBreak/>
        <w:t>Detailed statement of protection goals applied to a particular system – hundreds of pages of specification for both functionality and testing</w:t>
      </w:r>
    </w:p>
    <w:p w14:paraId="26A4D370" w14:textId="77777777" w:rsidR="0071017D" w:rsidRDefault="0071017D" w:rsidP="0071017D">
      <w:pPr>
        <w:jc w:val="both"/>
      </w:pPr>
    </w:p>
    <w:p w14:paraId="1C5025DD" w14:textId="451E1796" w:rsidR="0071017D" w:rsidRDefault="0071017D" w:rsidP="0071017D">
      <w:pPr>
        <w:pStyle w:val="Heading3"/>
        <w:jc w:val="both"/>
      </w:pPr>
      <w:bookmarkStart w:id="6" w:name="_Toc514368815"/>
      <w:bookmarkStart w:id="7" w:name="_Toc514369037"/>
      <w:r>
        <w:t>Methodology</w:t>
      </w:r>
      <w:bookmarkEnd w:id="6"/>
      <w:bookmarkEnd w:id="7"/>
    </w:p>
    <w:p w14:paraId="49C94F46" w14:textId="77777777" w:rsidR="0071017D" w:rsidRDefault="0071017D" w:rsidP="0071017D">
      <w:pPr>
        <w:pStyle w:val="ListParagraph"/>
        <w:numPr>
          <w:ilvl w:val="0"/>
          <w:numId w:val="15"/>
        </w:numPr>
        <w:jc w:val="both"/>
      </w:pPr>
      <w:r w:rsidRPr="00F01B90">
        <w:rPr>
          <w:b/>
        </w:rPr>
        <w:t xml:space="preserve">Top-Down Development: </w:t>
      </w:r>
      <w:r>
        <w:t>Need to get the safety / security policy right in the early stages of the project.</w:t>
      </w:r>
    </w:p>
    <w:p w14:paraId="4AF30EEA" w14:textId="77777777" w:rsidR="0071017D" w:rsidRDefault="0071017D" w:rsidP="0071017D">
      <w:pPr>
        <w:pStyle w:val="ListParagraph"/>
        <w:numPr>
          <w:ilvl w:val="0"/>
          <w:numId w:val="15"/>
        </w:numPr>
        <w:jc w:val="both"/>
      </w:pPr>
      <w:r>
        <w:rPr>
          <w:b/>
        </w:rPr>
        <w:t xml:space="preserve">Iterative: </w:t>
      </w:r>
      <w:r>
        <w:t>Then the safety / security requirements can get ignored or confused</w:t>
      </w:r>
    </w:p>
    <w:p w14:paraId="699002B8" w14:textId="77777777" w:rsidR="0071017D" w:rsidRDefault="0071017D" w:rsidP="0071017D">
      <w:pPr>
        <w:pStyle w:val="ListParagraph"/>
        <w:numPr>
          <w:ilvl w:val="0"/>
          <w:numId w:val="15"/>
        </w:numPr>
        <w:jc w:val="both"/>
      </w:pPr>
      <w:r>
        <w:t>In safety-critical systems world, methodologies for maintaining the safety case</w:t>
      </w:r>
    </w:p>
    <w:p w14:paraId="54C53345" w14:textId="77777777" w:rsidR="0071017D" w:rsidRDefault="0071017D" w:rsidP="0071017D">
      <w:pPr>
        <w:pStyle w:val="ListParagraph"/>
        <w:numPr>
          <w:ilvl w:val="0"/>
          <w:numId w:val="15"/>
        </w:numPr>
        <w:jc w:val="both"/>
      </w:pPr>
      <w:r>
        <w:t>In both security and safety, the big problem is often maintaining dependability as the system and the environment evolve.</w:t>
      </w:r>
    </w:p>
    <w:p w14:paraId="2C4CC385" w14:textId="77777777" w:rsidR="0071017D" w:rsidRDefault="0071017D" w:rsidP="0071017D">
      <w:pPr>
        <w:jc w:val="both"/>
      </w:pPr>
    </w:p>
    <w:p w14:paraId="17F59CE9" w14:textId="1D763CC7" w:rsidR="0071017D" w:rsidRDefault="0071017D" w:rsidP="0071017D">
      <w:pPr>
        <w:pStyle w:val="Heading3"/>
        <w:jc w:val="both"/>
      </w:pPr>
      <w:bookmarkStart w:id="8" w:name="_Toc514368816"/>
      <w:bookmarkStart w:id="9" w:name="_Toc514369038"/>
      <w:r>
        <w:t>Policy</w:t>
      </w:r>
      <w:bookmarkEnd w:id="8"/>
      <w:bookmarkEnd w:id="9"/>
    </w:p>
    <w:p w14:paraId="44915715" w14:textId="77777777" w:rsidR="0071017D" w:rsidRDefault="0071017D" w:rsidP="0071017D">
      <w:pPr>
        <w:jc w:val="both"/>
        <w:outlineLvl w:val="0"/>
        <w:rPr>
          <w:b/>
        </w:rPr>
      </w:pPr>
      <w:r>
        <w:rPr>
          <w:b/>
        </w:rPr>
        <w:t>Example of a bad ‘policy’:</w:t>
      </w:r>
    </w:p>
    <w:p w14:paraId="16C6A290" w14:textId="77777777" w:rsidR="0071017D" w:rsidRPr="00F01B90" w:rsidRDefault="0071017D" w:rsidP="0071017D">
      <w:pPr>
        <w:jc w:val="both"/>
        <w:outlineLvl w:val="0"/>
        <w:rPr>
          <w:b/>
        </w:rPr>
      </w:pPr>
      <w:r w:rsidRPr="00F01B90">
        <w:rPr>
          <w:b/>
          <w:noProof/>
        </w:rPr>
        <w:drawing>
          <wp:anchor distT="0" distB="0" distL="114300" distR="114300" simplePos="0" relativeHeight="251662336" behindDoc="0" locked="0" layoutInCell="1" allowOverlap="1" wp14:anchorId="621E948D" wp14:editId="4A35D11F">
            <wp:simplePos x="0" y="0"/>
            <wp:positionH relativeFrom="column">
              <wp:posOffset>-60325</wp:posOffset>
            </wp:positionH>
            <wp:positionV relativeFrom="paragraph">
              <wp:posOffset>47625</wp:posOffset>
            </wp:positionV>
            <wp:extent cx="2680335" cy="1205230"/>
            <wp:effectExtent l="0" t="0" r="1206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80335" cy="1205230"/>
                    </a:xfrm>
                    <a:prstGeom prst="rect">
                      <a:avLst/>
                    </a:prstGeom>
                  </pic:spPr>
                </pic:pic>
              </a:graphicData>
            </a:graphic>
            <wp14:sizeRelH relativeFrom="page">
              <wp14:pctWidth>0</wp14:pctWidth>
            </wp14:sizeRelH>
            <wp14:sizeRelV relativeFrom="page">
              <wp14:pctHeight>0</wp14:pctHeight>
            </wp14:sizeRelV>
          </wp:anchor>
        </w:drawing>
      </w:r>
      <w:r w:rsidRPr="00F01B90">
        <w:rPr>
          <w:b/>
        </w:rPr>
        <w:t>Issues</w:t>
      </w:r>
    </w:p>
    <w:p w14:paraId="5D57314C" w14:textId="77777777" w:rsidR="0071017D" w:rsidRPr="00F01B90" w:rsidRDefault="0071017D" w:rsidP="0071017D">
      <w:pPr>
        <w:pStyle w:val="ListParagraph"/>
        <w:numPr>
          <w:ilvl w:val="0"/>
          <w:numId w:val="16"/>
        </w:numPr>
        <w:jc w:val="both"/>
        <w:rPr>
          <w:b/>
        </w:rPr>
      </w:pPr>
      <w:r>
        <w:t>We generally need better goals</w:t>
      </w:r>
    </w:p>
    <w:p w14:paraId="750B1948" w14:textId="77777777" w:rsidR="0071017D" w:rsidRPr="00F01B90" w:rsidRDefault="0071017D" w:rsidP="0071017D">
      <w:pPr>
        <w:pStyle w:val="ListParagraph"/>
        <w:numPr>
          <w:ilvl w:val="0"/>
          <w:numId w:val="16"/>
        </w:numPr>
        <w:jc w:val="both"/>
        <w:rPr>
          <w:b/>
        </w:rPr>
      </w:pPr>
      <w:r>
        <w:t>Who are those with need-to-know</w:t>
      </w:r>
    </w:p>
    <w:p w14:paraId="45D5D5D8" w14:textId="77777777" w:rsidR="0071017D" w:rsidRPr="00F01B90" w:rsidRDefault="0071017D" w:rsidP="0071017D">
      <w:pPr>
        <w:pStyle w:val="ListParagraph"/>
        <w:numPr>
          <w:ilvl w:val="0"/>
          <w:numId w:val="16"/>
        </w:numPr>
        <w:jc w:val="both"/>
        <w:rPr>
          <w:b/>
        </w:rPr>
      </w:pPr>
      <w:r>
        <w:t>Breaches are undefined as a concept</w:t>
      </w:r>
    </w:p>
    <w:p w14:paraId="37798E85" w14:textId="77777777" w:rsidR="0071017D" w:rsidRPr="00F01B90" w:rsidRDefault="0071017D" w:rsidP="0071017D">
      <w:pPr>
        <w:pStyle w:val="ListParagraph"/>
        <w:numPr>
          <w:ilvl w:val="0"/>
          <w:numId w:val="16"/>
        </w:numPr>
        <w:jc w:val="both"/>
        <w:rPr>
          <w:b/>
        </w:rPr>
      </w:pPr>
      <w:r>
        <w:t>Whose duty is it to report breaches</w:t>
      </w:r>
    </w:p>
    <w:p w14:paraId="4D5D4FFE" w14:textId="77777777" w:rsidR="0071017D" w:rsidRPr="00F01B90" w:rsidRDefault="0071017D" w:rsidP="0071017D">
      <w:pPr>
        <w:pStyle w:val="ListParagraph"/>
        <w:numPr>
          <w:ilvl w:val="0"/>
          <w:numId w:val="16"/>
        </w:numPr>
        <w:jc w:val="both"/>
        <w:rPr>
          <w:b/>
        </w:rPr>
      </w:pPr>
      <w:r>
        <w:t>What if breach from the Security dpmt.</w:t>
      </w:r>
    </w:p>
    <w:p w14:paraId="0FD2AEA6" w14:textId="77777777" w:rsidR="0071017D" w:rsidRDefault="0071017D" w:rsidP="0071017D">
      <w:pPr>
        <w:jc w:val="both"/>
        <w:rPr>
          <w:b/>
        </w:rPr>
      </w:pPr>
    </w:p>
    <w:p w14:paraId="2082D4F2" w14:textId="77777777" w:rsidR="0071017D" w:rsidRDefault="0071017D" w:rsidP="0071017D">
      <w:pPr>
        <w:jc w:val="both"/>
        <w:outlineLvl w:val="0"/>
        <w:rPr>
          <w:b/>
        </w:rPr>
      </w:pPr>
      <w:r>
        <w:rPr>
          <w:b/>
        </w:rPr>
        <w:t>Traditional Government Approach</w:t>
      </w:r>
    </w:p>
    <w:p w14:paraId="56301C0F" w14:textId="77777777" w:rsidR="0071017D" w:rsidRPr="003328A6" w:rsidRDefault="0071017D" w:rsidP="0071017D">
      <w:pPr>
        <w:pStyle w:val="ListParagraph"/>
        <w:numPr>
          <w:ilvl w:val="0"/>
          <w:numId w:val="17"/>
        </w:numPr>
        <w:jc w:val="both"/>
        <w:rPr>
          <w:b/>
        </w:rPr>
      </w:pPr>
      <w:r>
        <w:t>Threat Model</w:t>
      </w:r>
    </w:p>
    <w:p w14:paraId="0EB1449E" w14:textId="77777777" w:rsidR="0071017D" w:rsidRPr="003328A6" w:rsidRDefault="0071017D" w:rsidP="0071017D">
      <w:pPr>
        <w:pStyle w:val="ListParagraph"/>
        <w:numPr>
          <w:ilvl w:val="1"/>
          <w:numId w:val="17"/>
        </w:numPr>
        <w:jc w:val="both"/>
        <w:rPr>
          <w:b/>
        </w:rPr>
      </w:pPr>
      <w:r>
        <w:t>Insider who is disloyal</w:t>
      </w:r>
    </w:p>
    <w:p w14:paraId="41A21AB8" w14:textId="77777777" w:rsidR="0071017D" w:rsidRPr="003328A6" w:rsidRDefault="0071017D" w:rsidP="0071017D">
      <w:pPr>
        <w:pStyle w:val="ListParagraph"/>
        <w:numPr>
          <w:ilvl w:val="1"/>
          <w:numId w:val="17"/>
        </w:numPr>
        <w:jc w:val="both"/>
        <w:rPr>
          <w:b/>
        </w:rPr>
      </w:pPr>
      <w:r>
        <w:t>Careless insiders</w:t>
      </w:r>
    </w:p>
    <w:p w14:paraId="02E7DCF7" w14:textId="77777777" w:rsidR="0071017D" w:rsidRPr="003328A6" w:rsidRDefault="0071017D" w:rsidP="0071017D">
      <w:pPr>
        <w:pStyle w:val="ListParagraph"/>
        <w:numPr>
          <w:ilvl w:val="0"/>
          <w:numId w:val="17"/>
        </w:numPr>
        <w:jc w:val="both"/>
        <w:rPr>
          <w:b/>
        </w:rPr>
      </w:pPr>
      <w:r>
        <w:t>Therefore, limit number of people you have to trust and make it harder for them to be trustworthy</w:t>
      </w:r>
    </w:p>
    <w:p w14:paraId="14149439" w14:textId="77777777" w:rsidR="0071017D" w:rsidRDefault="0071017D" w:rsidP="0071017D">
      <w:pPr>
        <w:pStyle w:val="ListParagraph"/>
        <w:numPr>
          <w:ilvl w:val="0"/>
          <w:numId w:val="17"/>
        </w:numPr>
        <w:jc w:val="both"/>
        <w:rPr>
          <w:b/>
        </w:rPr>
      </w:pPr>
      <w:r>
        <w:t xml:space="preserve">This leads to </w:t>
      </w:r>
      <w:r>
        <w:rPr>
          <w:b/>
        </w:rPr>
        <w:t>Multilevel Secure Systems (MLS)</w:t>
      </w:r>
    </w:p>
    <w:p w14:paraId="748713CA" w14:textId="77777777" w:rsidR="0071017D" w:rsidRPr="00FF4840" w:rsidRDefault="0071017D" w:rsidP="0071017D">
      <w:pPr>
        <w:pStyle w:val="ListParagraph"/>
        <w:numPr>
          <w:ilvl w:val="1"/>
          <w:numId w:val="17"/>
        </w:numPr>
        <w:jc w:val="both"/>
        <w:rPr>
          <w:b/>
        </w:rPr>
      </w:pPr>
      <w:r>
        <w:t>Enforce standard handling rules for materials at ‘Confidential’, ‘Secret’, ‘Top Secret’, etc</w:t>
      </w:r>
    </w:p>
    <w:p w14:paraId="7D0F2F5B" w14:textId="77777777" w:rsidR="0071017D" w:rsidRPr="00FF4840" w:rsidRDefault="0071017D" w:rsidP="0071017D">
      <w:pPr>
        <w:pStyle w:val="ListParagraph"/>
        <w:numPr>
          <w:ilvl w:val="1"/>
          <w:numId w:val="17"/>
        </w:numPr>
        <w:jc w:val="both"/>
        <w:rPr>
          <w:b/>
        </w:rPr>
      </w:pPr>
      <w:r>
        <w:t>Every resource has a classification, and principles have clearances.</w:t>
      </w:r>
    </w:p>
    <w:p w14:paraId="4A98A361" w14:textId="77777777" w:rsidR="0071017D" w:rsidRPr="00FF4840" w:rsidRDefault="0071017D" w:rsidP="0071017D">
      <w:pPr>
        <w:pStyle w:val="ListParagraph"/>
        <w:numPr>
          <w:ilvl w:val="1"/>
          <w:numId w:val="17"/>
        </w:numPr>
        <w:jc w:val="both"/>
        <w:rPr>
          <w:b/>
        </w:rPr>
      </w:pPr>
      <w:r>
        <w:t>We enforce using Mandatory Access Control</w:t>
      </w:r>
    </w:p>
    <w:p w14:paraId="5CC09AAD" w14:textId="77777777" w:rsidR="0071017D" w:rsidRDefault="0071017D" w:rsidP="0071017D">
      <w:pPr>
        <w:pStyle w:val="ListParagraph"/>
        <w:numPr>
          <w:ilvl w:val="1"/>
          <w:numId w:val="17"/>
        </w:numPr>
        <w:jc w:val="both"/>
        <w:rPr>
          <w:b/>
        </w:rPr>
      </w:pPr>
      <w:r>
        <w:rPr>
          <w:b/>
        </w:rPr>
        <w:t>Bell-LaPadula (1973)</w:t>
      </w:r>
    </w:p>
    <w:p w14:paraId="63FAC1E7" w14:textId="77777777" w:rsidR="0071017D" w:rsidRPr="00FF4840" w:rsidRDefault="0071017D" w:rsidP="0071017D">
      <w:pPr>
        <w:pStyle w:val="ListParagraph"/>
        <w:numPr>
          <w:ilvl w:val="2"/>
          <w:numId w:val="17"/>
        </w:numPr>
        <w:jc w:val="both"/>
        <w:rPr>
          <w:b/>
        </w:rPr>
      </w:pPr>
      <w:r>
        <w:t>(1) Simple Security Policy: no read up</w:t>
      </w:r>
    </w:p>
    <w:p w14:paraId="25ED99B4" w14:textId="77777777" w:rsidR="0071017D" w:rsidRPr="00FF4840" w:rsidRDefault="0071017D" w:rsidP="0071017D">
      <w:pPr>
        <w:pStyle w:val="ListParagraph"/>
        <w:numPr>
          <w:ilvl w:val="2"/>
          <w:numId w:val="17"/>
        </w:numPr>
        <w:jc w:val="both"/>
        <w:rPr>
          <w:b/>
        </w:rPr>
      </w:pPr>
      <w:r>
        <w:t>(2) *-policy: no write down</w:t>
      </w:r>
    </w:p>
    <w:p w14:paraId="272E5F9D" w14:textId="77777777" w:rsidR="0071017D" w:rsidRPr="00FF4840" w:rsidRDefault="0071017D" w:rsidP="0071017D">
      <w:pPr>
        <w:pStyle w:val="ListParagraph"/>
        <w:numPr>
          <w:ilvl w:val="2"/>
          <w:numId w:val="17"/>
        </w:numPr>
        <w:jc w:val="both"/>
        <w:rPr>
          <w:b/>
        </w:rPr>
      </w:pPr>
      <w:r>
        <w:t>Therefore, information only flows up</w:t>
      </w:r>
    </w:p>
    <w:p w14:paraId="3916DFFB" w14:textId="77777777" w:rsidR="0071017D" w:rsidRPr="00FF4840" w:rsidRDefault="0071017D" w:rsidP="0071017D">
      <w:pPr>
        <w:pStyle w:val="ListParagraph"/>
        <w:numPr>
          <w:ilvl w:val="2"/>
          <w:numId w:val="17"/>
        </w:numPr>
        <w:jc w:val="both"/>
        <w:rPr>
          <w:b/>
        </w:rPr>
      </w:pPr>
      <w:r>
        <w:t>With these policies, we can prove that a system that starts in a secure state will remain in one.</w:t>
      </w:r>
    </w:p>
    <w:p w14:paraId="3D9B60C6" w14:textId="77777777" w:rsidR="0071017D" w:rsidRDefault="0071017D" w:rsidP="0071017D">
      <w:pPr>
        <w:pStyle w:val="ListParagraph"/>
        <w:numPr>
          <w:ilvl w:val="1"/>
          <w:numId w:val="17"/>
        </w:numPr>
        <w:jc w:val="both"/>
        <w:rPr>
          <w:b/>
        </w:rPr>
      </w:pPr>
      <w:r>
        <w:rPr>
          <w:b/>
        </w:rPr>
        <w:t>Distributed System</w:t>
      </w:r>
    </w:p>
    <w:p w14:paraId="0CDC5570" w14:textId="77777777" w:rsidR="0071017D" w:rsidRPr="00FF4840" w:rsidRDefault="0071017D" w:rsidP="0071017D">
      <w:pPr>
        <w:pStyle w:val="ListParagraph"/>
        <w:numPr>
          <w:ilvl w:val="2"/>
          <w:numId w:val="17"/>
        </w:numPr>
        <w:jc w:val="both"/>
        <w:rPr>
          <w:b/>
        </w:rPr>
      </w:pPr>
      <w:r>
        <w:t>Sort of breaks with a distributed system</w:t>
      </w:r>
    </w:p>
    <w:p w14:paraId="7BC6646E" w14:textId="77777777" w:rsidR="0071017D" w:rsidRPr="00FF4840" w:rsidRDefault="0071017D" w:rsidP="0071017D">
      <w:pPr>
        <w:pStyle w:val="ListParagraph"/>
        <w:numPr>
          <w:ilvl w:val="2"/>
          <w:numId w:val="17"/>
        </w:numPr>
        <w:jc w:val="both"/>
        <w:rPr>
          <w:b/>
        </w:rPr>
      </w:pPr>
      <w:r>
        <w:t>In order to read down, we need to send a message to the other machine with the message to send the data</w:t>
      </w:r>
    </w:p>
    <w:p w14:paraId="0507B964" w14:textId="77777777" w:rsidR="0071017D" w:rsidRPr="00E10345" w:rsidRDefault="0071017D" w:rsidP="0071017D">
      <w:pPr>
        <w:pStyle w:val="ListParagraph"/>
        <w:numPr>
          <w:ilvl w:val="2"/>
          <w:numId w:val="17"/>
        </w:numPr>
        <w:jc w:val="both"/>
        <w:rPr>
          <w:b/>
        </w:rPr>
      </w:pPr>
      <w:r>
        <w:t>Therefore, we are effectively writing down by sending this command</w:t>
      </w:r>
    </w:p>
    <w:p w14:paraId="145FD453" w14:textId="77777777" w:rsidR="0071017D" w:rsidRDefault="0071017D" w:rsidP="0071017D">
      <w:pPr>
        <w:pStyle w:val="ListParagraph"/>
        <w:numPr>
          <w:ilvl w:val="1"/>
          <w:numId w:val="17"/>
        </w:numPr>
        <w:jc w:val="both"/>
        <w:rPr>
          <w:b/>
        </w:rPr>
      </w:pPr>
      <w:r>
        <w:rPr>
          <w:b/>
        </w:rPr>
        <w:t>Typical MLS System</w:t>
      </w:r>
    </w:p>
    <w:p w14:paraId="3B6120F6" w14:textId="77777777" w:rsidR="0071017D" w:rsidRPr="00CB082E" w:rsidRDefault="0071017D" w:rsidP="0071017D">
      <w:pPr>
        <w:pStyle w:val="ListParagraph"/>
        <w:numPr>
          <w:ilvl w:val="2"/>
          <w:numId w:val="17"/>
        </w:numPr>
        <w:jc w:val="both"/>
        <w:rPr>
          <w:b/>
        </w:rPr>
      </w:pPr>
      <w:r>
        <w:t>We use architecture to get a high assurance</w:t>
      </w:r>
    </w:p>
    <w:p w14:paraId="183A48AC" w14:textId="77777777" w:rsidR="0071017D" w:rsidRPr="00CB082E" w:rsidRDefault="0071017D" w:rsidP="0071017D">
      <w:pPr>
        <w:pStyle w:val="ListParagraph"/>
        <w:numPr>
          <w:ilvl w:val="2"/>
          <w:numId w:val="17"/>
        </w:numPr>
        <w:jc w:val="both"/>
        <w:rPr>
          <w:b/>
        </w:rPr>
      </w:pPr>
      <w:r>
        <w:t>Therefore, we change a complex emergent property of the whole system into a simple property of a testable component</w:t>
      </w:r>
    </w:p>
    <w:p w14:paraId="0F02B705" w14:textId="77777777" w:rsidR="0071017D" w:rsidRDefault="0071017D" w:rsidP="0071017D">
      <w:pPr>
        <w:pStyle w:val="ListParagraph"/>
        <w:ind w:left="1800"/>
        <w:jc w:val="both"/>
        <w:rPr>
          <w:b/>
        </w:rPr>
      </w:pPr>
      <w:r w:rsidRPr="00CB082E">
        <w:rPr>
          <w:b/>
          <w:noProof/>
        </w:rPr>
        <w:lastRenderedPageBreak/>
        <w:drawing>
          <wp:inline distT="0" distB="0" distL="0" distR="0" wp14:anchorId="0DA466C9" wp14:editId="7707DC4C">
            <wp:extent cx="1190424" cy="1491997"/>
            <wp:effectExtent l="0" t="0" r="381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902" cy="1528942"/>
                    </a:xfrm>
                    <a:prstGeom prst="rect">
                      <a:avLst/>
                    </a:prstGeom>
                  </pic:spPr>
                </pic:pic>
              </a:graphicData>
            </a:graphic>
          </wp:inline>
        </w:drawing>
      </w:r>
    </w:p>
    <w:p w14:paraId="7633E7B2" w14:textId="77777777" w:rsidR="0071017D" w:rsidRPr="00CB082E" w:rsidRDefault="0071017D" w:rsidP="0071017D">
      <w:pPr>
        <w:pStyle w:val="ListParagraph"/>
        <w:numPr>
          <w:ilvl w:val="1"/>
          <w:numId w:val="17"/>
        </w:numPr>
        <w:jc w:val="both"/>
        <w:rPr>
          <w:b/>
        </w:rPr>
      </w:pPr>
      <w:r>
        <w:t>Safety via Multilevel Integrity</w:t>
      </w:r>
    </w:p>
    <w:p w14:paraId="404C904D" w14:textId="77777777" w:rsidR="0071017D" w:rsidRPr="00CB082E" w:rsidRDefault="0071017D" w:rsidP="0071017D">
      <w:pPr>
        <w:pStyle w:val="ListParagraph"/>
        <w:numPr>
          <w:ilvl w:val="2"/>
          <w:numId w:val="17"/>
        </w:numPr>
        <w:jc w:val="both"/>
        <w:rPr>
          <w:b/>
        </w:rPr>
      </w:pPr>
      <w:r>
        <w:t>Biba model – data may flow only down from high-integrity to low-integrity</w:t>
      </w:r>
    </w:p>
    <w:p w14:paraId="54489E88" w14:textId="77777777" w:rsidR="0071017D" w:rsidRPr="00CB082E" w:rsidRDefault="0071017D" w:rsidP="0071017D">
      <w:pPr>
        <w:pStyle w:val="ListParagraph"/>
        <w:numPr>
          <w:ilvl w:val="2"/>
          <w:numId w:val="17"/>
        </w:numPr>
        <w:jc w:val="both"/>
        <w:rPr>
          <w:b/>
        </w:rPr>
      </w:pPr>
      <w:r>
        <w:t>It is the dual of BLP</w:t>
      </w:r>
    </w:p>
    <w:p w14:paraId="00F6A8F8" w14:textId="77777777" w:rsidR="0071017D" w:rsidRPr="00CB082E" w:rsidRDefault="0071017D" w:rsidP="0071017D">
      <w:pPr>
        <w:pStyle w:val="ListParagraph"/>
        <w:numPr>
          <w:ilvl w:val="2"/>
          <w:numId w:val="17"/>
        </w:numPr>
        <w:jc w:val="both"/>
        <w:rPr>
          <w:b/>
        </w:rPr>
      </w:pPr>
      <w:r>
        <w:t>The problem is still about insiders, who could break the system.</w:t>
      </w:r>
    </w:p>
    <w:p w14:paraId="11BCD23E" w14:textId="77777777" w:rsidR="0071017D" w:rsidRPr="00CB082E" w:rsidRDefault="0071017D" w:rsidP="0071017D">
      <w:pPr>
        <w:pStyle w:val="ListParagraph"/>
        <w:numPr>
          <w:ilvl w:val="0"/>
          <w:numId w:val="17"/>
        </w:numPr>
        <w:jc w:val="both"/>
        <w:rPr>
          <w:b/>
        </w:rPr>
      </w:pPr>
      <w:r>
        <w:t>Sometimes we want to stop lateral flows of data:</w:t>
      </w:r>
    </w:p>
    <w:p w14:paraId="13DA4515" w14:textId="77777777" w:rsidR="0071017D" w:rsidRDefault="0071017D" w:rsidP="0071017D">
      <w:pPr>
        <w:pStyle w:val="ListParagraph"/>
        <w:ind w:left="1080"/>
        <w:jc w:val="both"/>
        <w:rPr>
          <w:b/>
        </w:rPr>
      </w:pPr>
      <w:r w:rsidRPr="00CB082E">
        <w:rPr>
          <w:b/>
          <w:noProof/>
        </w:rPr>
        <w:drawing>
          <wp:inline distT="0" distB="0" distL="0" distR="0" wp14:anchorId="039B410E" wp14:editId="761B69DC">
            <wp:extent cx="1909154" cy="1233772"/>
            <wp:effectExtent l="0" t="0" r="0" b="1143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7069" cy="1284124"/>
                    </a:xfrm>
                    <a:prstGeom prst="rect">
                      <a:avLst/>
                    </a:prstGeom>
                  </pic:spPr>
                </pic:pic>
              </a:graphicData>
            </a:graphic>
          </wp:inline>
        </w:drawing>
      </w:r>
    </w:p>
    <w:p w14:paraId="3798EA38" w14:textId="77777777" w:rsidR="0071017D" w:rsidRDefault="0071017D" w:rsidP="0071017D">
      <w:pPr>
        <w:jc w:val="both"/>
        <w:rPr>
          <w:b/>
        </w:rPr>
      </w:pPr>
    </w:p>
    <w:p w14:paraId="005E2F4A" w14:textId="4CF994FC" w:rsidR="0071017D" w:rsidRDefault="0071017D" w:rsidP="0071017D">
      <w:pPr>
        <w:pStyle w:val="Heading3"/>
        <w:jc w:val="both"/>
      </w:pPr>
      <w:bookmarkStart w:id="10" w:name="_Toc514368817"/>
      <w:bookmarkStart w:id="11" w:name="_Toc514369039"/>
      <w:r>
        <w:t>Architecture Matters</w:t>
      </w:r>
      <w:bookmarkEnd w:id="10"/>
      <w:bookmarkEnd w:id="11"/>
    </w:p>
    <w:p w14:paraId="3848E9DF" w14:textId="77777777" w:rsidR="0071017D" w:rsidRDefault="0071017D" w:rsidP="0071017D">
      <w:pPr>
        <w:pStyle w:val="ListParagraph"/>
        <w:numPr>
          <w:ilvl w:val="0"/>
          <w:numId w:val="18"/>
        </w:numPr>
        <w:jc w:val="both"/>
      </w:pPr>
      <w:r>
        <w:t>Lots of legacy protocols trust all network nodes</w:t>
      </w:r>
    </w:p>
    <w:p w14:paraId="6040EE7F" w14:textId="77777777" w:rsidR="0071017D" w:rsidRDefault="0071017D" w:rsidP="0071017D">
      <w:pPr>
        <w:pStyle w:val="ListParagraph"/>
        <w:numPr>
          <w:ilvl w:val="1"/>
          <w:numId w:val="18"/>
        </w:numPr>
        <w:jc w:val="both"/>
      </w:pPr>
      <w:r>
        <w:t>DNP3 in Control Systems</w:t>
      </w:r>
    </w:p>
    <w:p w14:paraId="360A683C" w14:textId="77777777" w:rsidR="0071017D" w:rsidRDefault="0071017D" w:rsidP="0071017D">
      <w:pPr>
        <w:pStyle w:val="ListParagraph"/>
        <w:numPr>
          <w:ilvl w:val="1"/>
          <w:numId w:val="18"/>
        </w:numPr>
        <w:jc w:val="both"/>
      </w:pPr>
      <w:r>
        <w:t>CAN bus in cars</w:t>
      </w:r>
    </w:p>
    <w:p w14:paraId="484DA76E" w14:textId="77777777" w:rsidR="0071017D" w:rsidRDefault="0071017D" w:rsidP="0071017D">
      <w:pPr>
        <w:pStyle w:val="ListParagraph"/>
        <w:numPr>
          <w:ilvl w:val="0"/>
          <w:numId w:val="18"/>
        </w:numPr>
        <w:jc w:val="both"/>
      </w:pPr>
      <w:r>
        <w:t>This led to a Chrysler recall</w:t>
      </w:r>
    </w:p>
    <w:p w14:paraId="661CF46F" w14:textId="77777777" w:rsidR="0071017D" w:rsidRDefault="0071017D" w:rsidP="0071017D">
      <w:pPr>
        <w:pStyle w:val="ListParagraph"/>
        <w:numPr>
          <w:ilvl w:val="0"/>
          <w:numId w:val="18"/>
        </w:numPr>
        <w:jc w:val="both"/>
      </w:pPr>
      <w:r>
        <w:t>IP addresses and any bad node leads to trouble</w:t>
      </w:r>
    </w:p>
    <w:p w14:paraId="7FDA3F7B" w14:textId="77777777" w:rsidR="0071017D" w:rsidRDefault="0071017D" w:rsidP="0071017D">
      <w:pPr>
        <w:pStyle w:val="ListParagraph"/>
        <w:numPr>
          <w:ilvl w:val="0"/>
          <w:numId w:val="18"/>
        </w:numPr>
        <w:jc w:val="both"/>
      </w:pPr>
      <w:r>
        <w:t>Therefore, we can have separate subnets and have capable firewalls</w:t>
      </w:r>
    </w:p>
    <w:p w14:paraId="72C246DE" w14:textId="77777777" w:rsidR="0071017D" w:rsidRDefault="0071017D" w:rsidP="0071017D">
      <w:pPr>
        <w:jc w:val="both"/>
      </w:pPr>
    </w:p>
    <w:p w14:paraId="2225B626" w14:textId="034E81DB" w:rsidR="0071017D" w:rsidRDefault="0071017D" w:rsidP="0071017D">
      <w:pPr>
        <w:pStyle w:val="Heading3"/>
        <w:jc w:val="both"/>
      </w:pPr>
      <w:bookmarkStart w:id="12" w:name="_Toc514368818"/>
      <w:bookmarkStart w:id="13" w:name="_Toc514369040"/>
      <w:r>
        <w:t>Safety Policies</w:t>
      </w:r>
      <w:bookmarkEnd w:id="12"/>
      <w:bookmarkEnd w:id="13"/>
    </w:p>
    <w:p w14:paraId="1BC9A141" w14:textId="77777777" w:rsidR="0071017D" w:rsidRDefault="0071017D" w:rsidP="0071017D">
      <w:pPr>
        <w:jc w:val="both"/>
      </w:pPr>
      <w:r>
        <w:t>Industries have their own standards, cultures, often with architectural assumptions embedded in component design – no one in one industry works with another. Generally, safety standards tend to evolve. There are two ways to design them:</w:t>
      </w:r>
    </w:p>
    <w:p w14:paraId="213BFF1A" w14:textId="77777777" w:rsidR="0071017D" w:rsidRDefault="0071017D" w:rsidP="0071017D">
      <w:pPr>
        <w:jc w:val="both"/>
      </w:pPr>
    </w:p>
    <w:p w14:paraId="15B63CAC" w14:textId="77777777" w:rsidR="0071017D" w:rsidRDefault="0071017D" w:rsidP="0071017D">
      <w:pPr>
        <w:jc w:val="both"/>
        <w:outlineLvl w:val="0"/>
        <w:rPr>
          <w:b/>
        </w:rPr>
      </w:pPr>
      <w:r>
        <w:rPr>
          <w:b/>
        </w:rPr>
        <w:t>Bottom Up – Failure Modes and Effects Analysis (FMEA)</w:t>
      </w:r>
    </w:p>
    <w:p w14:paraId="0B425D1E" w14:textId="77777777" w:rsidR="0071017D" w:rsidRPr="00683FCB" w:rsidRDefault="0071017D" w:rsidP="0071017D">
      <w:pPr>
        <w:pStyle w:val="ListParagraph"/>
        <w:numPr>
          <w:ilvl w:val="0"/>
          <w:numId w:val="19"/>
        </w:numPr>
        <w:jc w:val="both"/>
        <w:rPr>
          <w:b/>
        </w:rPr>
      </w:pPr>
      <w:r>
        <w:t xml:space="preserve">Look at every component and list the failure modes </w:t>
      </w:r>
    </w:p>
    <w:p w14:paraId="0BFAF815" w14:textId="77777777" w:rsidR="0071017D" w:rsidRPr="00683FCB" w:rsidRDefault="0071017D" w:rsidP="0071017D">
      <w:pPr>
        <w:pStyle w:val="ListParagraph"/>
        <w:numPr>
          <w:ilvl w:val="0"/>
          <w:numId w:val="19"/>
        </w:numPr>
        <w:jc w:val="both"/>
        <w:rPr>
          <w:b/>
        </w:rPr>
      </w:pPr>
      <w:r>
        <w:t>Work out what to do about each of them (can also leave alone)</w:t>
      </w:r>
    </w:p>
    <w:p w14:paraId="360BE93D" w14:textId="77777777" w:rsidR="0071017D" w:rsidRPr="00683FCB" w:rsidRDefault="0071017D" w:rsidP="0071017D">
      <w:pPr>
        <w:pStyle w:val="ListParagraph"/>
        <w:numPr>
          <w:ilvl w:val="1"/>
          <w:numId w:val="19"/>
        </w:numPr>
        <w:jc w:val="both"/>
        <w:rPr>
          <w:b/>
        </w:rPr>
      </w:pPr>
      <w:r>
        <w:t>Cut probability with overdesign</w:t>
      </w:r>
    </w:p>
    <w:p w14:paraId="01FF9810" w14:textId="77777777" w:rsidR="0071017D" w:rsidRPr="00683FCB" w:rsidRDefault="0071017D" w:rsidP="0071017D">
      <w:pPr>
        <w:pStyle w:val="ListParagraph"/>
        <w:numPr>
          <w:ilvl w:val="1"/>
          <w:numId w:val="19"/>
        </w:numPr>
        <w:jc w:val="both"/>
        <w:rPr>
          <w:b/>
        </w:rPr>
      </w:pPr>
      <w:r>
        <w:t>Redundancy</w:t>
      </w:r>
    </w:p>
    <w:p w14:paraId="45795B8E" w14:textId="77777777" w:rsidR="0071017D" w:rsidRPr="009E2967" w:rsidRDefault="0071017D" w:rsidP="0071017D">
      <w:pPr>
        <w:pStyle w:val="ListParagraph"/>
        <w:numPr>
          <w:ilvl w:val="0"/>
          <w:numId w:val="19"/>
        </w:numPr>
        <w:jc w:val="both"/>
        <w:rPr>
          <w:b/>
        </w:rPr>
      </w:pPr>
      <w:r>
        <w:t>Then, use secondary mechanisms to deal with interactions</w:t>
      </w:r>
    </w:p>
    <w:p w14:paraId="5BBA23D7" w14:textId="77777777" w:rsidR="0071017D" w:rsidRDefault="0071017D" w:rsidP="0071017D">
      <w:pPr>
        <w:jc w:val="both"/>
        <w:rPr>
          <w:b/>
        </w:rPr>
      </w:pPr>
    </w:p>
    <w:p w14:paraId="0EFDC401" w14:textId="77777777" w:rsidR="0071017D" w:rsidRDefault="0071017D" w:rsidP="0071017D">
      <w:pPr>
        <w:jc w:val="both"/>
        <w:outlineLvl w:val="0"/>
        <w:rPr>
          <w:b/>
        </w:rPr>
      </w:pPr>
      <w:r>
        <w:rPr>
          <w:b/>
        </w:rPr>
        <w:t>Top Down – Fault Tree Analysis</w:t>
      </w:r>
    </w:p>
    <w:p w14:paraId="3855061F" w14:textId="77777777" w:rsidR="0071017D" w:rsidRDefault="0071017D" w:rsidP="0071017D">
      <w:pPr>
        <w:jc w:val="both"/>
      </w:pPr>
      <w:r>
        <w:t>Work back from the bad outcome that we must avoid, in order to identify critical components.</w:t>
      </w:r>
    </w:p>
    <w:p w14:paraId="30D8B019" w14:textId="77777777" w:rsidR="0071017D" w:rsidRDefault="0071017D" w:rsidP="0071017D">
      <w:pPr>
        <w:jc w:val="both"/>
      </w:pPr>
      <w:r w:rsidRPr="009E2967">
        <w:rPr>
          <w:noProof/>
        </w:rPr>
        <w:lastRenderedPageBreak/>
        <w:drawing>
          <wp:inline distT="0" distB="0" distL="0" distR="0" wp14:anchorId="14B90A78" wp14:editId="19D366A7">
            <wp:extent cx="4051935" cy="2204756"/>
            <wp:effectExtent l="0" t="0" r="12065"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310" cy="2213122"/>
                    </a:xfrm>
                    <a:prstGeom prst="rect">
                      <a:avLst/>
                    </a:prstGeom>
                  </pic:spPr>
                </pic:pic>
              </a:graphicData>
            </a:graphic>
          </wp:inline>
        </w:drawing>
      </w:r>
    </w:p>
    <w:p w14:paraId="03E88AF3" w14:textId="77777777" w:rsidR="0071017D" w:rsidRDefault="0071017D" w:rsidP="0071017D">
      <w:pPr>
        <w:jc w:val="both"/>
      </w:pPr>
    </w:p>
    <w:p w14:paraId="0B2733EB" w14:textId="70CB0E0D" w:rsidR="0071017D" w:rsidRDefault="0071017D" w:rsidP="0071017D">
      <w:pPr>
        <w:pStyle w:val="Heading3"/>
        <w:jc w:val="both"/>
      </w:pPr>
      <w:bookmarkStart w:id="14" w:name="_Toc514368819"/>
      <w:bookmarkStart w:id="15" w:name="_Toc514369041"/>
      <w:r>
        <w:t>Bookkeeping</w:t>
      </w:r>
      <w:bookmarkEnd w:id="14"/>
      <w:bookmarkEnd w:id="15"/>
    </w:p>
    <w:p w14:paraId="79FF7537" w14:textId="77777777" w:rsidR="0071017D" w:rsidRDefault="0071017D" w:rsidP="0071017D">
      <w:pPr>
        <w:jc w:val="both"/>
      </w:pPr>
      <w:r>
        <w:rPr>
          <w:b/>
        </w:rPr>
        <w:t xml:space="preserve">Bulla (c. 3300 BC): </w:t>
      </w:r>
      <w:r>
        <w:t>Used to keep stock as pieces of clay – different shapes and sizes for different commodities. It eventually led to writing.</w:t>
      </w:r>
    </w:p>
    <w:p w14:paraId="5840BDAF" w14:textId="77777777" w:rsidR="0071017D" w:rsidRDefault="0071017D" w:rsidP="0071017D">
      <w:pPr>
        <w:jc w:val="both"/>
      </w:pPr>
    </w:p>
    <w:p w14:paraId="46B9C268" w14:textId="77777777" w:rsidR="0071017D" w:rsidRDefault="0071017D" w:rsidP="0071017D">
      <w:pPr>
        <w:jc w:val="both"/>
      </w:pPr>
      <w:r>
        <w:rPr>
          <w:b/>
        </w:rPr>
        <w:t xml:space="preserve">Double-Entry Bookkeeping (c. 1100 AD): </w:t>
      </w:r>
      <w:r>
        <w:t>Each entry in one ledger is matched by opposite entry in another – sales ledger and accounts ledger. Therefore, the bookkeepers must collude to commit fraud.</w:t>
      </w:r>
    </w:p>
    <w:p w14:paraId="5F63F5D5" w14:textId="77777777" w:rsidR="0071017D" w:rsidRDefault="0071017D" w:rsidP="0071017D">
      <w:pPr>
        <w:jc w:val="both"/>
      </w:pPr>
    </w:p>
    <w:p w14:paraId="18DAD55B" w14:textId="77777777" w:rsidR="0071017D" w:rsidRDefault="0071017D" w:rsidP="0071017D">
      <w:pPr>
        <w:jc w:val="both"/>
        <w:outlineLvl w:val="0"/>
        <w:rPr>
          <w:b/>
        </w:rPr>
      </w:pPr>
      <w:r>
        <w:rPr>
          <w:b/>
        </w:rPr>
        <w:t>Separation of Duties in Practise:</w:t>
      </w:r>
    </w:p>
    <w:p w14:paraId="1E37C9E5" w14:textId="77777777" w:rsidR="0071017D" w:rsidRDefault="0071017D" w:rsidP="0071017D">
      <w:pPr>
        <w:pStyle w:val="ListParagraph"/>
        <w:numPr>
          <w:ilvl w:val="0"/>
          <w:numId w:val="20"/>
        </w:numPr>
        <w:jc w:val="both"/>
      </w:pPr>
      <w:r>
        <w:t>Serial – orders point from person to person through a chain.</w:t>
      </w:r>
    </w:p>
    <w:p w14:paraId="5D4914C1" w14:textId="77777777" w:rsidR="0071017D" w:rsidRDefault="0071017D" w:rsidP="0071017D">
      <w:pPr>
        <w:pStyle w:val="ListParagraph"/>
        <w:numPr>
          <w:ilvl w:val="0"/>
          <w:numId w:val="20"/>
        </w:numPr>
        <w:jc w:val="both"/>
      </w:pPr>
      <w:r>
        <w:t>Parallel</w:t>
      </w:r>
    </w:p>
    <w:p w14:paraId="57AE23A7" w14:textId="77777777" w:rsidR="0071017D" w:rsidRDefault="0071017D" w:rsidP="0071017D">
      <w:pPr>
        <w:pStyle w:val="ListParagraph"/>
        <w:numPr>
          <w:ilvl w:val="1"/>
          <w:numId w:val="20"/>
        </w:numPr>
        <w:jc w:val="both"/>
      </w:pPr>
      <w:r>
        <w:t>Multiple simultaneous (each required), paths through the system</w:t>
      </w:r>
    </w:p>
    <w:p w14:paraId="4E9A9AF4" w14:textId="77777777" w:rsidR="0071017D" w:rsidRDefault="0071017D" w:rsidP="0071017D">
      <w:pPr>
        <w:jc w:val="both"/>
      </w:pPr>
    </w:p>
    <w:p w14:paraId="1C3761F4" w14:textId="77777777" w:rsidR="0071017D" w:rsidRDefault="0071017D" w:rsidP="0071017D">
      <w:pPr>
        <w:jc w:val="both"/>
      </w:pPr>
    </w:p>
    <w:p w14:paraId="13B582EB" w14:textId="0432ED26" w:rsidR="0071017D" w:rsidRDefault="0071017D" w:rsidP="0071017D">
      <w:pPr>
        <w:pStyle w:val="Heading3"/>
        <w:jc w:val="both"/>
      </w:pPr>
      <w:bookmarkStart w:id="16" w:name="_Toc514368820"/>
      <w:bookmarkStart w:id="17" w:name="_Toc514369042"/>
      <w:r>
        <w:t>Decoupling Policy, Mechanism</w:t>
      </w:r>
      <w:bookmarkEnd w:id="16"/>
      <w:bookmarkEnd w:id="17"/>
    </w:p>
    <w:p w14:paraId="356C2A78" w14:textId="77777777" w:rsidR="0071017D" w:rsidRDefault="0071017D" w:rsidP="0071017D">
      <w:pPr>
        <w:pStyle w:val="ListParagraph"/>
        <w:numPr>
          <w:ilvl w:val="0"/>
          <w:numId w:val="21"/>
        </w:numPr>
        <w:jc w:val="both"/>
      </w:pPr>
      <w:r>
        <w:t>Role-Based Access Control (RBAC) adds an extra indirection layer – each person is associated with a role and each role has a certain number of actions the role has permissions to be able to do.</w:t>
      </w:r>
    </w:p>
    <w:p w14:paraId="11A600CF" w14:textId="77777777" w:rsidR="0071017D" w:rsidRDefault="0071017D" w:rsidP="0071017D">
      <w:pPr>
        <w:pStyle w:val="ListParagraph"/>
        <w:numPr>
          <w:ilvl w:val="0"/>
          <w:numId w:val="21"/>
        </w:numPr>
        <w:jc w:val="both"/>
      </w:pPr>
      <w:r>
        <w:t>However, we still need to device a security policy – SELinux offers MLS with RBAC</w:t>
      </w:r>
    </w:p>
    <w:p w14:paraId="2879B60E" w14:textId="77777777" w:rsidR="0071017D" w:rsidRDefault="0071017D" w:rsidP="0071017D">
      <w:pPr>
        <w:pStyle w:val="ListParagraph"/>
        <w:numPr>
          <w:ilvl w:val="1"/>
          <w:numId w:val="21"/>
        </w:numPr>
        <w:jc w:val="both"/>
      </w:pPr>
      <w:r>
        <w:t>iPhones have something similar</w:t>
      </w:r>
    </w:p>
    <w:p w14:paraId="6049FB0B" w14:textId="77777777" w:rsidR="0071017D" w:rsidRDefault="0071017D" w:rsidP="0071017D">
      <w:pPr>
        <w:pStyle w:val="ListParagraph"/>
        <w:numPr>
          <w:ilvl w:val="1"/>
          <w:numId w:val="21"/>
        </w:numPr>
        <w:jc w:val="both"/>
      </w:pPr>
      <w:r>
        <w:t>Red Hat uses it to separate services: a web server compromise doesn’t automatically get DNS.</w:t>
      </w:r>
    </w:p>
    <w:p w14:paraId="1130CB89" w14:textId="77777777" w:rsidR="0071017D" w:rsidRDefault="0071017D" w:rsidP="0071017D">
      <w:pPr>
        <w:jc w:val="both"/>
      </w:pPr>
    </w:p>
    <w:p w14:paraId="17FD07E3" w14:textId="734E90EC" w:rsidR="0071017D" w:rsidRDefault="0071017D" w:rsidP="0071017D">
      <w:pPr>
        <w:pStyle w:val="Heading3"/>
        <w:jc w:val="both"/>
      </w:pPr>
      <w:bookmarkStart w:id="18" w:name="_Toc514368821"/>
      <w:bookmarkStart w:id="19" w:name="_Toc514369043"/>
      <w:r>
        <w:t>Defence in Depth</w:t>
      </w:r>
      <w:bookmarkEnd w:id="18"/>
      <w:bookmarkEnd w:id="19"/>
    </w:p>
    <w:p w14:paraId="61243D05" w14:textId="77777777" w:rsidR="0071017D" w:rsidRDefault="0071017D" w:rsidP="0071017D">
      <w:pPr>
        <w:pStyle w:val="ListParagraph"/>
        <w:numPr>
          <w:ilvl w:val="0"/>
          <w:numId w:val="22"/>
        </w:numPr>
        <w:jc w:val="both"/>
      </w:pPr>
      <w:r>
        <w:t>Swiss cheese model</w:t>
      </w:r>
    </w:p>
    <w:p w14:paraId="4645D370" w14:textId="77777777" w:rsidR="0071017D" w:rsidRDefault="0071017D" w:rsidP="0071017D">
      <w:pPr>
        <w:pStyle w:val="ListParagraph"/>
        <w:numPr>
          <w:ilvl w:val="1"/>
          <w:numId w:val="22"/>
        </w:numPr>
        <w:jc w:val="both"/>
      </w:pPr>
      <w:r>
        <w:t>Things fail when holes in the defence layers line up</w:t>
      </w:r>
    </w:p>
    <w:p w14:paraId="7FCD5BBB" w14:textId="77777777" w:rsidR="0071017D" w:rsidRPr="001C09B0" w:rsidRDefault="0071017D" w:rsidP="0071017D">
      <w:pPr>
        <w:pStyle w:val="ListParagraph"/>
        <w:numPr>
          <w:ilvl w:val="0"/>
          <w:numId w:val="22"/>
        </w:numPr>
        <w:jc w:val="both"/>
      </w:pPr>
      <w:r>
        <w:t>Therefore, we ensure that human factors, software and procedures complement each other</w:t>
      </w:r>
    </w:p>
    <w:p w14:paraId="0445124B" w14:textId="77777777" w:rsidR="0071017D" w:rsidRPr="00B23782" w:rsidRDefault="0071017D" w:rsidP="0071017D">
      <w:pPr>
        <w:jc w:val="both"/>
        <w:rPr>
          <w:b/>
        </w:rPr>
      </w:pPr>
    </w:p>
    <w:p w14:paraId="68DB7660" w14:textId="77777777" w:rsidR="0071017D" w:rsidRPr="009B40F8" w:rsidRDefault="0071017D" w:rsidP="0071017D">
      <w:pPr>
        <w:jc w:val="both"/>
      </w:pPr>
    </w:p>
    <w:p w14:paraId="46592461" w14:textId="77777777" w:rsidR="0071017D" w:rsidRPr="00F01B90" w:rsidRDefault="0071017D" w:rsidP="0071017D">
      <w:pPr>
        <w:ind w:left="720"/>
        <w:jc w:val="both"/>
        <w:rPr>
          <w:b/>
        </w:rPr>
      </w:pPr>
    </w:p>
    <w:p w14:paraId="64D57F78" w14:textId="77777777" w:rsidR="0071017D" w:rsidRDefault="0071017D" w:rsidP="0071017D">
      <w:pPr>
        <w:jc w:val="both"/>
      </w:pPr>
    </w:p>
    <w:p w14:paraId="6D87FD73" w14:textId="77777777" w:rsidR="0071017D" w:rsidRPr="00423558" w:rsidRDefault="0071017D" w:rsidP="0071017D">
      <w:pPr>
        <w:jc w:val="both"/>
      </w:pPr>
    </w:p>
    <w:p w14:paraId="15132356" w14:textId="77777777" w:rsidR="0071017D" w:rsidRPr="003A2DB7" w:rsidRDefault="0071017D" w:rsidP="0071017D">
      <w:pPr>
        <w:jc w:val="both"/>
        <w:rPr>
          <w:b/>
        </w:rPr>
      </w:pPr>
    </w:p>
    <w:p w14:paraId="1A3F45C7" w14:textId="7225A365" w:rsidR="0071017D" w:rsidRDefault="0071017D" w:rsidP="0071017D">
      <w:pPr>
        <w:pStyle w:val="Heading2"/>
        <w:jc w:val="both"/>
      </w:pPr>
      <w:bookmarkStart w:id="20" w:name="_Toc514368822"/>
      <w:bookmarkStart w:id="21" w:name="_Toc514369044"/>
      <w:r>
        <w:lastRenderedPageBreak/>
        <w:t>Psychology</w:t>
      </w:r>
      <w:bookmarkEnd w:id="20"/>
      <w:bookmarkEnd w:id="21"/>
    </w:p>
    <w:p w14:paraId="0864AB3A" w14:textId="77777777" w:rsidR="0071017D" w:rsidRDefault="0071017D" w:rsidP="0071017D">
      <w:pPr>
        <w:jc w:val="both"/>
      </w:pPr>
      <w:r>
        <w:t>It is generally important to consider user error – still important to consider what would happen if there is a user error. For example, most car crashes are user error, however, we still build cars with crumple zones.</w:t>
      </w:r>
    </w:p>
    <w:p w14:paraId="190991EF" w14:textId="77777777" w:rsidR="0071017D" w:rsidRDefault="0071017D" w:rsidP="0071017D">
      <w:pPr>
        <w:jc w:val="both"/>
      </w:pPr>
    </w:p>
    <w:p w14:paraId="1F304AB4" w14:textId="77777777" w:rsidR="0071017D" w:rsidRDefault="0071017D" w:rsidP="0071017D">
      <w:pPr>
        <w:jc w:val="both"/>
        <w:outlineLvl w:val="0"/>
        <w:rPr>
          <w:b/>
        </w:rPr>
      </w:pPr>
      <w:r>
        <w:rPr>
          <w:b/>
        </w:rPr>
        <w:t>Hierarchy of Harms</w:t>
      </w:r>
    </w:p>
    <w:p w14:paraId="1AAE9CCE" w14:textId="77777777" w:rsidR="0071017D" w:rsidRDefault="0071017D" w:rsidP="0071017D">
      <w:pPr>
        <w:jc w:val="both"/>
      </w:pPr>
      <w:r>
        <w:t>Each step down the hierarchy the number of victims goes up an order or magnitude.</w:t>
      </w:r>
    </w:p>
    <w:p w14:paraId="37C25444" w14:textId="77777777" w:rsidR="0071017D" w:rsidRDefault="0071017D" w:rsidP="0071017D">
      <w:pPr>
        <w:jc w:val="both"/>
      </w:pPr>
      <w:r>
        <w:rPr>
          <w:noProof/>
          <w:lang w:eastAsia="en-GB"/>
        </w:rPr>
        <w:drawing>
          <wp:inline distT="0" distB="0" distL="0" distR="0" wp14:anchorId="5E15CBF7" wp14:editId="053E9E86">
            <wp:extent cx="3342072" cy="1949415"/>
            <wp:effectExtent l="12700" t="12700" r="23495" b="32385"/>
            <wp:docPr id="175" name="Diagram 1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78ED8" w14:textId="77777777" w:rsidR="0071017D" w:rsidRDefault="0071017D" w:rsidP="0071017D">
      <w:pPr>
        <w:jc w:val="both"/>
      </w:pPr>
    </w:p>
    <w:p w14:paraId="499FBBA6" w14:textId="77777777" w:rsidR="0071017D" w:rsidRDefault="0071017D" w:rsidP="0071017D">
      <w:pPr>
        <w:pStyle w:val="ListParagraph"/>
        <w:numPr>
          <w:ilvl w:val="0"/>
          <w:numId w:val="23"/>
        </w:numPr>
        <w:jc w:val="both"/>
      </w:pPr>
      <w:r>
        <w:t>Example of targeted attacks are the Gmail Spearfishes in the 2016 election</w:t>
      </w:r>
    </w:p>
    <w:p w14:paraId="0FEEBE94" w14:textId="77777777" w:rsidR="0071017D" w:rsidRDefault="0071017D" w:rsidP="0071017D">
      <w:pPr>
        <w:pStyle w:val="ListParagraph"/>
        <w:numPr>
          <w:ilvl w:val="0"/>
          <w:numId w:val="23"/>
        </w:numPr>
        <w:jc w:val="both"/>
      </w:pPr>
      <w:r>
        <w:t>Car crashes can be considered as an example of abuse of mechanisms (policies)</w:t>
      </w:r>
    </w:p>
    <w:p w14:paraId="5511DD20" w14:textId="77777777" w:rsidR="0071017D" w:rsidRDefault="0071017D" w:rsidP="0071017D">
      <w:pPr>
        <w:jc w:val="both"/>
      </w:pPr>
    </w:p>
    <w:p w14:paraId="295CF8A8" w14:textId="77777777" w:rsidR="0071017D" w:rsidRDefault="0071017D" w:rsidP="0071017D">
      <w:pPr>
        <w:pStyle w:val="ListParagraph"/>
        <w:numPr>
          <w:ilvl w:val="0"/>
          <w:numId w:val="24"/>
        </w:numPr>
        <w:jc w:val="both"/>
      </w:pPr>
      <w:r>
        <w:t>Privacy Law</w:t>
      </w:r>
    </w:p>
    <w:p w14:paraId="6EBC0B50" w14:textId="77777777" w:rsidR="0071017D" w:rsidRDefault="0071017D" w:rsidP="0071017D">
      <w:pPr>
        <w:pStyle w:val="ListParagraph"/>
        <w:numPr>
          <w:ilvl w:val="1"/>
          <w:numId w:val="24"/>
        </w:numPr>
        <w:jc w:val="both"/>
      </w:pPr>
      <w:r>
        <w:t>We need the consent from the people whose data it is – what does consenting mean</w:t>
      </w:r>
    </w:p>
    <w:p w14:paraId="3F0AE470" w14:textId="77777777" w:rsidR="0071017D" w:rsidRDefault="0071017D" w:rsidP="0071017D">
      <w:pPr>
        <w:pStyle w:val="ListParagraph"/>
        <w:numPr>
          <w:ilvl w:val="1"/>
          <w:numId w:val="24"/>
        </w:numPr>
        <w:jc w:val="both"/>
      </w:pPr>
      <w:r>
        <w:t>Or anonymise the data</w:t>
      </w:r>
    </w:p>
    <w:p w14:paraId="1FEA7794" w14:textId="77777777" w:rsidR="0071017D" w:rsidRDefault="0071017D" w:rsidP="0071017D">
      <w:pPr>
        <w:pStyle w:val="ListParagraph"/>
        <w:numPr>
          <w:ilvl w:val="1"/>
          <w:numId w:val="24"/>
        </w:numPr>
        <w:jc w:val="both"/>
      </w:pPr>
      <w:r>
        <w:t>Both of these are getting harder as the systems get more complex</w:t>
      </w:r>
    </w:p>
    <w:p w14:paraId="00FA28E9" w14:textId="77777777" w:rsidR="0071017D" w:rsidRPr="000F18AB" w:rsidRDefault="0071017D" w:rsidP="0071017D">
      <w:pPr>
        <w:pStyle w:val="ListParagraph"/>
        <w:numPr>
          <w:ilvl w:val="1"/>
          <w:numId w:val="24"/>
        </w:numPr>
        <w:jc w:val="both"/>
      </w:pPr>
      <w:r>
        <w:rPr>
          <w:b/>
        </w:rPr>
        <w:t>Example</w:t>
      </w:r>
    </w:p>
    <w:p w14:paraId="18001258" w14:textId="77777777" w:rsidR="0071017D" w:rsidRDefault="0071017D" w:rsidP="0071017D">
      <w:pPr>
        <w:pStyle w:val="ListParagraph"/>
        <w:numPr>
          <w:ilvl w:val="1"/>
          <w:numId w:val="24"/>
        </w:numPr>
        <w:jc w:val="both"/>
      </w:pPr>
      <w:r>
        <w:t>Facebook privacy policy is found illegal by German court even before recent scandal.</w:t>
      </w:r>
    </w:p>
    <w:p w14:paraId="55CC6713" w14:textId="77777777" w:rsidR="0071017D" w:rsidRDefault="0071017D" w:rsidP="0071017D">
      <w:pPr>
        <w:pStyle w:val="ListParagraph"/>
        <w:numPr>
          <w:ilvl w:val="2"/>
          <w:numId w:val="24"/>
        </w:numPr>
        <w:jc w:val="both"/>
      </w:pPr>
      <w:r>
        <w:t>No real choice</w:t>
      </w:r>
    </w:p>
    <w:p w14:paraId="1D9B3695" w14:textId="77777777" w:rsidR="0071017D" w:rsidRDefault="0071017D" w:rsidP="0071017D">
      <w:pPr>
        <w:pStyle w:val="ListParagraph"/>
        <w:numPr>
          <w:ilvl w:val="0"/>
          <w:numId w:val="24"/>
        </w:numPr>
        <w:jc w:val="both"/>
      </w:pPr>
      <w:r>
        <w:t>Medical device safety</w:t>
      </w:r>
    </w:p>
    <w:p w14:paraId="6689B8DC" w14:textId="77777777" w:rsidR="0071017D" w:rsidRDefault="0071017D" w:rsidP="0071017D">
      <w:pPr>
        <w:pStyle w:val="ListParagraph"/>
        <w:numPr>
          <w:ilvl w:val="1"/>
          <w:numId w:val="24"/>
        </w:numPr>
        <w:jc w:val="both"/>
      </w:pPr>
      <w:r>
        <w:t>Each device has a different interface which has the ability to create a lot of problems</w:t>
      </w:r>
    </w:p>
    <w:p w14:paraId="4C85BBBE" w14:textId="77777777" w:rsidR="0071017D" w:rsidRDefault="0071017D" w:rsidP="0071017D">
      <w:pPr>
        <w:pStyle w:val="ListParagraph"/>
        <w:numPr>
          <w:ilvl w:val="1"/>
          <w:numId w:val="24"/>
        </w:numPr>
        <w:jc w:val="both"/>
      </w:pPr>
      <w:r>
        <w:t>Usability problems with medical devices kill about as many people as cars do</w:t>
      </w:r>
    </w:p>
    <w:p w14:paraId="41805079" w14:textId="77777777" w:rsidR="0071017D" w:rsidRDefault="0071017D" w:rsidP="0071017D">
      <w:pPr>
        <w:pStyle w:val="ListParagraph"/>
        <w:numPr>
          <w:ilvl w:val="1"/>
          <w:numId w:val="24"/>
        </w:numPr>
        <w:jc w:val="both"/>
      </w:pPr>
      <w:r>
        <w:t>INFUSION PUMPS</w:t>
      </w:r>
    </w:p>
    <w:p w14:paraId="729C13BC" w14:textId="77777777" w:rsidR="0071017D" w:rsidRDefault="0071017D" w:rsidP="0071017D">
      <w:pPr>
        <w:pStyle w:val="ListParagraph"/>
        <w:numPr>
          <w:ilvl w:val="1"/>
          <w:numId w:val="24"/>
        </w:numPr>
        <w:jc w:val="both"/>
      </w:pPr>
      <w:r>
        <w:t>Nurses are generally blamed, not vendors</w:t>
      </w:r>
    </w:p>
    <w:p w14:paraId="68AE1512" w14:textId="77777777" w:rsidR="0071017D" w:rsidRDefault="0071017D" w:rsidP="0071017D">
      <w:pPr>
        <w:pStyle w:val="ListParagraph"/>
        <w:numPr>
          <w:ilvl w:val="0"/>
          <w:numId w:val="24"/>
        </w:numPr>
        <w:jc w:val="both"/>
      </w:pPr>
      <w:r>
        <w:t>Abuse of standard mechanisms</w:t>
      </w:r>
    </w:p>
    <w:p w14:paraId="796B4474" w14:textId="77777777" w:rsidR="0071017D" w:rsidRDefault="0071017D" w:rsidP="0071017D">
      <w:pPr>
        <w:pStyle w:val="ListParagraph"/>
        <w:numPr>
          <w:ilvl w:val="1"/>
          <w:numId w:val="24"/>
        </w:numPr>
        <w:jc w:val="both"/>
      </w:pPr>
      <w:r>
        <w:t>Generally, by far the most used issue – effects the vast majority of those attacked</w:t>
      </w:r>
    </w:p>
    <w:p w14:paraId="232E0C14" w14:textId="77777777" w:rsidR="0071017D" w:rsidRDefault="0071017D" w:rsidP="0071017D">
      <w:pPr>
        <w:pStyle w:val="ListParagraph"/>
        <w:numPr>
          <w:ilvl w:val="1"/>
          <w:numId w:val="24"/>
        </w:numPr>
        <w:jc w:val="both"/>
      </w:pPr>
      <w:r>
        <w:t>E.g. crook runs website offering a flat to let so you send off some money.</w:t>
      </w:r>
    </w:p>
    <w:p w14:paraId="38923182" w14:textId="77777777" w:rsidR="0071017D" w:rsidRPr="005A6156" w:rsidRDefault="0071017D" w:rsidP="0071017D">
      <w:pPr>
        <w:pStyle w:val="ListParagraph"/>
        <w:numPr>
          <w:ilvl w:val="0"/>
          <w:numId w:val="24"/>
        </w:numPr>
        <w:jc w:val="both"/>
      </w:pPr>
      <w:r>
        <w:rPr>
          <w:b/>
        </w:rPr>
        <w:t>Bulk Password Compromise</w:t>
      </w:r>
    </w:p>
    <w:p w14:paraId="5B8224B0" w14:textId="77777777" w:rsidR="0071017D" w:rsidRDefault="0071017D" w:rsidP="0071017D">
      <w:pPr>
        <w:pStyle w:val="ListParagraph"/>
        <w:numPr>
          <w:ilvl w:val="1"/>
          <w:numId w:val="24"/>
        </w:numPr>
        <w:jc w:val="both"/>
      </w:pPr>
      <w:r>
        <w:t>The main method is SQL injection – Linkedin June 2012 passwords were stored unsalted.</w:t>
      </w:r>
    </w:p>
    <w:p w14:paraId="2AC65353" w14:textId="77777777" w:rsidR="0071017D" w:rsidRDefault="0071017D" w:rsidP="0071017D">
      <w:pPr>
        <w:pStyle w:val="ListParagraph"/>
        <w:numPr>
          <w:ilvl w:val="2"/>
          <w:numId w:val="24"/>
        </w:numPr>
        <w:jc w:val="both"/>
      </w:pPr>
      <w:r>
        <w:t>6.5m passwords posted on a Russian Forum</w:t>
      </w:r>
    </w:p>
    <w:p w14:paraId="15775366" w14:textId="77777777" w:rsidR="0071017D" w:rsidRDefault="0071017D" w:rsidP="0071017D">
      <w:pPr>
        <w:pStyle w:val="ListParagraph"/>
        <w:numPr>
          <w:ilvl w:val="1"/>
          <w:numId w:val="24"/>
        </w:numPr>
        <w:jc w:val="both"/>
      </w:pPr>
      <w:r>
        <w:t>The passwords were reused and exploited there</w:t>
      </w:r>
    </w:p>
    <w:p w14:paraId="1DC72508" w14:textId="77777777" w:rsidR="0071017D" w:rsidRDefault="0071017D" w:rsidP="0071017D">
      <w:pPr>
        <w:pStyle w:val="ListParagraph"/>
        <w:numPr>
          <w:ilvl w:val="2"/>
          <w:numId w:val="24"/>
        </w:numPr>
        <w:jc w:val="both"/>
      </w:pPr>
      <w:r>
        <w:t>Need to deal with reuse of passwords</w:t>
      </w:r>
    </w:p>
    <w:p w14:paraId="7BE4677D" w14:textId="77777777" w:rsidR="0071017D" w:rsidRPr="000B2D83" w:rsidRDefault="0071017D" w:rsidP="0071017D">
      <w:pPr>
        <w:pStyle w:val="ListParagraph"/>
        <w:numPr>
          <w:ilvl w:val="0"/>
          <w:numId w:val="24"/>
        </w:numPr>
        <w:jc w:val="both"/>
      </w:pPr>
      <w:r>
        <w:rPr>
          <w:b/>
        </w:rPr>
        <w:t>Phishing and Social Engineering</w:t>
      </w:r>
    </w:p>
    <w:p w14:paraId="04632079" w14:textId="77777777" w:rsidR="0071017D" w:rsidRDefault="0071017D" w:rsidP="0071017D">
      <w:pPr>
        <w:pStyle w:val="ListParagraph"/>
        <w:numPr>
          <w:ilvl w:val="1"/>
          <w:numId w:val="24"/>
        </w:numPr>
        <w:jc w:val="both"/>
      </w:pPr>
      <w:r>
        <w:lastRenderedPageBreak/>
        <w:t>Effectively about getting people to fill in / give details by calling them or emailing them with an online form to be filled in etc.</w:t>
      </w:r>
    </w:p>
    <w:p w14:paraId="69E17162" w14:textId="77777777" w:rsidR="0071017D" w:rsidRDefault="0071017D" w:rsidP="0071017D">
      <w:pPr>
        <w:pStyle w:val="ListParagraph"/>
        <w:numPr>
          <w:ilvl w:val="1"/>
          <w:numId w:val="24"/>
        </w:numPr>
        <w:jc w:val="both"/>
      </w:pPr>
      <w:r>
        <w:t>Generic phishing has been around since 2005</w:t>
      </w:r>
    </w:p>
    <w:p w14:paraId="08C7BBFC" w14:textId="77777777" w:rsidR="0071017D" w:rsidRDefault="0071017D" w:rsidP="0071017D">
      <w:pPr>
        <w:pStyle w:val="ListParagraph"/>
        <w:numPr>
          <w:ilvl w:val="1"/>
          <w:numId w:val="24"/>
        </w:numPr>
        <w:jc w:val="both"/>
      </w:pPr>
      <w:r>
        <w:t>30% yield on well-crafted lures</w:t>
      </w:r>
    </w:p>
    <w:p w14:paraId="71835DED" w14:textId="77777777" w:rsidR="0071017D" w:rsidRDefault="0071017D" w:rsidP="0071017D">
      <w:pPr>
        <w:pStyle w:val="ListParagraph"/>
        <w:numPr>
          <w:ilvl w:val="1"/>
          <w:numId w:val="24"/>
        </w:numPr>
        <w:jc w:val="both"/>
      </w:pPr>
      <w:r>
        <w:t>50% yield on personalised attacks</w:t>
      </w:r>
    </w:p>
    <w:p w14:paraId="57B753D1" w14:textId="77777777" w:rsidR="0071017D" w:rsidRDefault="0071017D" w:rsidP="0071017D">
      <w:pPr>
        <w:pStyle w:val="ListParagraph"/>
        <w:numPr>
          <w:ilvl w:val="2"/>
          <w:numId w:val="24"/>
        </w:numPr>
        <w:jc w:val="both"/>
      </w:pPr>
      <w:r>
        <w:t>Using personal data</w:t>
      </w:r>
    </w:p>
    <w:p w14:paraId="2F17698B" w14:textId="68C7DD8F" w:rsidR="0071017D" w:rsidRPr="00A63C2B" w:rsidRDefault="0071017D" w:rsidP="0071017D">
      <w:pPr>
        <w:pStyle w:val="Heading3"/>
        <w:jc w:val="both"/>
      </w:pPr>
      <w:bookmarkStart w:id="22" w:name="_Toc514368823"/>
      <w:bookmarkStart w:id="23" w:name="_Toc514369045"/>
      <w:r w:rsidRPr="005072E4">
        <w:t>Cognitive Factors</w:t>
      </w:r>
      <w:bookmarkEnd w:id="22"/>
      <w:bookmarkEnd w:id="23"/>
    </w:p>
    <w:p w14:paraId="3038D390" w14:textId="77777777" w:rsidR="0071017D" w:rsidRDefault="0071017D" w:rsidP="0071017D">
      <w:pPr>
        <w:jc w:val="both"/>
      </w:pPr>
      <w:r>
        <w:t>Many errors arise from our highly adaptive mental processes:</w:t>
      </w:r>
    </w:p>
    <w:p w14:paraId="0F18FB88" w14:textId="77777777" w:rsidR="0071017D" w:rsidRDefault="0071017D" w:rsidP="0071017D">
      <w:pPr>
        <w:pStyle w:val="ListParagraph"/>
        <w:numPr>
          <w:ilvl w:val="0"/>
          <w:numId w:val="25"/>
        </w:numPr>
        <w:jc w:val="both"/>
      </w:pPr>
      <w:r>
        <w:t>Deal with novel problems in a conscious way</w:t>
      </w:r>
    </w:p>
    <w:p w14:paraId="4C763712" w14:textId="77777777" w:rsidR="0071017D" w:rsidRDefault="0071017D" w:rsidP="0071017D">
      <w:pPr>
        <w:pStyle w:val="ListParagraph"/>
        <w:numPr>
          <w:ilvl w:val="0"/>
          <w:numId w:val="25"/>
        </w:numPr>
        <w:jc w:val="both"/>
      </w:pPr>
      <w:r>
        <w:t>Encountered problems dealt with using evolving rules</w:t>
      </w:r>
    </w:p>
    <w:p w14:paraId="6E2B7CE3" w14:textId="77777777" w:rsidR="0071017D" w:rsidRDefault="0071017D" w:rsidP="0071017D">
      <w:pPr>
        <w:pStyle w:val="ListParagraph"/>
        <w:numPr>
          <w:ilvl w:val="0"/>
          <w:numId w:val="25"/>
        </w:numPr>
        <w:jc w:val="both"/>
      </w:pPr>
      <w:r>
        <w:t>Rules give way to skill over time</w:t>
      </w:r>
    </w:p>
    <w:p w14:paraId="1562F805" w14:textId="77777777" w:rsidR="0071017D" w:rsidRDefault="0071017D" w:rsidP="0071017D">
      <w:pPr>
        <w:jc w:val="both"/>
      </w:pPr>
      <w:r>
        <w:t>These abilities to automate routine actions leads to absent-minded slip or following a wrong rule. There are also systematic limits to rationality in problem solving – biases and heuristics</w:t>
      </w:r>
    </w:p>
    <w:p w14:paraId="10D18C7F" w14:textId="77777777" w:rsidR="0071017D" w:rsidRPr="00A63C2B" w:rsidRDefault="0071017D" w:rsidP="0071017D">
      <w:pPr>
        <w:jc w:val="both"/>
      </w:pPr>
    </w:p>
    <w:p w14:paraId="52078BD9" w14:textId="77777777" w:rsidR="0071017D" w:rsidRDefault="0071017D" w:rsidP="0071017D">
      <w:pPr>
        <w:jc w:val="both"/>
        <w:outlineLvl w:val="0"/>
        <w:rPr>
          <w:b/>
        </w:rPr>
      </w:pPr>
      <w:r w:rsidRPr="00C34E5A">
        <w:rPr>
          <w:b/>
        </w:rPr>
        <w:t>Risk Mispercepti</w:t>
      </w:r>
      <w:r>
        <w:rPr>
          <w:b/>
        </w:rPr>
        <w:t>on</w:t>
      </w:r>
    </w:p>
    <w:p w14:paraId="068CE804" w14:textId="77777777" w:rsidR="0071017D" w:rsidRDefault="0071017D" w:rsidP="0071017D">
      <w:pPr>
        <w:jc w:val="both"/>
      </w:pPr>
      <w:r>
        <w:t xml:space="preserve">People offered £10 or a 50% chance of £20 usually preferred the former; if offered a loss of £10 or a 50% chance of loss of £20, they prefer the former. Kahneman and Tversky’s prospect theory explains such risk perceptions systematically. This risk misperception is exploited by cybercriminals (to remain inconspicuous) and terrorists (to be particularly obvious). </w:t>
      </w:r>
    </w:p>
    <w:p w14:paraId="66AD8F4F" w14:textId="77777777" w:rsidR="0071017D" w:rsidRDefault="0071017D" w:rsidP="0071017D">
      <w:pPr>
        <w:jc w:val="both"/>
      </w:pPr>
    </w:p>
    <w:p w14:paraId="2B5FA9D5" w14:textId="77777777" w:rsidR="0071017D" w:rsidRDefault="0071017D" w:rsidP="0071017D">
      <w:pPr>
        <w:jc w:val="both"/>
        <w:rPr>
          <w:b/>
        </w:rPr>
      </w:pPr>
      <w:r>
        <w:t xml:space="preserve">Also, the risk perception is based on the framing of the problem – </w:t>
      </w:r>
      <w:r>
        <w:rPr>
          <w:b/>
        </w:rPr>
        <w:t>Asian Disease Problem:</w:t>
      </w:r>
    </w:p>
    <w:p w14:paraId="10032BF2" w14:textId="77777777" w:rsidR="0071017D" w:rsidRDefault="0071017D" w:rsidP="0071017D">
      <w:pPr>
        <w:pStyle w:val="ListParagraph"/>
        <w:numPr>
          <w:ilvl w:val="0"/>
          <w:numId w:val="26"/>
        </w:numPr>
        <w:jc w:val="both"/>
      </w:pPr>
      <w:r>
        <w:t>Option 1: A: “200 lives saved”, B: “600 lives saved, p=1/3, with p=2/3  0 saved”</w:t>
      </w:r>
    </w:p>
    <w:p w14:paraId="64B9950A" w14:textId="77777777" w:rsidR="0071017D" w:rsidRDefault="0071017D" w:rsidP="0071017D">
      <w:pPr>
        <w:pStyle w:val="ListParagraph"/>
        <w:numPr>
          <w:ilvl w:val="1"/>
          <w:numId w:val="26"/>
        </w:numPr>
        <w:jc w:val="both"/>
      </w:pPr>
      <w:r>
        <w:t>72% choose A over B</w:t>
      </w:r>
    </w:p>
    <w:p w14:paraId="3E978E54" w14:textId="77777777" w:rsidR="0071017D" w:rsidRDefault="0071017D" w:rsidP="0071017D">
      <w:pPr>
        <w:pStyle w:val="ListParagraph"/>
        <w:numPr>
          <w:ilvl w:val="0"/>
          <w:numId w:val="26"/>
        </w:numPr>
        <w:jc w:val="both"/>
      </w:pPr>
      <w:r>
        <w:t>Option 2: C: 400 die, D: “p:1/3 no-one die, p=2/3 600 die”</w:t>
      </w:r>
    </w:p>
    <w:p w14:paraId="573C035B" w14:textId="77777777" w:rsidR="0071017D" w:rsidRDefault="0071017D" w:rsidP="0071017D">
      <w:pPr>
        <w:pStyle w:val="ListParagraph"/>
        <w:numPr>
          <w:ilvl w:val="1"/>
          <w:numId w:val="26"/>
        </w:numPr>
        <w:jc w:val="both"/>
      </w:pPr>
      <w:r>
        <w:t>A = C</w:t>
      </w:r>
    </w:p>
    <w:p w14:paraId="3459A7E8" w14:textId="77777777" w:rsidR="0071017D" w:rsidRDefault="0071017D" w:rsidP="0071017D">
      <w:pPr>
        <w:pStyle w:val="ListParagraph"/>
        <w:numPr>
          <w:ilvl w:val="1"/>
          <w:numId w:val="26"/>
        </w:numPr>
        <w:jc w:val="both"/>
      </w:pPr>
      <w:r>
        <w:t>B = D</w:t>
      </w:r>
    </w:p>
    <w:p w14:paraId="6E8B2DB2" w14:textId="77777777" w:rsidR="0071017D" w:rsidRDefault="0071017D" w:rsidP="0071017D">
      <w:pPr>
        <w:pStyle w:val="ListParagraph"/>
        <w:numPr>
          <w:ilvl w:val="1"/>
          <w:numId w:val="26"/>
        </w:numPr>
        <w:jc w:val="both"/>
      </w:pPr>
      <w:r>
        <w:t>Now, 78% choose D over C</w:t>
      </w:r>
    </w:p>
    <w:p w14:paraId="6C64EB44" w14:textId="77777777" w:rsidR="0071017D" w:rsidRDefault="0071017D" w:rsidP="0071017D">
      <w:pPr>
        <w:jc w:val="both"/>
      </w:pPr>
      <w:r>
        <w:t>Therefore, marketers talk about discount or saving – people facing losses take more risks.</w:t>
      </w:r>
    </w:p>
    <w:p w14:paraId="76A2753A" w14:textId="77777777" w:rsidR="0071017D" w:rsidRDefault="0071017D" w:rsidP="0071017D">
      <w:pPr>
        <w:jc w:val="both"/>
      </w:pPr>
    </w:p>
    <w:p w14:paraId="51783711" w14:textId="77777777" w:rsidR="0071017D" w:rsidRDefault="0071017D" w:rsidP="0071017D">
      <w:pPr>
        <w:jc w:val="both"/>
        <w:outlineLvl w:val="0"/>
        <w:rPr>
          <w:b/>
        </w:rPr>
      </w:pPr>
      <w:r>
        <w:rPr>
          <w:b/>
        </w:rPr>
        <w:t>Authority</w:t>
      </w:r>
    </w:p>
    <w:p w14:paraId="0BE570E7" w14:textId="77777777" w:rsidR="0071017D" w:rsidRDefault="0071017D" w:rsidP="0071017D">
      <w:pPr>
        <w:pStyle w:val="ListParagraph"/>
        <w:numPr>
          <w:ilvl w:val="0"/>
          <w:numId w:val="27"/>
        </w:numPr>
        <w:jc w:val="both"/>
      </w:pPr>
      <w:r>
        <w:t>Stanley Milgram showed that over 60% of all subjects would torture a student if told to do so by a powerful figure.</w:t>
      </w:r>
    </w:p>
    <w:p w14:paraId="7C290CB4" w14:textId="77777777" w:rsidR="0071017D" w:rsidRDefault="0071017D" w:rsidP="0071017D">
      <w:pPr>
        <w:pStyle w:val="ListParagraph"/>
        <w:numPr>
          <w:ilvl w:val="1"/>
          <w:numId w:val="27"/>
        </w:numPr>
        <w:jc w:val="both"/>
      </w:pPr>
      <w:r>
        <w:t>We investigate the extent to which ordinary people do bad things – Nazi Model</w:t>
      </w:r>
    </w:p>
    <w:p w14:paraId="4DD95DD6" w14:textId="77777777" w:rsidR="0071017D" w:rsidRPr="00ED6554" w:rsidRDefault="0071017D" w:rsidP="0071017D">
      <w:pPr>
        <w:pStyle w:val="ListParagraph"/>
        <w:numPr>
          <w:ilvl w:val="0"/>
          <w:numId w:val="27"/>
        </w:numPr>
        <w:jc w:val="both"/>
      </w:pPr>
      <w:r>
        <w:rPr>
          <w:b/>
        </w:rPr>
        <w:t>Herd Matters</w:t>
      </w:r>
    </w:p>
    <w:p w14:paraId="26F1ABBE" w14:textId="77777777" w:rsidR="0071017D" w:rsidRDefault="0071017D" w:rsidP="0071017D">
      <w:pPr>
        <w:pStyle w:val="ListParagraph"/>
        <w:numPr>
          <w:ilvl w:val="1"/>
          <w:numId w:val="27"/>
        </w:numPr>
        <w:jc w:val="both"/>
      </w:pPr>
      <w:r>
        <w:t>Asch showed most people could deny obvious facts to please others</w:t>
      </w:r>
    </w:p>
    <w:p w14:paraId="20565910" w14:textId="77777777" w:rsidR="0071017D" w:rsidRDefault="0071017D" w:rsidP="0071017D">
      <w:pPr>
        <w:pStyle w:val="ListParagraph"/>
        <w:numPr>
          <w:ilvl w:val="1"/>
          <w:numId w:val="27"/>
        </w:numPr>
        <w:jc w:val="both"/>
      </w:pPr>
      <w:r>
        <w:t>Which is the shorter line task</w:t>
      </w:r>
    </w:p>
    <w:p w14:paraId="2BA387C4" w14:textId="77777777" w:rsidR="0071017D" w:rsidRDefault="0071017D" w:rsidP="0071017D">
      <w:pPr>
        <w:pStyle w:val="ListParagraph"/>
        <w:numPr>
          <w:ilvl w:val="0"/>
          <w:numId w:val="27"/>
        </w:numPr>
        <w:jc w:val="both"/>
      </w:pPr>
      <w:r>
        <w:t>Reciprocation is built-in</w:t>
      </w:r>
    </w:p>
    <w:p w14:paraId="3B9C3296" w14:textId="77777777" w:rsidR="0071017D" w:rsidRDefault="0071017D" w:rsidP="0071017D">
      <w:pPr>
        <w:pStyle w:val="ListParagraph"/>
        <w:numPr>
          <w:ilvl w:val="1"/>
          <w:numId w:val="27"/>
        </w:numPr>
        <w:jc w:val="both"/>
      </w:pPr>
      <w:r>
        <w:t>Therefore, we can give a gift, or appear to be in the mark’s in-group</w:t>
      </w:r>
    </w:p>
    <w:p w14:paraId="724D69CC" w14:textId="77777777" w:rsidR="0071017D" w:rsidRDefault="0071017D" w:rsidP="0071017D">
      <w:pPr>
        <w:jc w:val="both"/>
      </w:pPr>
    </w:p>
    <w:p w14:paraId="1EE0B7FD" w14:textId="2F349ACF" w:rsidR="0071017D" w:rsidRDefault="0071017D" w:rsidP="0071017D">
      <w:pPr>
        <w:pStyle w:val="Heading3"/>
        <w:jc w:val="both"/>
      </w:pPr>
      <w:bookmarkStart w:id="24" w:name="_Toc514368824"/>
      <w:bookmarkStart w:id="25" w:name="_Toc514369046"/>
      <w:r>
        <w:t>Fraud Psychology</w:t>
      </w:r>
      <w:bookmarkEnd w:id="24"/>
      <w:bookmarkEnd w:id="25"/>
    </w:p>
    <w:p w14:paraId="2DFF2892" w14:textId="77777777" w:rsidR="0071017D" w:rsidRDefault="0071017D" w:rsidP="0071017D">
      <w:pPr>
        <w:jc w:val="both"/>
      </w:pPr>
      <w:r>
        <w:t>Therefore, a hacker can do the following:</w:t>
      </w:r>
    </w:p>
    <w:p w14:paraId="30C443B4" w14:textId="77777777" w:rsidR="0071017D" w:rsidRDefault="0071017D" w:rsidP="0071017D">
      <w:pPr>
        <w:pStyle w:val="ListParagraph"/>
        <w:numPr>
          <w:ilvl w:val="0"/>
          <w:numId w:val="28"/>
        </w:numPr>
        <w:jc w:val="both"/>
      </w:pPr>
      <w:r>
        <w:t>Appeal to mark’s kindness</w:t>
      </w:r>
    </w:p>
    <w:p w14:paraId="746621FC" w14:textId="77777777" w:rsidR="0071017D" w:rsidRDefault="0071017D" w:rsidP="0071017D">
      <w:pPr>
        <w:pStyle w:val="ListParagraph"/>
        <w:numPr>
          <w:ilvl w:val="0"/>
          <w:numId w:val="28"/>
        </w:numPr>
        <w:jc w:val="both"/>
      </w:pPr>
      <w:r>
        <w:t>Appeal to the mark’s dishonesty</w:t>
      </w:r>
    </w:p>
    <w:p w14:paraId="0D32B956" w14:textId="77777777" w:rsidR="0071017D" w:rsidRDefault="0071017D" w:rsidP="0071017D">
      <w:pPr>
        <w:pStyle w:val="ListParagraph"/>
        <w:numPr>
          <w:ilvl w:val="1"/>
          <w:numId w:val="28"/>
        </w:numPr>
        <w:jc w:val="both"/>
      </w:pPr>
      <w:r>
        <w:t>Nigerian Princes</w:t>
      </w:r>
    </w:p>
    <w:p w14:paraId="6DFCC439" w14:textId="77777777" w:rsidR="0071017D" w:rsidRDefault="0071017D" w:rsidP="0071017D">
      <w:pPr>
        <w:pStyle w:val="ListParagraph"/>
        <w:numPr>
          <w:ilvl w:val="0"/>
          <w:numId w:val="28"/>
        </w:numPr>
        <w:jc w:val="both"/>
      </w:pPr>
      <w:r>
        <w:t>Distract them so they act automatically</w:t>
      </w:r>
    </w:p>
    <w:p w14:paraId="1500B073" w14:textId="77777777" w:rsidR="0071017D" w:rsidRDefault="0071017D" w:rsidP="0071017D">
      <w:pPr>
        <w:pStyle w:val="ListParagraph"/>
        <w:numPr>
          <w:ilvl w:val="1"/>
          <w:numId w:val="28"/>
        </w:numPr>
        <w:jc w:val="both"/>
      </w:pPr>
      <w:r>
        <w:t>Ballpoint pen – let the client catch the pen when it is falling</w:t>
      </w:r>
    </w:p>
    <w:p w14:paraId="567DFB6D" w14:textId="77777777" w:rsidR="0071017D" w:rsidRDefault="0071017D" w:rsidP="0071017D">
      <w:pPr>
        <w:pStyle w:val="ListParagraph"/>
        <w:numPr>
          <w:ilvl w:val="0"/>
          <w:numId w:val="28"/>
        </w:numPr>
        <w:jc w:val="both"/>
      </w:pPr>
      <w:r>
        <w:t>Arouse them so they act viscerally</w:t>
      </w:r>
    </w:p>
    <w:p w14:paraId="3A2361A9" w14:textId="77777777" w:rsidR="0071017D" w:rsidRDefault="0071017D" w:rsidP="0071017D">
      <w:pPr>
        <w:jc w:val="both"/>
      </w:pPr>
      <w:r w:rsidRPr="006E4B70">
        <w:rPr>
          <w:b/>
        </w:rPr>
        <w:lastRenderedPageBreak/>
        <w:t>Users’ Mental Models</w:t>
      </w:r>
      <w:r>
        <w:rPr>
          <w:b/>
        </w:rPr>
        <w:t>:</w:t>
      </w:r>
      <w:r>
        <w:t xml:space="preserve"> The kind of security advice a user is likely to follow depends on their main mental model. We explore how a user sees the problem (folk beliefs):</w:t>
      </w:r>
    </w:p>
    <w:p w14:paraId="7A665ACC" w14:textId="77777777" w:rsidR="0071017D" w:rsidRDefault="0071017D" w:rsidP="0071017D">
      <w:pPr>
        <w:pStyle w:val="ListParagraph"/>
        <w:numPr>
          <w:ilvl w:val="0"/>
          <w:numId w:val="29"/>
        </w:numPr>
        <w:jc w:val="both"/>
      </w:pPr>
      <w:r>
        <w:t>Threats seen as viruses which could be mischievous or crime tools</w:t>
      </w:r>
    </w:p>
    <w:p w14:paraId="43B62C1C" w14:textId="77777777" w:rsidR="0071017D" w:rsidRDefault="0071017D" w:rsidP="0071017D">
      <w:pPr>
        <w:pStyle w:val="ListParagraph"/>
        <w:numPr>
          <w:ilvl w:val="0"/>
          <w:numId w:val="29"/>
        </w:numPr>
        <w:jc w:val="both"/>
      </w:pPr>
      <w:r>
        <w:t>Hackers may be seen as graffiti artists or burglars or targeting big fish</w:t>
      </w:r>
    </w:p>
    <w:p w14:paraId="3EC70C82" w14:textId="77777777" w:rsidR="0071017D" w:rsidRDefault="0071017D" w:rsidP="0071017D">
      <w:pPr>
        <w:pStyle w:val="ListParagraph"/>
        <w:numPr>
          <w:ilvl w:val="0"/>
          <w:numId w:val="29"/>
        </w:numPr>
        <w:jc w:val="both"/>
      </w:pPr>
      <w:r>
        <w:t>Simply as bad neighbourhoods online</w:t>
      </w:r>
    </w:p>
    <w:p w14:paraId="7537A500" w14:textId="77777777" w:rsidR="0071017D" w:rsidRDefault="0071017D" w:rsidP="0071017D">
      <w:pPr>
        <w:jc w:val="both"/>
      </w:pPr>
    </w:p>
    <w:p w14:paraId="72C1DFAB" w14:textId="77777777" w:rsidR="0071017D" w:rsidRDefault="0071017D" w:rsidP="0071017D">
      <w:pPr>
        <w:jc w:val="both"/>
      </w:pPr>
      <w:r w:rsidRPr="006E4B70">
        <w:rPr>
          <w:b/>
        </w:rPr>
        <w:t>Affordances</w:t>
      </w:r>
      <w:r>
        <w:rPr>
          <w:b/>
        </w:rPr>
        <w:t xml:space="preserve">: </w:t>
      </w:r>
      <w:r>
        <w:t>Idea that the actions made natural really matter – most people go with the flow (therefore you can nudge them). There is a paper called ‘Why Johnny couldn’t encrypt’ which describes how even an engineering student couldn’t understand what encryption was and how to use it.</w:t>
      </w:r>
    </w:p>
    <w:p w14:paraId="12AE87E7" w14:textId="77777777" w:rsidR="0071017D" w:rsidRDefault="0071017D" w:rsidP="0071017D">
      <w:pPr>
        <w:jc w:val="both"/>
      </w:pPr>
    </w:p>
    <w:p w14:paraId="4CA0683B" w14:textId="77777777" w:rsidR="0071017D" w:rsidRDefault="0071017D" w:rsidP="0071017D">
      <w:pPr>
        <w:jc w:val="both"/>
      </w:pPr>
      <w:r>
        <w:rPr>
          <w:b/>
        </w:rPr>
        <w:t xml:space="preserve">Compliance Budget (UCL – Adam Beautement): </w:t>
      </w:r>
      <w:r>
        <w:t>People will only spend a certain amount of time obeying rules, so choose the rules that matter. The violations also matter – they’re often an easier way of working and are sometimes necessary. The right way of working should be easiest.</w:t>
      </w:r>
    </w:p>
    <w:p w14:paraId="40CB8BEE" w14:textId="77777777" w:rsidR="0071017D" w:rsidRDefault="0071017D" w:rsidP="0071017D">
      <w:pPr>
        <w:jc w:val="both"/>
      </w:pPr>
    </w:p>
    <w:p w14:paraId="5BC403E6" w14:textId="5F75B84C" w:rsidR="0071017D" w:rsidRDefault="0071017D" w:rsidP="0071017D">
      <w:pPr>
        <w:pStyle w:val="Heading3"/>
        <w:jc w:val="both"/>
      </w:pPr>
      <w:bookmarkStart w:id="26" w:name="_Toc514368825"/>
      <w:bookmarkStart w:id="27" w:name="_Toc514369047"/>
      <w:r>
        <w:t>Differences between People</w:t>
      </w:r>
      <w:bookmarkEnd w:id="26"/>
      <w:bookmarkEnd w:id="27"/>
    </w:p>
    <w:p w14:paraId="09D6719D" w14:textId="77777777" w:rsidR="0071017D" w:rsidRDefault="0071017D" w:rsidP="0071017D">
      <w:pPr>
        <w:jc w:val="both"/>
      </w:pPr>
      <w:r>
        <w:t>The ability to perform certain tasks can vary widely across subgroups of the population. Therefore, need to be careful about everyone in every group can use things.</w:t>
      </w:r>
    </w:p>
    <w:p w14:paraId="02D14C76" w14:textId="77777777" w:rsidR="0071017D" w:rsidRDefault="0071017D" w:rsidP="0071017D">
      <w:pPr>
        <w:jc w:val="both"/>
      </w:pPr>
    </w:p>
    <w:p w14:paraId="326EF5BA" w14:textId="77777777" w:rsidR="0071017D" w:rsidRDefault="0071017D" w:rsidP="0071017D">
      <w:pPr>
        <w:jc w:val="both"/>
        <w:outlineLvl w:val="0"/>
      </w:pPr>
      <w:r>
        <w:rPr>
          <w:b/>
        </w:rPr>
        <w:t xml:space="preserve">Error: </w:t>
      </w:r>
      <w:r>
        <w:t>What psychology underlies errors?</w:t>
      </w:r>
    </w:p>
    <w:p w14:paraId="65D5B683" w14:textId="77777777" w:rsidR="0071017D" w:rsidRDefault="0071017D" w:rsidP="0071017D">
      <w:pPr>
        <w:pStyle w:val="ListParagraph"/>
        <w:numPr>
          <w:ilvl w:val="0"/>
          <w:numId w:val="30"/>
        </w:numPr>
        <w:jc w:val="both"/>
      </w:pPr>
      <w:r>
        <w:t>Slips and lapses</w:t>
      </w:r>
    </w:p>
    <w:p w14:paraId="52C7BD8B" w14:textId="77777777" w:rsidR="0071017D" w:rsidRDefault="0071017D" w:rsidP="0071017D">
      <w:pPr>
        <w:pStyle w:val="ListParagraph"/>
        <w:numPr>
          <w:ilvl w:val="1"/>
          <w:numId w:val="30"/>
        </w:numPr>
        <w:jc w:val="both"/>
      </w:pPr>
      <w:r>
        <w:t>Forgetting plans, intentions, strong habit intrusions</w:t>
      </w:r>
    </w:p>
    <w:p w14:paraId="53BF644C" w14:textId="77777777" w:rsidR="0071017D" w:rsidRDefault="0071017D" w:rsidP="0071017D">
      <w:pPr>
        <w:pStyle w:val="ListParagraph"/>
        <w:numPr>
          <w:ilvl w:val="1"/>
          <w:numId w:val="30"/>
        </w:numPr>
        <w:jc w:val="both"/>
      </w:pPr>
      <w:r>
        <w:t>Misidentifying objects, signals (Bayesian)</w:t>
      </w:r>
    </w:p>
    <w:p w14:paraId="7077998A" w14:textId="77777777" w:rsidR="0071017D" w:rsidRDefault="0071017D" w:rsidP="0071017D">
      <w:pPr>
        <w:pStyle w:val="ListParagraph"/>
        <w:numPr>
          <w:ilvl w:val="1"/>
          <w:numId w:val="30"/>
        </w:numPr>
        <w:jc w:val="both"/>
      </w:pPr>
      <w:r>
        <w:t>Retrieval failures – tip-of-tongue</w:t>
      </w:r>
    </w:p>
    <w:p w14:paraId="374A2C7C" w14:textId="77777777" w:rsidR="0071017D" w:rsidRDefault="0071017D" w:rsidP="0071017D">
      <w:pPr>
        <w:pStyle w:val="ListParagraph"/>
        <w:numPr>
          <w:ilvl w:val="1"/>
          <w:numId w:val="30"/>
        </w:numPr>
        <w:jc w:val="both"/>
      </w:pPr>
      <w:r>
        <w:t>Premature exits from action sequences</w:t>
      </w:r>
    </w:p>
    <w:p w14:paraId="33995382" w14:textId="77777777" w:rsidR="0071017D" w:rsidRDefault="0071017D" w:rsidP="0071017D">
      <w:pPr>
        <w:pStyle w:val="ListParagraph"/>
        <w:numPr>
          <w:ilvl w:val="0"/>
          <w:numId w:val="30"/>
        </w:numPr>
        <w:jc w:val="both"/>
      </w:pPr>
      <w:r>
        <w:t>Rule-based mistakes – applying wrong procedure</w:t>
      </w:r>
    </w:p>
    <w:p w14:paraId="1C25807D" w14:textId="77777777" w:rsidR="0071017D" w:rsidRDefault="0071017D" w:rsidP="0071017D">
      <w:pPr>
        <w:pStyle w:val="ListParagraph"/>
        <w:numPr>
          <w:ilvl w:val="0"/>
          <w:numId w:val="30"/>
        </w:numPr>
        <w:jc w:val="both"/>
      </w:pPr>
      <w:r>
        <w:t>Knowledge-based mistakes – heuristics and biases</w:t>
      </w:r>
    </w:p>
    <w:p w14:paraId="65BF0237" w14:textId="77777777" w:rsidR="0071017D" w:rsidRDefault="0071017D" w:rsidP="0071017D">
      <w:pPr>
        <w:pStyle w:val="ListParagraph"/>
        <w:numPr>
          <w:ilvl w:val="0"/>
          <w:numId w:val="30"/>
        </w:numPr>
        <w:jc w:val="both"/>
      </w:pPr>
      <w:r>
        <w:t>How to fix?</w:t>
      </w:r>
    </w:p>
    <w:p w14:paraId="6BC4EAC5" w14:textId="77777777" w:rsidR="0071017D" w:rsidRDefault="0071017D" w:rsidP="0071017D">
      <w:pPr>
        <w:pStyle w:val="ListParagraph"/>
        <w:numPr>
          <w:ilvl w:val="1"/>
          <w:numId w:val="30"/>
        </w:numPr>
        <w:jc w:val="both"/>
      </w:pPr>
      <w:r>
        <w:t>Training and practise - skill is more reliable than knowledge</w:t>
      </w:r>
    </w:p>
    <w:p w14:paraId="7C6F6BE4" w14:textId="77777777" w:rsidR="0071017D" w:rsidRDefault="0071017D" w:rsidP="0071017D">
      <w:pPr>
        <w:pStyle w:val="ListParagraph"/>
        <w:numPr>
          <w:ilvl w:val="1"/>
          <w:numId w:val="30"/>
        </w:numPr>
        <w:jc w:val="both"/>
      </w:pPr>
      <w:r>
        <w:t>Error rates (motor industry 10</w:t>
      </w:r>
      <w:r>
        <w:rPr>
          <w:vertAlign w:val="superscript"/>
        </w:rPr>
        <w:t>x</w:t>
      </w:r>
      <w:r>
        <w:t>)</w:t>
      </w:r>
    </w:p>
    <w:p w14:paraId="598B126C" w14:textId="77777777" w:rsidR="0071017D" w:rsidRDefault="0071017D" w:rsidP="0071017D">
      <w:pPr>
        <w:pStyle w:val="ListParagraph"/>
        <w:numPr>
          <w:ilvl w:val="2"/>
          <w:numId w:val="30"/>
        </w:numPr>
        <w:jc w:val="both"/>
      </w:pPr>
      <w:r>
        <w:t>Inexplicable error – (-5)</w:t>
      </w:r>
    </w:p>
    <w:p w14:paraId="474E982B" w14:textId="77777777" w:rsidR="0071017D" w:rsidRDefault="0071017D" w:rsidP="0071017D">
      <w:pPr>
        <w:pStyle w:val="ListParagraph"/>
        <w:numPr>
          <w:ilvl w:val="2"/>
          <w:numId w:val="30"/>
        </w:numPr>
        <w:jc w:val="both"/>
      </w:pPr>
      <w:r>
        <w:t>Regularly performed simple tasks – (-4)</w:t>
      </w:r>
    </w:p>
    <w:p w14:paraId="2D3088C8" w14:textId="77777777" w:rsidR="0071017D" w:rsidRDefault="0071017D" w:rsidP="0071017D">
      <w:pPr>
        <w:pStyle w:val="ListParagraph"/>
        <w:numPr>
          <w:ilvl w:val="2"/>
          <w:numId w:val="30"/>
        </w:numPr>
        <w:jc w:val="both"/>
      </w:pPr>
      <w:r>
        <w:t>Complex tasks, little time – (-3)</w:t>
      </w:r>
    </w:p>
    <w:p w14:paraId="39FC2E5C" w14:textId="77777777" w:rsidR="0071017D" w:rsidRDefault="0071017D" w:rsidP="0071017D">
      <w:pPr>
        <w:pStyle w:val="ListParagraph"/>
        <w:numPr>
          <w:ilvl w:val="2"/>
          <w:numId w:val="30"/>
        </w:numPr>
        <w:jc w:val="both"/>
      </w:pPr>
      <w:r>
        <w:t>Unfamiliar task dependent on situation – (-2)</w:t>
      </w:r>
    </w:p>
    <w:p w14:paraId="1A8B40C3" w14:textId="77777777" w:rsidR="0071017D" w:rsidRDefault="0071017D" w:rsidP="0071017D">
      <w:pPr>
        <w:pStyle w:val="ListParagraph"/>
        <w:numPr>
          <w:ilvl w:val="2"/>
          <w:numId w:val="30"/>
        </w:numPr>
        <w:jc w:val="both"/>
      </w:pPr>
      <w:r>
        <w:t>Highly complex task, lots of stress – (-1)</w:t>
      </w:r>
    </w:p>
    <w:p w14:paraId="6B403B4D" w14:textId="77777777" w:rsidR="0071017D" w:rsidRDefault="0071017D" w:rsidP="0071017D">
      <w:pPr>
        <w:pStyle w:val="ListParagraph"/>
        <w:numPr>
          <w:ilvl w:val="2"/>
          <w:numId w:val="30"/>
        </w:numPr>
        <w:jc w:val="both"/>
      </w:pPr>
      <w:r>
        <w:t>Creative thinking, unfamiliar complex operations, time short and stress is high - ~1</w:t>
      </w:r>
    </w:p>
    <w:p w14:paraId="1A2FD73C" w14:textId="77777777" w:rsidR="0071017D" w:rsidRDefault="0071017D" w:rsidP="0071017D">
      <w:pPr>
        <w:jc w:val="both"/>
      </w:pPr>
    </w:p>
    <w:p w14:paraId="3860DFC1" w14:textId="32A66762" w:rsidR="0071017D" w:rsidRDefault="0071017D" w:rsidP="0071017D">
      <w:pPr>
        <w:pStyle w:val="Heading3"/>
        <w:jc w:val="both"/>
      </w:pPr>
      <w:bookmarkStart w:id="28" w:name="_Toc514368826"/>
      <w:bookmarkStart w:id="29" w:name="_Toc514369048"/>
      <w:r>
        <w:t>Passwords</w:t>
      </w:r>
      <w:bookmarkEnd w:id="28"/>
      <w:bookmarkEnd w:id="29"/>
    </w:p>
    <w:p w14:paraId="7774C979" w14:textId="77777777" w:rsidR="0071017D" w:rsidRDefault="0071017D" w:rsidP="0071017D">
      <w:pPr>
        <w:jc w:val="both"/>
      </w:pPr>
      <w:r>
        <w:t>Passwords are generally the cheapest and most used way of authenticating someone, but there are a few issues – three in particular:</w:t>
      </w:r>
    </w:p>
    <w:p w14:paraId="56622968" w14:textId="77777777" w:rsidR="0071017D" w:rsidRDefault="0071017D" w:rsidP="0071017D">
      <w:pPr>
        <w:pStyle w:val="ListParagraph"/>
        <w:numPr>
          <w:ilvl w:val="0"/>
          <w:numId w:val="31"/>
        </w:numPr>
        <w:jc w:val="both"/>
      </w:pPr>
      <w:r>
        <w:t>Will users enter passwords correctly?</w:t>
      </w:r>
    </w:p>
    <w:p w14:paraId="0EDB5DC4" w14:textId="77777777" w:rsidR="0071017D" w:rsidRDefault="0071017D" w:rsidP="0071017D">
      <w:pPr>
        <w:pStyle w:val="ListParagraph"/>
        <w:numPr>
          <w:ilvl w:val="0"/>
          <w:numId w:val="31"/>
        </w:numPr>
        <w:jc w:val="both"/>
      </w:pPr>
      <w:r>
        <w:t>Will they remember them – or choose to weak ones – or write them down?</w:t>
      </w:r>
    </w:p>
    <w:p w14:paraId="10A8D9A9" w14:textId="77777777" w:rsidR="0071017D" w:rsidRDefault="0071017D" w:rsidP="0071017D">
      <w:pPr>
        <w:pStyle w:val="ListParagraph"/>
        <w:numPr>
          <w:ilvl w:val="0"/>
          <w:numId w:val="31"/>
        </w:numPr>
        <w:jc w:val="both"/>
      </w:pPr>
      <w:r>
        <w:t>Can they be tricked into revealing them?</w:t>
      </w:r>
    </w:p>
    <w:p w14:paraId="38B2D760" w14:textId="77777777" w:rsidR="0071017D" w:rsidRDefault="0071017D" w:rsidP="0071017D">
      <w:pPr>
        <w:jc w:val="both"/>
      </w:pPr>
      <w:r>
        <w:t>The advice is often like ‘choose something you can’t remember and don’t write it down’</w:t>
      </w:r>
    </w:p>
    <w:p w14:paraId="3FFD5372" w14:textId="77777777" w:rsidR="0071017D" w:rsidRDefault="0071017D" w:rsidP="0071017D">
      <w:pPr>
        <w:jc w:val="both"/>
      </w:pPr>
    </w:p>
    <w:p w14:paraId="74770085" w14:textId="77777777" w:rsidR="0071017D" w:rsidRDefault="0071017D" w:rsidP="0071017D">
      <w:pPr>
        <w:jc w:val="both"/>
        <w:outlineLvl w:val="0"/>
        <w:rPr>
          <w:b/>
        </w:rPr>
      </w:pPr>
      <w:r>
        <w:rPr>
          <w:b/>
        </w:rPr>
        <w:lastRenderedPageBreak/>
        <w:t>Can you train users?</w:t>
      </w:r>
    </w:p>
    <w:p w14:paraId="145BF2CB" w14:textId="77777777" w:rsidR="0071017D" w:rsidRDefault="0071017D" w:rsidP="0071017D">
      <w:pPr>
        <w:pStyle w:val="ListParagraph"/>
        <w:numPr>
          <w:ilvl w:val="0"/>
          <w:numId w:val="32"/>
        </w:numPr>
        <w:jc w:val="both"/>
      </w:pPr>
      <w:r>
        <w:t>First-year NatScis experiment</w:t>
      </w:r>
    </w:p>
    <w:p w14:paraId="267E0E9E" w14:textId="77777777" w:rsidR="0071017D" w:rsidRDefault="0071017D" w:rsidP="0071017D">
      <w:pPr>
        <w:pStyle w:val="ListParagraph"/>
        <w:numPr>
          <w:ilvl w:val="1"/>
          <w:numId w:val="32"/>
        </w:numPr>
        <w:jc w:val="both"/>
      </w:pPr>
      <w:r>
        <w:t>Green group: use a memorable phrase</w:t>
      </w:r>
    </w:p>
    <w:p w14:paraId="4D039811" w14:textId="77777777" w:rsidR="0071017D" w:rsidRDefault="0071017D" w:rsidP="0071017D">
      <w:pPr>
        <w:pStyle w:val="ListParagraph"/>
        <w:numPr>
          <w:ilvl w:val="1"/>
          <w:numId w:val="32"/>
        </w:numPr>
        <w:jc w:val="both"/>
      </w:pPr>
      <w:r>
        <w:t>Yellow group: choose 8 chars at random</w:t>
      </w:r>
    </w:p>
    <w:p w14:paraId="1DEDA7C2" w14:textId="77777777" w:rsidR="0071017D" w:rsidRDefault="0071017D" w:rsidP="0071017D">
      <w:pPr>
        <w:pStyle w:val="ListParagraph"/>
        <w:numPr>
          <w:ilvl w:val="1"/>
          <w:numId w:val="32"/>
        </w:numPr>
        <w:jc w:val="both"/>
      </w:pPr>
      <w:r>
        <w:t>Control group</w:t>
      </w:r>
    </w:p>
    <w:p w14:paraId="41498050" w14:textId="77777777" w:rsidR="0071017D" w:rsidRDefault="0071017D" w:rsidP="0071017D">
      <w:pPr>
        <w:pStyle w:val="ListParagraph"/>
        <w:numPr>
          <w:ilvl w:val="0"/>
          <w:numId w:val="32"/>
        </w:numPr>
        <w:jc w:val="both"/>
      </w:pPr>
      <w:r>
        <w:t>Expected strengths Y &gt; G &gt; C; got Y=G &gt; C</w:t>
      </w:r>
    </w:p>
    <w:p w14:paraId="3BCC57CD" w14:textId="77777777" w:rsidR="0071017D" w:rsidRDefault="0071017D" w:rsidP="0071017D">
      <w:pPr>
        <w:pStyle w:val="ListParagraph"/>
        <w:numPr>
          <w:ilvl w:val="0"/>
          <w:numId w:val="32"/>
        </w:numPr>
        <w:jc w:val="both"/>
      </w:pPr>
      <w:r>
        <w:t>Expected resets Y &gt; G &gt; C; got Y=G=C</w:t>
      </w:r>
    </w:p>
    <w:p w14:paraId="29512C0A" w14:textId="77777777" w:rsidR="0071017D" w:rsidRDefault="0071017D" w:rsidP="0071017D">
      <w:pPr>
        <w:jc w:val="both"/>
      </w:pPr>
    </w:p>
    <w:p w14:paraId="2A1349EF" w14:textId="77777777" w:rsidR="0071017D" w:rsidRDefault="0071017D" w:rsidP="0071017D">
      <w:pPr>
        <w:jc w:val="both"/>
        <w:outlineLvl w:val="0"/>
        <w:rPr>
          <w:b/>
        </w:rPr>
      </w:pPr>
      <w:r>
        <w:rPr>
          <w:b/>
        </w:rPr>
        <w:t>Password Issues</w:t>
      </w:r>
    </w:p>
    <w:p w14:paraId="4108288C" w14:textId="77777777" w:rsidR="0071017D" w:rsidRDefault="0071017D" w:rsidP="0071017D">
      <w:pPr>
        <w:pStyle w:val="ListParagraph"/>
        <w:numPr>
          <w:ilvl w:val="0"/>
          <w:numId w:val="33"/>
        </w:numPr>
        <w:jc w:val="both"/>
      </w:pPr>
      <w:r>
        <w:t>Getting people to change their passwords one per month is entirely useless</w:t>
      </w:r>
    </w:p>
    <w:p w14:paraId="71084AB7" w14:textId="77777777" w:rsidR="0071017D" w:rsidRDefault="0071017D" w:rsidP="0071017D">
      <w:pPr>
        <w:pStyle w:val="ListParagraph"/>
        <w:numPr>
          <w:ilvl w:val="0"/>
          <w:numId w:val="33"/>
        </w:numPr>
        <w:jc w:val="both"/>
      </w:pPr>
      <w:r>
        <w:t>You should limit password guessing - 3 guesses for PINs</w:t>
      </w:r>
    </w:p>
    <w:p w14:paraId="66272FBC" w14:textId="77777777" w:rsidR="0071017D" w:rsidRDefault="0071017D" w:rsidP="0071017D">
      <w:pPr>
        <w:pStyle w:val="ListParagraph"/>
        <w:numPr>
          <w:ilvl w:val="1"/>
          <w:numId w:val="33"/>
        </w:numPr>
        <w:jc w:val="both"/>
      </w:pPr>
      <w:r>
        <w:t>But if the typical person has 5 cards with the same pin, you need 10 wallets on average before you get lucky.</w:t>
      </w:r>
    </w:p>
    <w:p w14:paraId="085F36D0" w14:textId="77777777" w:rsidR="0071017D" w:rsidRDefault="0071017D" w:rsidP="0071017D">
      <w:pPr>
        <w:pStyle w:val="ListParagraph"/>
        <w:numPr>
          <w:ilvl w:val="0"/>
          <w:numId w:val="33"/>
        </w:numPr>
        <w:jc w:val="both"/>
      </w:pPr>
      <w:r>
        <w:t>Salting</w:t>
      </w:r>
    </w:p>
    <w:p w14:paraId="47C6722C" w14:textId="77777777" w:rsidR="0071017D" w:rsidRDefault="0071017D" w:rsidP="0071017D">
      <w:pPr>
        <w:pStyle w:val="ListParagraph"/>
        <w:numPr>
          <w:ilvl w:val="1"/>
          <w:numId w:val="33"/>
        </w:numPr>
        <w:jc w:val="both"/>
      </w:pPr>
      <w:r>
        <w:t>Bad people sometimes get the password file anyway</w:t>
      </w:r>
    </w:p>
    <w:p w14:paraId="2316ED0F" w14:textId="77777777" w:rsidR="0071017D" w:rsidRDefault="0071017D" w:rsidP="0071017D">
      <w:pPr>
        <w:pStyle w:val="ListParagraph"/>
        <w:numPr>
          <w:ilvl w:val="1"/>
          <w:numId w:val="33"/>
        </w:numPr>
        <w:jc w:val="both"/>
      </w:pPr>
      <w:r>
        <w:t>Don’t store {0}</w:t>
      </w:r>
      <w:r>
        <w:rPr>
          <w:vertAlign w:val="subscript"/>
        </w:rPr>
        <w:t>P</w:t>
      </w:r>
      <w:r>
        <w:t>, but [Np, {Np}</w:t>
      </w:r>
      <w:r>
        <w:rPr>
          <w:vertAlign w:val="subscript"/>
        </w:rPr>
        <w:t>p</w:t>
      </w:r>
      <w:r>
        <w:t>]</w:t>
      </w:r>
    </w:p>
    <w:p w14:paraId="41912194" w14:textId="77777777" w:rsidR="0071017D" w:rsidRDefault="0071017D" w:rsidP="0071017D">
      <w:pPr>
        <w:pStyle w:val="ListParagraph"/>
        <w:numPr>
          <w:ilvl w:val="0"/>
          <w:numId w:val="33"/>
        </w:numPr>
        <w:jc w:val="both"/>
      </w:pPr>
      <w:r>
        <w:t>We also slow attacks further by multiple encryption</w:t>
      </w:r>
    </w:p>
    <w:p w14:paraId="77C20F64" w14:textId="77777777" w:rsidR="0071017D" w:rsidRDefault="0071017D" w:rsidP="0071017D">
      <w:pPr>
        <w:pStyle w:val="ListParagraph"/>
        <w:numPr>
          <w:ilvl w:val="0"/>
          <w:numId w:val="33"/>
        </w:numPr>
        <w:jc w:val="both"/>
      </w:pPr>
      <w:r>
        <w:t>We then add breach reporting laws – so must find out if our password is leaked</w:t>
      </w:r>
    </w:p>
    <w:p w14:paraId="6AD56D5B" w14:textId="77777777" w:rsidR="0071017D" w:rsidRDefault="0071017D" w:rsidP="0071017D">
      <w:pPr>
        <w:pStyle w:val="ListParagraph"/>
        <w:numPr>
          <w:ilvl w:val="0"/>
          <w:numId w:val="33"/>
        </w:numPr>
        <w:jc w:val="both"/>
      </w:pPr>
      <w:r>
        <w:t>We can also externalise the problem using the Oauth protocol</w:t>
      </w:r>
    </w:p>
    <w:p w14:paraId="18D129FB" w14:textId="77777777" w:rsidR="0071017D" w:rsidRPr="0044636C" w:rsidRDefault="0071017D" w:rsidP="0071017D">
      <w:pPr>
        <w:pStyle w:val="ListParagraph"/>
        <w:numPr>
          <w:ilvl w:val="0"/>
          <w:numId w:val="33"/>
        </w:numPr>
        <w:jc w:val="both"/>
      </w:pPr>
      <w:r>
        <w:rPr>
          <w:b/>
        </w:rPr>
        <w:t>Externalities</w:t>
      </w:r>
    </w:p>
    <w:p w14:paraId="2B4447A5" w14:textId="77777777" w:rsidR="0071017D" w:rsidRDefault="0071017D" w:rsidP="0071017D">
      <w:pPr>
        <w:pStyle w:val="ListParagraph"/>
        <w:numPr>
          <w:ilvl w:val="1"/>
          <w:numId w:val="33"/>
        </w:numPr>
        <w:jc w:val="both"/>
      </w:pPr>
      <w:r>
        <w:t>One firm’s action has side-effects for others</w:t>
      </w:r>
    </w:p>
    <w:p w14:paraId="757D4706" w14:textId="77777777" w:rsidR="0071017D" w:rsidRDefault="0071017D" w:rsidP="0071017D">
      <w:pPr>
        <w:pStyle w:val="ListParagraph"/>
        <w:numPr>
          <w:ilvl w:val="1"/>
          <w:numId w:val="33"/>
        </w:numPr>
        <w:jc w:val="both"/>
      </w:pPr>
      <w:r>
        <w:t>Password sharing is a conspicuous example – we have to enter credentials everywhere</w:t>
      </w:r>
    </w:p>
    <w:p w14:paraId="621AB953" w14:textId="77777777" w:rsidR="0071017D" w:rsidRDefault="0071017D" w:rsidP="0071017D">
      <w:pPr>
        <w:pStyle w:val="ListParagraph"/>
        <w:numPr>
          <w:ilvl w:val="1"/>
          <w:numId w:val="33"/>
        </w:numPr>
        <w:jc w:val="both"/>
      </w:pPr>
      <w:r>
        <w:t>Everyone wants recovery questions</w:t>
      </w:r>
    </w:p>
    <w:p w14:paraId="364480A4" w14:textId="77777777" w:rsidR="0071017D" w:rsidRDefault="0071017D" w:rsidP="0071017D">
      <w:pPr>
        <w:pStyle w:val="ListParagraph"/>
        <w:numPr>
          <w:ilvl w:val="1"/>
          <w:numId w:val="33"/>
        </w:numPr>
        <w:jc w:val="both"/>
      </w:pPr>
      <w:r>
        <w:t>Many firms train customers in unsafe behaviour from clicking on external links to entering payment data in frames</w:t>
      </w:r>
    </w:p>
    <w:p w14:paraId="7D07E519" w14:textId="77777777" w:rsidR="0071017D" w:rsidRPr="0044636C" w:rsidRDefault="0071017D" w:rsidP="0071017D">
      <w:pPr>
        <w:pStyle w:val="ListParagraph"/>
        <w:numPr>
          <w:ilvl w:val="1"/>
          <w:numId w:val="33"/>
        </w:numPr>
        <w:jc w:val="both"/>
      </w:pPr>
      <w:r>
        <w:rPr>
          <w:b/>
        </w:rPr>
        <w:t>Matt Honan Hack</w:t>
      </w:r>
    </w:p>
    <w:p w14:paraId="32ECE1E6" w14:textId="77777777" w:rsidR="0071017D" w:rsidRDefault="0071017D" w:rsidP="0071017D">
      <w:pPr>
        <w:pStyle w:val="ListParagraph"/>
        <w:numPr>
          <w:ilvl w:val="2"/>
          <w:numId w:val="33"/>
        </w:numPr>
        <w:jc w:val="both"/>
      </w:pPr>
      <w:r>
        <w:t>Gmail password reset sends message to backup email and prints part of it (Apple @me.com)</w:t>
      </w:r>
    </w:p>
    <w:p w14:paraId="44A30B19" w14:textId="77777777" w:rsidR="0071017D" w:rsidRDefault="0071017D" w:rsidP="0071017D">
      <w:pPr>
        <w:pStyle w:val="ListParagraph"/>
        <w:numPr>
          <w:ilvl w:val="2"/>
          <w:numId w:val="33"/>
        </w:numPr>
        <w:jc w:val="both"/>
      </w:pPr>
      <w:r>
        <w:t>Call amazon with email and billing address, they let you add a credit card</w:t>
      </w:r>
    </w:p>
    <w:p w14:paraId="3DED900E" w14:textId="77777777" w:rsidR="0071017D" w:rsidRDefault="0071017D" w:rsidP="0071017D">
      <w:pPr>
        <w:pStyle w:val="ListParagraph"/>
        <w:numPr>
          <w:ilvl w:val="2"/>
          <w:numId w:val="33"/>
        </w:numPr>
        <w:jc w:val="both"/>
      </w:pPr>
      <w:r>
        <w:t>Call amazon again, can reset account with email, billing address, credit card number</w:t>
      </w:r>
    </w:p>
    <w:p w14:paraId="5DBC37FC" w14:textId="77777777" w:rsidR="0071017D" w:rsidRDefault="0071017D" w:rsidP="0071017D">
      <w:pPr>
        <w:pStyle w:val="ListParagraph"/>
        <w:numPr>
          <w:ilvl w:val="2"/>
          <w:numId w:val="33"/>
        </w:numPr>
        <w:jc w:val="both"/>
      </w:pPr>
      <w:r>
        <w:t>Get the last 4 numbers of all credit cards</w:t>
      </w:r>
    </w:p>
    <w:p w14:paraId="18BCA2A7" w14:textId="77777777" w:rsidR="0071017D" w:rsidRDefault="0071017D" w:rsidP="0071017D">
      <w:pPr>
        <w:pStyle w:val="ListParagraph"/>
        <w:numPr>
          <w:ilvl w:val="2"/>
          <w:numId w:val="33"/>
        </w:numPr>
        <w:jc w:val="both"/>
      </w:pPr>
      <w:r>
        <w:t>Use this to reset apple account</w:t>
      </w:r>
    </w:p>
    <w:p w14:paraId="17B8ADEC" w14:textId="77777777" w:rsidR="0071017D" w:rsidRDefault="0071017D" w:rsidP="0071017D">
      <w:pPr>
        <w:pStyle w:val="ListParagraph"/>
        <w:numPr>
          <w:ilvl w:val="2"/>
          <w:numId w:val="33"/>
        </w:numPr>
        <w:jc w:val="both"/>
      </w:pPr>
      <w:r>
        <w:t>Then reset google account</w:t>
      </w:r>
    </w:p>
    <w:p w14:paraId="22F4F4A1" w14:textId="77777777" w:rsidR="0071017D" w:rsidRDefault="0071017D" w:rsidP="0071017D">
      <w:pPr>
        <w:pStyle w:val="ListParagraph"/>
        <w:numPr>
          <w:ilvl w:val="2"/>
          <w:numId w:val="33"/>
        </w:numPr>
        <w:jc w:val="both"/>
      </w:pPr>
      <w:r>
        <w:t>Reset twitter etc</w:t>
      </w:r>
    </w:p>
    <w:p w14:paraId="2A597950" w14:textId="77777777" w:rsidR="0071017D" w:rsidRPr="00423393" w:rsidRDefault="0071017D" w:rsidP="0071017D">
      <w:pPr>
        <w:pStyle w:val="ListParagraph"/>
        <w:numPr>
          <w:ilvl w:val="0"/>
          <w:numId w:val="33"/>
        </w:numPr>
        <w:jc w:val="both"/>
      </w:pPr>
      <w:r>
        <w:rPr>
          <w:b/>
        </w:rPr>
        <w:t>Incremental Guessing</w:t>
      </w:r>
    </w:p>
    <w:p w14:paraId="458FCE13" w14:textId="77777777" w:rsidR="0071017D" w:rsidRDefault="0071017D" w:rsidP="0071017D">
      <w:pPr>
        <w:pStyle w:val="ListParagraph"/>
        <w:numPr>
          <w:ilvl w:val="1"/>
          <w:numId w:val="33"/>
        </w:numPr>
        <w:jc w:val="both"/>
      </w:pPr>
      <w:r>
        <w:t>Of Alexa top 500 websites, 26 use PAN (Primary Account Number) + expiration date</w:t>
      </w:r>
    </w:p>
    <w:p w14:paraId="38E18AD7" w14:textId="77777777" w:rsidR="0071017D" w:rsidRDefault="0071017D" w:rsidP="0071017D">
      <w:pPr>
        <w:pStyle w:val="ListParagraph"/>
        <w:numPr>
          <w:ilvl w:val="1"/>
          <w:numId w:val="33"/>
        </w:numPr>
        <w:jc w:val="both"/>
      </w:pPr>
      <w:r>
        <w:t>37 use PAN + postcode</w:t>
      </w:r>
    </w:p>
    <w:p w14:paraId="3F982F13" w14:textId="77777777" w:rsidR="0071017D" w:rsidRDefault="0071017D" w:rsidP="0071017D">
      <w:pPr>
        <w:pStyle w:val="ListParagraph"/>
        <w:numPr>
          <w:ilvl w:val="1"/>
          <w:numId w:val="33"/>
        </w:numPr>
        <w:jc w:val="both"/>
      </w:pPr>
      <w:r>
        <w:t>291 use PAN + exp date + CVV</w:t>
      </w:r>
    </w:p>
    <w:p w14:paraId="4C52C4FE" w14:textId="77777777" w:rsidR="0071017D" w:rsidRPr="0044636C" w:rsidRDefault="0071017D" w:rsidP="0071017D">
      <w:pPr>
        <w:pStyle w:val="ListParagraph"/>
        <w:numPr>
          <w:ilvl w:val="1"/>
          <w:numId w:val="33"/>
        </w:numPr>
        <w:jc w:val="both"/>
      </w:pPr>
      <w:r>
        <w:t>So: iterated guessing with a botnet works – some paper receipts have the PAN and the expiry date.</w:t>
      </w:r>
    </w:p>
    <w:p w14:paraId="1E5C1CFE" w14:textId="77777777" w:rsidR="0071017D" w:rsidRDefault="0071017D" w:rsidP="0071017D">
      <w:pPr>
        <w:jc w:val="both"/>
      </w:pPr>
    </w:p>
    <w:p w14:paraId="4ED0F225" w14:textId="77777777" w:rsidR="0071017D" w:rsidRPr="00CD022B" w:rsidRDefault="0071017D" w:rsidP="0071017D">
      <w:pPr>
        <w:jc w:val="both"/>
      </w:pPr>
    </w:p>
    <w:p w14:paraId="40E66649" w14:textId="011528B0" w:rsidR="0071017D" w:rsidRDefault="0071017D" w:rsidP="0071017D">
      <w:pPr>
        <w:pStyle w:val="Heading2"/>
        <w:jc w:val="both"/>
      </w:pPr>
      <w:bookmarkStart w:id="30" w:name="_Toc514368827"/>
      <w:bookmarkStart w:id="31" w:name="_Toc514369049"/>
      <w:r>
        <w:lastRenderedPageBreak/>
        <w:t>Protocols</w:t>
      </w:r>
      <w:bookmarkEnd w:id="30"/>
      <w:bookmarkEnd w:id="31"/>
    </w:p>
    <w:p w14:paraId="61EEC720" w14:textId="77777777" w:rsidR="0071017D" w:rsidRDefault="0071017D" w:rsidP="0071017D">
      <w:pPr>
        <w:jc w:val="both"/>
      </w:pPr>
      <w:r>
        <w:t>The idea of a protocol is ensuring that there is trust movement from where it exists to wherever it is needed. They are a second intellectual core of security engineering – where cryptography and system mechanisms (access control) meet.</w:t>
      </w:r>
    </w:p>
    <w:p w14:paraId="2059F0D7" w14:textId="77777777" w:rsidR="0071017D" w:rsidRDefault="0071017D" w:rsidP="0071017D">
      <w:pPr>
        <w:jc w:val="both"/>
      </w:pPr>
    </w:p>
    <w:p w14:paraId="35793642" w14:textId="43C4E03F" w:rsidR="0071017D" w:rsidRDefault="0071017D" w:rsidP="0071017D">
      <w:pPr>
        <w:pStyle w:val="Heading3"/>
        <w:jc w:val="both"/>
      </w:pPr>
      <w:bookmarkStart w:id="32" w:name="_Toc514368828"/>
      <w:bookmarkStart w:id="33" w:name="_Toc514369050"/>
      <w:r>
        <w:t>Real World Protocol</w:t>
      </w:r>
      <w:bookmarkEnd w:id="32"/>
      <w:bookmarkEnd w:id="33"/>
    </w:p>
    <w:p w14:paraId="062346C4" w14:textId="77777777" w:rsidR="0071017D" w:rsidRDefault="0071017D" w:rsidP="0071017D">
      <w:pPr>
        <w:jc w:val="both"/>
      </w:pPr>
      <w:r>
        <w:t>Example: Ordering wine in a restaurant:</w:t>
      </w:r>
    </w:p>
    <w:p w14:paraId="125E76F1" w14:textId="77777777" w:rsidR="0071017D" w:rsidRDefault="0071017D" w:rsidP="0071017D">
      <w:pPr>
        <w:pStyle w:val="ListParagraph"/>
        <w:numPr>
          <w:ilvl w:val="0"/>
          <w:numId w:val="34"/>
        </w:numPr>
        <w:jc w:val="both"/>
      </w:pPr>
      <w:r>
        <w:t>Sommelier presents the wine list to the host</w:t>
      </w:r>
    </w:p>
    <w:p w14:paraId="4D05B5B2" w14:textId="77777777" w:rsidR="0071017D" w:rsidRDefault="0071017D" w:rsidP="0071017D">
      <w:pPr>
        <w:pStyle w:val="ListParagraph"/>
        <w:numPr>
          <w:ilvl w:val="0"/>
          <w:numId w:val="34"/>
        </w:numPr>
        <w:jc w:val="both"/>
      </w:pPr>
      <w:r>
        <w:t>Host chooses the wine; sommelier fetches it</w:t>
      </w:r>
    </w:p>
    <w:p w14:paraId="6F1845B4" w14:textId="77777777" w:rsidR="0071017D" w:rsidRDefault="0071017D" w:rsidP="0071017D">
      <w:pPr>
        <w:pStyle w:val="ListParagraph"/>
        <w:numPr>
          <w:ilvl w:val="0"/>
          <w:numId w:val="34"/>
        </w:numPr>
        <w:jc w:val="both"/>
      </w:pPr>
      <w:r>
        <w:t>Host samples win; then served to guests.</w:t>
      </w:r>
    </w:p>
    <w:p w14:paraId="1136F4A4" w14:textId="77777777" w:rsidR="0071017D" w:rsidRDefault="0071017D" w:rsidP="0071017D">
      <w:pPr>
        <w:jc w:val="both"/>
      </w:pPr>
    </w:p>
    <w:p w14:paraId="045400F0" w14:textId="77777777" w:rsidR="0071017D" w:rsidRDefault="0071017D" w:rsidP="0071017D">
      <w:pPr>
        <w:jc w:val="both"/>
      </w:pPr>
      <w:r>
        <w:t>This offers:</w:t>
      </w:r>
    </w:p>
    <w:p w14:paraId="25B4A3FF" w14:textId="77777777" w:rsidR="0071017D" w:rsidRDefault="0071017D" w:rsidP="0071017D">
      <w:pPr>
        <w:pStyle w:val="ListParagraph"/>
        <w:numPr>
          <w:ilvl w:val="0"/>
          <w:numId w:val="35"/>
        </w:numPr>
        <w:jc w:val="both"/>
      </w:pPr>
      <w:r>
        <w:t>Confidentiality</w:t>
      </w:r>
    </w:p>
    <w:p w14:paraId="1E0438F1" w14:textId="77777777" w:rsidR="0071017D" w:rsidRDefault="0071017D" w:rsidP="0071017D">
      <w:pPr>
        <w:pStyle w:val="ListParagraph"/>
        <w:numPr>
          <w:ilvl w:val="1"/>
          <w:numId w:val="35"/>
        </w:numPr>
        <w:jc w:val="both"/>
      </w:pPr>
      <w:r>
        <w:t>Guests don’t know price</w:t>
      </w:r>
    </w:p>
    <w:p w14:paraId="23093E15" w14:textId="77777777" w:rsidR="0071017D" w:rsidRDefault="0071017D" w:rsidP="0071017D">
      <w:pPr>
        <w:pStyle w:val="ListParagraph"/>
        <w:numPr>
          <w:ilvl w:val="1"/>
          <w:numId w:val="35"/>
        </w:numPr>
        <w:jc w:val="both"/>
      </w:pPr>
      <w:r>
        <w:t>But, guests can clearly just come back the next day and find this out.</w:t>
      </w:r>
    </w:p>
    <w:p w14:paraId="349F7EE0" w14:textId="77777777" w:rsidR="0071017D" w:rsidRDefault="0071017D" w:rsidP="0071017D">
      <w:pPr>
        <w:pStyle w:val="ListParagraph"/>
        <w:numPr>
          <w:ilvl w:val="0"/>
          <w:numId w:val="35"/>
        </w:numPr>
        <w:jc w:val="both"/>
      </w:pPr>
      <w:r>
        <w:t>Integrity</w:t>
      </w:r>
    </w:p>
    <w:p w14:paraId="65D329A5" w14:textId="77777777" w:rsidR="0071017D" w:rsidRDefault="0071017D" w:rsidP="0071017D">
      <w:pPr>
        <w:pStyle w:val="ListParagraph"/>
        <w:numPr>
          <w:ilvl w:val="1"/>
          <w:numId w:val="35"/>
        </w:numPr>
        <w:jc w:val="both"/>
      </w:pPr>
      <w:r>
        <w:t>Can’t substitute cheaper wine</w:t>
      </w:r>
    </w:p>
    <w:p w14:paraId="70F189B6" w14:textId="77777777" w:rsidR="0071017D" w:rsidRDefault="0071017D" w:rsidP="0071017D">
      <w:pPr>
        <w:pStyle w:val="ListParagraph"/>
        <w:numPr>
          <w:ilvl w:val="0"/>
          <w:numId w:val="35"/>
        </w:numPr>
        <w:jc w:val="both"/>
      </w:pPr>
      <w:r>
        <w:t>Non-repudiation</w:t>
      </w:r>
    </w:p>
    <w:p w14:paraId="7D3D0519" w14:textId="77777777" w:rsidR="0071017D" w:rsidRDefault="0071017D" w:rsidP="0071017D">
      <w:pPr>
        <w:pStyle w:val="ListParagraph"/>
        <w:numPr>
          <w:ilvl w:val="1"/>
          <w:numId w:val="35"/>
        </w:numPr>
        <w:jc w:val="both"/>
      </w:pPr>
      <w:r>
        <w:t>Host can’t falsely complain</w:t>
      </w:r>
    </w:p>
    <w:p w14:paraId="28F98532" w14:textId="77777777" w:rsidR="0071017D" w:rsidRDefault="0071017D" w:rsidP="0071017D">
      <w:pPr>
        <w:jc w:val="both"/>
      </w:pPr>
    </w:p>
    <w:p w14:paraId="0777A569" w14:textId="5FA87C5E" w:rsidR="0071017D" w:rsidRDefault="0071017D" w:rsidP="0071017D">
      <w:pPr>
        <w:pStyle w:val="Heading3"/>
        <w:jc w:val="both"/>
      </w:pPr>
      <w:bookmarkStart w:id="34" w:name="_Toc514368829"/>
      <w:bookmarkStart w:id="35" w:name="_Toc514369051"/>
      <w:r>
        <w:t>Car unlocking protocols</w:t>
      </w:r>
      <w:bookmarkEnd w:id="34"/>
      <w:bookmarkEnd w:id="35"/>
    </w:p>
    <w:p w14:paraId="1411633F" w14:textId="77777777" w:rsidR="0071017D" w:rsidRDefault="0071017D" w:rsidP="0071017D">
      <w:pPr>
        <w:jc w:val="both"/>
      </w:pPr>
      <w:r>
        <w:t>The principals are the Engine Controller € and the Car Key Transponder (T), with the key being KT.</w:t>
      </w:r>
    </w:p>
    <w:p w14:paraId="7A1920E7" w14:textId="77777777" w:rsidR="0071017D" w:rsidRDefault="0071017D" w:rsidP="0071017D">
      <w:pPr>
        <w:pStyle w:val="ListParagraph"/>
        <w:numPr>
          <w:ilvl w:val="0"/>
          <w:numId w:val="36"/>
        </w:numPr>
        <w:jc w:val="both"/>
      </w:pPr>
      <w:r>
        <w:t xml:space="preserve">Static: (T </w:t>
      </w:r>
      <w:r>
        <w:sym w:font="Wingdings" w:char="F0E0"/>
      </w:r>
      <w:r>
        <w:t xml:space="preserve"> E: KT)</w:t>
      </w:r>
    </w:p>
    <w:p w14:paraId="311046E3" w14:textId="77777777" w:rsidR="0071017D" w:rsidRDefault="0071017D" w:rsidP="0071017D">
      <w:pPr>
        <w:pStyle w:val="ListParagraph"/>
        <w:numPr>
          <w:ilvl w:val="1"/>
          <w:numId w:val="36"/>
        </w:numPr>
        <w:jc w:val="both"/>
      </w:pPr>
      <w:r>
        <w:t>Send key in plaintext</w:t>
      </w:r>
    </w:p>
    <w:p w14:paraId="587C4DCD" w14:textId="77777777" w:rsidR="0071017D" w:rsidRDefault="0071017D" w:rsidP="0071017D">
      <w:pPr>
        <w:pStyle w:val="ListParagraph"/>
        <w:numPr>
          <w:ilvl w:val="1"/>
          <w:numId w:val="36"/>
        </w:numPr>
        <w:jc w:val="both"/>
      </w:pPr>
      <w:r>
        <w:t>This is solvable using a replay attack</w:t>
      </w:r>
    </w:p>
    <w:p w14:paraId="33C19B6C" w14:textId="77777777" w:rsidR="0071017D" w:rsidRDefault="0071017D" w:rsidP="0071017D">
      <w:pPr>
        <w:pStyle w:val="ListParagraph"/>
        <w:numPr>
          <w:ilvl w:val="1"/>
          <w:numId w:val="36"/>
        </w:numPr>
        <w:jc w:val="both"/>
      </w:pPr>
      <w:r>
        <w:t>Also, man in the middle</w:t>
      </w:r>
    </w:p>
    <w:p w14:paraId="257451EE" w14:textId="77777777" w:rsidR="0071017D" w:rsidRDefault="0071017D" w:rsidP="0071017D">
      <w:pPr>
        <w:pStyle w:val="ListParagraph"/>
        <w:numPr>
          <w:ilvl w:val="0"/>
          <w:numId w:val="36"/>
        </w:numPr>
        <w:jc w:val="both"/>
      </w:pPr>
      <w:r>
        <w:t>Non-Interactive: (T</w:t>
      </w:r>
      <w:r>
        <w:sym w:font="Wingdings" w:char="F0E0"/>
      </w:r>
      <w:r>
        <w:t>E: T, {T, N}</w:t>
      </w:r>
      <w:r>
        <w:rPr>
          <w:vertAlign w:val="subscript"/>
        </w:rPr>
        <w:t>KT</w:t>
      </w:r>
      <w:r>
        <w:t>)</w:t>
      </w:r>
    </w:p>
    <w:p w14:paraId="7A77ED2D" w14:textId="77777777" w:rsidR="0071017D" w:rsidRDefault="0071017D" w:rsidP="0071017D">
      <w:pPr>
        <w:pStyle w:val="ListParagraph"/>
        <w:numPr>
          <w:ilvl w:val="1"/>
          <w:numId w:val="36"/>
        </w:numPr>
        <w:jc w:val="both"/>
      </w:pPr>
      <w:r>
        <w:t>N being a nonce</w:t>
      </w:r>
    </w:p>
    <w:p w14:paraId="65D2CFC1" w14:textId="77777777" w:rsidR="0071017D" w:rsidRDefault="0071017D" w:rsidP="0071017D">
      <w:pPr>
        <w:pStyle w:val="ListParagraph"/>
        <w:numPr>
          <w:ilvl w:val="1"/>
          <w:numId w:val="36"/>
        </w:numPr>
        <w:jc w:val="both"/>
      </w:pPr>
      <w:r>
        <w:t>This is breakable using some kind of brute force attack based on the nonce</w:t>
      </w:r>
    </w:p>
    <w:p w14:paraId="63791B6B" w14:textId="77777777" w:rsidR="0071017D" w:rsidRDefault="0071017D" w:rsidP="0071017D">
      <w:pPr>
        <w:pStyle w:val="ListParagraph"/>
        <w:numPr>
          <w:ilvl w:val="1"/>
          <w:numId w:val="36"/>
        </w:numPr>
        <w:jc w:val="both"/>
      </w:pPr>
      <w:r>
        <w:t>Observe enough and you can work it out</w:t>
      </w:r>
    </w:p>
    <w:p w14:paraId="381DBED3" w14:textId="77777777" w:rsidR="0071017D" w:rsidRDefault="0071017D" w:rsidP="0071017D">
      <w:pPr>
        <w:pStyle w:val="ListParagraph"/>
        <w:numPr>
          <w:ilvl w:val="1"/>
          <w:numId w:val="36"/>
        </w:numPr>
        <w:jc w:val="both"/>
      </w:pPr>
      <w:r>
        <w:t>Or working backwards knowing the way the nonce was developed using some kind of rainbow table?</w:t>
      </w:r>
    </w:p>
    <w:p w14:paraId="682E6E28" w14:textId="77777777" w:rsidR="0071017D" w:rsidRDefault="0071017D" w:rsidP="0071017D">
      <w:pPr>
        <w:pStyle w:val="ListParagraph"/>
        <w:numPr>
          <w:ilvl w:val="0"/>
          <w:numId w:val="36"/>
        </w:numPr>
        <w:jc w:val="both"/>
      </w:pPr>
      <w:r>
        <w:t>Interactive</w:t>
      </w:r>
    </w:p>
    <w:p w14:paraId="5844D5A3" w14:textId="77777777" w:rsidR="0071017D" w:rsidRDefault="0071017D" w:rsidP="0071017D">
      <w:pPr>
        <w:pStyle w:val="ListParagraph"/>
        <w:numPr>
          <w:ilvl w:val="1"/>
          <w:numId w:val="36"/>
        </w:numPr>
        <w:jc w:val="both"/>
      </w:pPr>
      <w:r>
        <w:t xml:space="preserve">E </w:t>
      </w:r>
      <w:r>
        <w:sym w:font="Wingdings" w:char="F0E0"/>
      </w:r>
      <w:r>
        <w:t xml:space="preserve"> T: N</w:t>
      </w:r>
    </w:p>
    <w:p w14:paraId="63C4B7A3" w14:textId="77777777" w:rsidR="0071017D" w:rsidRDefault="0071017D" w:rsidP="0071017D">
      <w:pPr>
        <w:pStyle w:val="ListParagraph"/>
        <w:numPr>
          <w:ilvl w:val="1"/>
          <w:numId w:val="36"/>
        </w:numPr>
        <w:jc w:val="both"/>
      </w:pPr>
      <w:r>
        <w:t xml:space="preserve">T </w:t>
      </w:r>
      <w:r>
        <w:sym w:font="Wingdings" w:char="F0E0"/>
      </w:r>
      <w:r>
        <w:t xml:space="preserve"> E: {T, N}</w:t>
      </w:r>
      <w:r>
        <w:rPr>
          <w:vertAlign w:val="subscript"/>
        </w:rPr>
        <w:t>KT</w:t>
      </w:r>
    </w:p>
    <w:p w14:paraId="0CC5D7DD" w14:textId="77777777" w:rsidR="0071017D" w:rsidRDefault="0071017D" w:rsidP="0071017D">
      <w:pPr>
        <w:pStyle w:val="ListParagraph"/>
        <w:numPr>
          <w:ilvl w:val="1"/>
          <w:numId w:val="36"/>
        </w:numPr>
        <w:jc w:val="both"/>
      </w:pPr>
      <w:r>
        <w:t>This is vulnerable to a man-in-the-middle attack</w:t>
      </w:r>
    </w:p>
    <w:p w14:paraId="1CF6DF20" w14:textId="77777777" w:rsidR="0071017D" w:rsidRDefault="0071017D" w:rsidP="0071017D">
      <w:pPr>
        <w:pStyle w:val="ListParagraph"/>
        <w:numPr>
          <w:ilvl w:val="1"/>
          <w:numId w:val="36"/>
        </w:numPr>
        <w:jc w:val="both"/>
      </w:pPr>
      <w:r>
        <w:t>Someone in the middle sending an N to a transponder then replay that to the engine controller</w:t>
      </w:r>
    </w:p>
    <w:p w14:paraId="45DA9E0D" w14:textId="77777777" w:rsidR="0071017D" w:rsidRPr="00896112" w:rsidRDefault="0071017D" w:rsidP="0071017D">
      <w:pPr>
        <w:pStyle w:val="ListParagraph"/>
        <w:numPr>
          <w:ilvl w:val="1"/>
          <w:numId w:val="36"/>
        </w:numPr>
        <w:jc w:val="both"/>
      </w:pPr>
      <w:r>
        <w:t>If it is a sequential nonce then replay attack very possible as well</w:t>
      </w:r>
    </w:p>
    <w:p w14:paraId="6EEE20E0" w14:textId="77777777" w:rsidR="0071017D" w:rsidRDefault="0071017D" w:rsidP="0071017D">
      <w:pPr>
        <w:jc w:val="both"/>
      </w:pPr>
    </w:p>
    <w:p w14:paraId="40702E81" w14:textId="7D02DFD6" w:rsidR="0071017D" w:rsidRDefault="0071017D" w:rsidP="0071017D">
      <w:pPr>
        <w:pStyle w:val="Heading3"/>
        <w:jc w:val="both"/>
      </w:pPr>
      <w:bookmarkStart w:id="36" w:name="_Toc514368830"/>
      <w:bookmarkStart w:id="37" w:name="_Toc514369052"/>
      <w:r>
        <w:t>Identify Friend or Foe (IFF) (Some sort of reflection attack)</w:t>
      </w:r>
      <w:bookmarkEnd w:id="36"/>
      <w:bookmarkEnd w:id="37"/>
    </w:p>
    <w:p w14:paraId="2AB4F1E4" w14:textId="77777777" w:rsidR="0071017D" w:rsidRDefault="0071017D" w:rsidP="0071017D">
      <w:pPr>
        <w:jc w:val="both"/>
      </w:pPr>
      <w:r>
        <w:t>Basic idea is that A challenges B to see if they are on the same side:</w:t>
      </w:r>
    </w:p>
    <w:p w14:paraId="7AB0884C" w14:textId="77777777" w:rsidR="0071017D" w:rsidRDefault="0071017D" w:rsidP="0071017D">
      <w:pPr>
        <w:pStyle w:val="ListParagraph"/>
        <w:numPr>
          <w:ilvl w:val="0"/>
          <w:numId w:val="37"/>
        </w:numPr>
        <w:jc w:val="both"/>
      </w:pPr>
      <w:r>
        <w:t xml:space="preserve">A </w:t>
      </w:r>
      <w:r>
        <w:sym w:font="Wingdings" w:char="F0E0"/>
      </w:r>
      <w:r>
        <w:t xml:space="preserve"> B: N</w:t>
      </w:r>
    </w:p>
    <w:p w14:paraId="6169CEF5" w14:textId="77777777" w:rsidR="0071017D" w:rsidRPr="00C05B16" w:rsidRDefault="0071017D" w:rsidP="0071017D">
      <w:pPr>
        <w:pStyle w:val="ListParagraph"/>
        <w:numPr>
          <w:ilvl w:val="0"/>
          <w:numId w:val="37"/>
        </w:numPr>
        <w:jc w:val="both"/>
      </w:pPr>
      <w:r>
        <w:t xml:space="preserve">B </w:t>
      </w:r>
      <w:r>
        <w:sym w:font="Wingdings" w:char="F0E0"/>
      </w:r>
      <w:r>
        <w:t xml:space="preserve"> A: {N}</w:t>
      </w:r>
      <w:r>
        <w:rPr>
          <w:vertAlign w:val="subscript"/>
        </w:rPr>
        <w:t>K</w:t>
      </w:r>
    </w:p>
    <w:p w14:paraId="333576E1" w14:textId="77777777" w:rsidR="0071017D" w:rsidRDefault="0071017D" w:rsidP="0071017D">
      <w:pPr>
        <w:jc w:val="both"/>
      </w:pPr>
    </w:p>
    <w:p w14:paraId="251E6278" w14:textId="77777777" w:rsidR="0071017D" w:rsidRDefault="0071017D" w:rsidP="0071017D">
      <w:pPr>
        <w:jc w:val="both"/>
      </w:pPr>
      <w:r>
        <w:lastRenderedPageBreak/>
        <w:t>Easily broken by reflecting the challenge:</w:t>
      </w:r>
    </w:p>
    <w:p w14:paraId="19B44912" w14:textId="77777777" w:rsidR="0071017D" w:rsidRDefault="0071017D" w:rsidP="0071017D">
      <w:pPr>
        <w:pStyle w:val="ListParagraph"/>
        <w:numPr>
          <w:ilvl w:val="0"/>
          <w:numId w:val="38"/>
        </w:numPr>
        <w:jc w:val="both"/>
      </w:pPr>
      <w:r>
        <w:t xml:space="preserve">A </w:t>
      </w:r>
      <w:r>
        <w:sym w:font="Wingdings" w:char="F0E0"/>
      </w:r>
      <w:r>
        <w:t xml:space="preserve"> B: N</w:t>
      </w:r>
    </w:p>
    <w:p w14:paraId="34640936" w14:textId="77777777" w:rsidR="0071017D" w:rsidRDefault="0071017D" w:rsidP="0071017D">
      <w:pPr>
        <w:pStyle w:val="ListParagraph"/>
        <w:numPr>
          <w:ilvl w:val="0"/>
          <w:numId w:val="38"/>
        </w:numPr>
        <w:jc w:val="both"/>
      </w:pPr>
      <w:r>
        <w:t xml:space="preserve">B </w:t>
      </w:r>
      <w:r>
        <w:sym w:font="Wingdings" w:char="F0E0"/>
      </w:r>
      <w:r>
        <w:t xml:space="preserve"> A: N</w:t>
      </w:r>
    </w:p>
    <w:p w14:paraId="7CC23601" w14:textId="77777777" w:rsidR="0071017D" w:rsidRDefault="0071017D" w:rsidP="0071017D">
      <w:pPr>
        <w:pStyle w:val="ListParagraph"/>
        <w:numPr>
          <w:ilvl w:val="0"/>
          <w:numId w:val="38"/>
        </w:numPr>
        <w:jc w:val="both"/>
      </w:pPr>
      <w:r>
        <w:t xml:space="preserve">A </w:t>
      </w:r>
      <w:r>
        <w:sym w:font="Wingdings" w:char="F0E0"/>
      </w:r>
      <w:r>
        <w:t xml:space="preserve"> B: {N}</w:t>
      </w:r>
      <w:r>
        <w:rPr>
          <w:vertAlign w:val="subscript"/>
        </w:rPr>
        <w:t>K</w:t>
      </w:r>
    </w:p>
    <w:p w14:paraId="419EB8F4" w14:textId="77777777" w:rsidR="0071017D" w:rsidRDefault="0071017D" w:rsidP="0071017D">
      <w:pPr>
        <w:pStyle w:val="ListParagraph"/>
        <w:numPr>
          <w:ilvl w:val="0"/>
          <w:numId w:val="38"/>
        </w:numPr>
        <w:jc w:val="both"/>
      </w:pPr>
      <w:r>
        <w:t xml:space="preserve">B </w:t>
      </w:r>
      <w:r>
        <w:sym w:font="Wingdings" w:char="F0E0"/>
      </w:r>
      <w:r>
        <w:t xml:space="preserve"> A: {N}</w:t>
      </w:r>
      <w:r>
        <w:rPr>
          <w:vertAlign w:val="subscript"/>
        </w:rPr>
        <w:t>K</w:t>
      </w:r>
    </w:p>
    <w:p w14:paraId="012A3466" w14:textId="77777777" w:rsidR="0071017D" w:rsidRDefault="0071017D" w:rsidP="0071017D">
      <w:pPr>
        <w:jc w:val="both"/>
      </w:pPr>
    </w:p>
    <w:p w14:paraId="4B28D2AB" w14:textId="4FD4AD3F" w:rsidR="0071017D" w:rsidRDefault="0071017D" w:rsidP="0071017D">
      <w:pPr>
        <w:pStyle w:val="Heading3"/>
        <w:jc w:val="both"/>
      </w:pPr>
      <w:bookmarkStart w:id="38" w:name="_Toc514368831"/>
      <w:bookmarkStart w:id="39" w:name="_Toc514369053"/>
      <w:r>
        <w:t>Key Management Protocols</w:t>
      </w:r>
      <w:bookmarkEnd w:id="38"/>
      <w:bookmarkEnd w:id="39"/>
    </w:p>
    <w:p w14:paraId="7826CB00" w14:textId="77777777" w:rsidR="0071017D" w:rsidRDefault="0071017D" w:rsidP="0071017D">
      <w:pPr>
        <w:pStyle w:val="ListParagraph"/>
        <w:numPr>
          <w:ilvl w:val="0"/>
          <w:numId w:val="39"/>
        </w:numPr>
        <w:jc w:val="both"/>
      </w:pPr>
      <w:r>
        <w:t>Method used by Xerox Alto</w:t>
      </w:r>
    </w:p>
    <w:p w14:paraId="0346C55A" w14:textId="77777777" w:rsidR="0071017D" w:rsidRDefault="0071017D" w:rsidP="0071017D">
      <w:pPr>
        <w:pStyle w:val="ListParagraph"/>
        <w:numPr>
          <w:ilvl w:val="0"/>
          <w:numId w:val="39"/>
        </w:numPr>
        <w:jc w:val="both"/>
      </w:pPr>
      <w:r>
        <w:t>Assume Alice and Bob each share a key with Sam, and want to communicate</w:t>
      </w:r>
    </w:p>
    <w:p w14:paraId="4D0DB508" w14:textId="77777777" w:rsidR="0071017D" w:rsidRDefault="0071017D" w:rsidP="0071017D">
      <w:pPr>
        <w:pStyle w:val="ListParagraph"/>
        <w:numPr>
          <w:ilvl w:val="1"/>
          <w:numId w:val="39"/>
        </w:numPr>
        <w:jc w:val="both"/>
      </w:pPr>
      <w:r>
        <w:t>Alice calls Sam and asks for a key for Bob</w:t>
      </w:r>
    </w:p>
    <w:p w14:paraId="21E6DB9D" w14:textId="77777777" w:rsidR="0071017D" w:rsidRDefault="0071017D" w:rsidP="0071017D">
      <w:pPr>
        <w:pStyle w:val="ListParagraph"/>
        <w:numPr>
          <w:ilvl w:val="1"/>
          <w:numId w:val="39"/>
        </w:numPr>
        <w:jc w:val="both"/>
      </w:pPr>
      <w:r>
        <w:t>Sam sends Alice a key encrypted in a blob only she can read, and the same key also encrypted in another blob only Bob can read.</w:t>
      </w:r>
    </w:p>
    <w:p w14:paraId="3083C923" w14:textId="77777777" w:rsidR="0071017D" w:rsidRDefault="0071017D" w:rsidP="0071017D">
      <w:pPr>
        <w:pStyle w:val="ListParagraph"/>
        <w:numPr>
          <w:ilvl w:val="1"/>
          <w:numId w:val="39"/>
        </w:numPr>
        <w:jc w:val="both"/>
      </w:pPr>
      <w:r>
        <w:t>Alice calls Bob and sends him the second blob</w:t>
      </w:r>
    </w:p>
    <w:p w14:paraId="4AC818E8" w14:textId="77777777" w:rsidR="0071017D" w:rsidRPr="00004BAF" w:rsidRDefault="0071017D" w:rsidP="0071017D">
      <w:pPr>
        <w:pStyle w:val="ListParagraph"/>
        <w:numPr>
          <w:ilvl w:val="1"/>
          <w:numId w:val="39"/>
        </w:numPr>
        <w:jc w:val="both"/>
      </w:pPr>
      <w:r>
        <w:t>This can be kept up to date – timestamp and time-to-live.</w:t>
      </w:r>
    </w:p>
    <w:p w14:paraId="79706A46" w14:textId="77777777" w:rsidR="0071017D" w:rsidRDefault="0071017D" w:rsidP="0071017D">
      <w:pPr>
        <w:jc w:val="both"/>
      </w:pPr>
    </w:p>
    <w:p w14:paraId="68A9F225" w14:textId="1CF0C801" w:rsidR="0071017D" w:rsidRDefault="0071017D" w:rsidP="0071017D">
      <w:pPr>
        <w:pStyle w:val="Heading3"/>
        <w:jc w:val="both"/>
      </w:pPr>
      <w:bookmarkStart w:id="40" w:name="_Toc514368832"/>
      <w:bookmarkStart w:id="41" w:name="_Toc514369054"/>
      <w:r>
        <w:t>Kerberos</w:t>
      </w:r>
      <w:bookmarkEnd w:id="40"/>
      <w:bookmarkEnd w:id="41"/>
    </w:p>
    <w:p w14:paraId="5ABB52E0" w14:textId="77777777" w:rsidR="0071017D" w:rsidRDefault="0071017D" w:rsidP="0071017D">
      <w:pPr>
        <w:pStyle w:val="ListParagraph"/>
        <w:numPr>
          <w:ilvl w:val="0"/>
          <w:numId w:val="40"/>
        </w:numPr>
        <w:jc w:val="both"/>
      </w:pPr>
      <w:r>
        <w:t>Uses tickets based on encryption with timestamps to manage authentication in distributed systems</w:t>
      </w:r>
    </w:p>
    <w:p w14:paraId="5F67489E" w14:textId="77777777" w:rsidR="0071017D" w:rsidRDefault="0071017D" w:rsidP="0071017D">
      <w:pPr>
        <w:pStyle w:val="ListParagraph"/>
        <w:numPr>
          <w:ilvl w:val="1"/>
          <w:numId w:val="40"/>
        </w:numPr>
        <w:jc w:val="both"/>
      </w:pPr>
      <w:r>
        <w:t xml:space="preserve">A </w:t>
      </w:r>
      <w:r>
        <w:sym w:font="Wingdings" w:char="F0E0"/>
      </w:r>
      <w:r>
        <w:t xml:space="preserve"> S: A, B</w:t>
      </w:r>
    </w:p>
    <w:p w14:paraId="1859CF29" w14:textId="77777777" w:rsidR="0071017D" w:rsidRPr="00ED4022" w:rsidRDefault="0071017D" w:rsidP="0071017D">
      <w:pPr>
        <w:pStyle w:val="ListParagraph"/>
        <w:numPr>
          <w:ilvl w:val="1"/>
          <w:numId w:val="40"/>
        </w:numPr>
        <w:jc w:val="both"/>
      </w:pPr>
      <w:r>
        <w:t xml:space="preserve">S </w:t>
      </w:r>
      <w:r>
        <w:sym w:font="Wingdings" w:char="F0E0"/>
      </w:r>
      <w:r>
        <w:t xml:space="preserve"> A: {Ts (timestamp), L (ttl, KAB (encryption key), B, {Ts, L, KAB, A}</w:t>
      </w:r>
      <w:r>
        <w:rPr>
          <w:vertAlign w:val="subscript"/>
        </w:rPr>
        <w:t>KBS</w:t>
      </w:r>
      <w:r>
        <w:t xml:space="preserve"> }</w:t>
      </w:r>
      <w:r>
        <w:rPr>
          <w:vertAlign w:val="subscript"/>
        </w:rPr>
        <w:t>KAS</w:t>
      </w:r>
    </w:p>
    <w:p w14:paraId="486D11BD" w14:textId="77777777" w:rsidR="0071017D" w:rsidRPr="00ED4022" w:rsidRDefault="0071017D" w:rsidP="0071017D">
      <w:pPr>
        <w:pStyle w:val="ListParagraph"/>
        <w:numPr>
          <w:ilvl w:val="1"/>
          <w:numId w:val="40"/>
        </w:numPr>
        <w:jc w:val="both"/>
      </w:pPr>
      <w:r>
        <w:t xml:space="preserve">A </w:t>
      </w:r>
      <w:r>
        <w:sym w:font="Wingdings" w:char="F0E0"/>
      </w:r>
      <w:r>
        <w:t xml:space="preserve"> B: {Ts, L, KAB, A}</w:t>
      </w:r>
      <w:r>
        <w:rPr>
          <w:vertAlign w:val="subscript"/>
        </w:rPr>
        <w:t>KBS</w:t>
      </w:r>
      <w:r>
        <w:t>, {A, Ta}</w:t>
      </w:r>
      <w:r>
        <w:rPr>
          <w:vertAlign w:val="subscript"/>
        </w:rPr>
        <w:t>KAB</w:t>
      </w:r>
    </w:p>
    <w:p w14:paraId="1B4E6232" w14:textId="77777777" w:rsidR="0071017D" w:rsidRPr="00ED4022" w:rsidRDefault="0071017D" w:rsidP="0071017D">
      <w:pPr>
        <w:pStyle w:val="ListParagraph"/>
        <w:numPr>
          <w:ilvl w:val="1"/>
          <w:numId w:val="40"/>
        </w:numPr>
        <w:jc w:val="both"/>
      </w:pPr>
      <w:r>
        <w:t xml:space="preserve">B </w:t>
      </w:r>
      <w:r>
        <w:sym w:font="Wingdings" w:char="F0E0"/>
      </w:r>
      <w:r>
        <w:t xml:space="preserve"> A: {Ta + 1}</w:t>
      </w:r>
      <w:r>
        <w:rPr>
          <w:vertAlign w:val="subscript"/>
        </w:rPr>
        <w:t>KAB</w:t>
      </w:r>
    </w:p>
    <w:p w14:paraId="2919C62C" w14:textId="77777777" w:rsidR="0071017D" w:rsidRPr="00ED4022" w:rsidRDefault="0071017D" w:rsidP="0071017D">
      <w:pPr>
        <w:pStyle w:val="ListParagraph"/>
        <w:numPr>
          <w:ilvl w:val="1"/>
          <w:numId w:val="40"/>
        </w:numPr>
        <w:jc w:val="both"/>
      </w:pPr>
      <w:r>
        <w:t xml:space="preserve">Where S is the ticket-granting server giving access to the resource B </w:t>
      </w:r>
    </w:p>
    <w:p w14:paraId="5CD44DB0" w14:textId="77777777" w:rsidR="0071017D" w:rsidRDefault="0071017D" w:rsidP="0071017D">
      <w:pPr>
        <w:jc w:val="both"/>
      </w:pPr>
    </w:p>
    <w:p w14:paraId="57B5529F" w14:textId="53C2483A" w:rsidR="0071017D" w:rsidRDefault="0071017D" w:rsidP="0071017D">
      <w:pPr>
        <w:pStyle w:val="Heading3"/>
        <w:jc w:val="both"/>
      </w:pPr>
      <w:bookmarkStart w:id="42" w:name="_Toc514368833"/>
      <w:bookmarkStart w:id="43" w:name="_Toc514369055"/>
      <w:r>
        <w:t>Europay-MasterCard-Visa (EMV)</w:t>
      </w:r>
      <w:bookmarkEnd w:id="42"/>
      <w:bookmarkEnd w:id="43"/>
    </w:p>
    <w:p w14:paraId="622F7700" w14:textId="77777777" w:rsidR="0071017D" w:rsidRDefault="0071017D" w:rsidP="0071017D">
      <w:pPr>
        <w:pStyle w:val="ListParagraph"/>
        <w:numPr>
          <w:ilvl w:val="0"/>
          <w:numId w:val="40"/>
        </w:numPr>
        <w:jc w:val="both"/>
      </w:pPr>
      <w:r>
        <w:t xml:space="preserve">C </w:t>
      </w:r>
      <w:r>
        <w:sym w:font="Wingdings" w:char="F0E0"/>
      </w:r>
      <w:r>
        <w:t xml:space="preserve"> M: sig</w:t>
      </w:r>
      <w:r>
        <w:rPr>
          <w:vertAlign w:val="subscript"/>
        </w:rPr>
        <w:t xml:space="preserve">B </w:t>
      </w:r>
      <w:r>
        <w:t>{C, card_data}</w:t>
      </w:r>
    </w:p>
    <w:p w14:paraId="51F521A7" w14:textId="77777777" w:rsidR="0071017D" w:rsidRDefault="0071017D" w:rsidP="0071017D">
      <w:pPr>
        <w:pStyle w:val="ListParagraph"/>
        <w:numPr>
          <w:ilvl w:val="0"/>
          <w:numId w:val="40"/>
        </w:numPr>
        <w:jc w:val="both"/>
      </w:pPr>
      <w:r>
        <w:t xml:space="preserve">M </w:t>
      </w:r>
      <w:r>
        <w:sym w:font="Wingdings" w:char="F0E0"/>
      </w:r>
      <w:r>
        <w:t xml:space="preserve"> C: N, date, Amt, PIN</w:t>
      </w:r>
    </w:p>
    <w:p w14:paraId="4418D7AA" w14:textId="77777777" w:rsidR="0071017D" w:rsidRPr="00AE6E10" w:rsidRDefault="0071017D" w:rsidP="0071017D">
      <w:pPr>
        <w:pStyle w:val="ListParagraph"/>
        <w:numPr>
          <w:ilvl w:val="0"/>
          <w:numId w:val="40"/>
        </w:numPr>
        <w:jc w:val="both"/>
      </w:pPr>
      <w:r>
        <w:t xml:space="preserve">C </w:t>
      </w:r>
      <w:r>
        <w:sym w:font="Wingdings" w:char="F0E0"/>
      </w:r>
      <w:r>
        <w:t xml:space="preserve"> M: {N, date, amt, trans_data}</w:t>
      </w:r>
      <w:r>
        <w:rPr>
          <w:vertAlign w:val="subscript"/>
        </w:rPr>
        <w:t>KCB</w:t>
      </w:r>
    </w:p>
    <w:p w14:paraId="08165FFD" w14:textId="77777777" w:rsidR="0071017D" w:rsidRPr="00AE6E10" w:rsidRDefault="0071017D" w:rsidP="0071017D">
      <w:pPr>
        <w:pStyle w:val="ListParagraph"/>
        <w:numPr>
          <w:ilvl w:val="0"/>
          <w:numId w:val="40"/>
        </w:numPr>
        <w:jc w:val="both"/>
      </w:pPr>
      <w:r>
        <w:t xml:space="preserve">M </w:t>
      </w:r>
      <w:r>
        <w:sym w:font="Wingdings" w:char="F0E0"/>
      </w:r>
      <w:r>
        <w:t xml:space="preserve"> B: {{N, date, amt, trans_data}</w:t>
      </w:r>
      <w:r>
        <w:rPr>
          <w:vertAlign w:val="subscript"/>
        </w:rPr>
        <w:t>KCB</w:t>
      </w:r>
      <w:r>
        <w:t>, trans_data}</w:t>
      </w:r>
      <w:r>
        <w:rPr>
          <w:vertAlign w:val="subscript"/>
        </w:rPr>
        <w:t>KCB</w:t>
      </w:r>
    </w:p>
    <w:p w14:paraId="5D6D2E79" w14:textId="77777777" w:rsidR="0071017D" w:rsidRPr="00AE6E10" w:rsidRDefault="0071017D" w:rsidP="0071017D">
      <w:pPr>
        <w:pStyle w:val="ListParagraph"/>
        <w:numPr>
          <w:ilvl w:val="0"/>
          <w:numId w:val="40"/>
        </w:numPr>
        <w:jc w:val="both"/>
      </w:pPr>
      <w:r>
        <w:t xml:space="preserve">B </w:t>
      </w:r>
      <w:r>
        <w:sym w:font="Wingdings" w:char="F0E0"/>
      </w:r>
      <w:r>
        <w:t xml:space="preserve"> M </w:t>
      </w:r>
      <w:r>
        <w:sym w:font="Wingdings" w:char="F0E0"/>
      </w:r>
      <w:r>
        <w:t xml:space="preserve"> C : {OK}</w:t>
      </w:r>
      <w:r>
        <w:rPr>
          <w:vertAlign w:val="subscript"/>
        </w:rPr>
        <w:t>KCB</w:t>
      </w:r>
    </w:p>
    <w:p w14:paraId="409CAF53" w14:textId="77777777" w:rsidR="0071017D" w:rsidRDefault="0071017D" w:rsidP="0071017D">
      <w:pPr>
        <w:pStyle w:val="ListParagraph"/>
        <w:numPr>
          <w:ilvl w:val="0"/>
          <w:numId w:val="40"/>
        </w:numPr>
        <w:jc w:val="both"/>
      </w:pPr>
      <w:r>
        <w:t>Attacks</w:t>
      </w:r>
    </w:p>
    <w:p w14:paraId="55FED50C" w14:textId="77777777" w:rsidR="0071017D" w:rsidRDefault="0071017D" w:rsidP="0071017D">
      <w:pPr>
        <w:pStyle w:val="ListParagraph"/>
        <w:numPr>
          <w:ilvl w:val="1"/>
          <w:numId w:val="40"/>
        </w:numPr>
        <w:jc w:val="both"/>
      </w:pPr>
      <w:r>
        <w:t>False terminal</w:t>
      </w:r>
    </w:p>
    <w:p w14:paraId="2C401BA8" w14:textId="77777777" w:rsidR="0071017D" w:rsidRDefault="0071017D" w:rsidP="0071017D">
      <w:pPr>
        <w:pStyle w:val="ListParagraph"/>
        <w:numPr>
          <w:ilvl w:val="1"/>
          <w:numId w:val="40"/>
        </w:numPr>
        <w:jc w:val="both"/>
      </w:pPr>
      <w:r>
        <w:t>Replace terminal insides with own electronics</w:t>
      </w:r>
    </w:p>
    <w:p w14:paraId="3271BDE5" w14:textId="77777777" w:rsidR="0071017D" w:rsidRDefault="0071017D" w:rsidP="0071017D">
      <w:pPr>
        <w:pStyle w:val="ListParagraph"/>
        <w:numPr>
          <w:ilvl w:val="1"/>
          <w:numId w:val="40"/>
        </w:numPr>
        <w:jc w:val="both"/>
      </w:pPr>
      <w:r>
        <w:t>Use the customers to do a man-in-the-middle attack in real time on a remote terminal in a merchant selling expensive goods.</w:t>
      </w:r>
    </w:p>
    <w:p w14:paraId="508EC711" w14:textId="77777777" w:rsidR="0071017D" w:rsidRPr="00AE6E10" w:rsidRDefault="0071017D" w:rsidP="0071017D">
      <w:pPr>
        <w:pStyle w:val="ListParagraph"/>
        <w:numPr>
          <w:ilvl w:val="1"/>
          <w:numId w:val="40"/>
        </w:numPr>
        <w:jc w:val="both"/>
      </w:pPr>
      <w:r>
        <w:rPr>
          <w:b/>
        </w:rPr>
        <w:t>RELAY ATTACK</w:t>
      </w:r>
    </w:p>
    <w:p w14:paraId="1077BEF4" w14:textId="77777777" w:rsidR="0071017D" w:rsidRDefault="0071017D" w:rsidP="0071017D">
      <w:pPr>
        <w:pStyle w:val="ListParagraph"/>
        <w:numPr>
          <w:ilvl w:val="0"/>
          <w:numId w:val="40"/>
        </w:numPr>
        <w:jc w:val="both"/>
      </w:pPr>
      <w:r>
        <w:t>Attacks in real world</w:t>
      </w:r>
    </w:p>
    <w:p w14:paraId="5CE56012" w14:textId="77777777" w:rsidR="0071017D" w:rsidRDefault="0071017D" w:rsidP="0071017D">
      <w:pPr>
        <w:pStyle w:val="ListParagraph"/>
        <w:numPr>
          <w:ilvl w:val="1"/>
          <w:numId w:val="40"/>
        </w:numPr>
        <w:jc w:val="both"/>
      </w:pPr>
      <w:r>
        <w:t>Relay attack is hard to scale</w:t>
      </w:r>
    </w:p>
    <w:p w14:paraId="66A36CAD" w14:textId="77777777" w:rsidR="0071017D" w:rsidRDefault="0071017D" w:rsidP="0071017D">
      <w:pPr>
        <w:pStyle w:val="ListParagraph"/>
        <w:numPr>
          <w:ilvl w:val="1"/>
          <w:numId w:val="40"/>
        </w:numPr>
        <w:jc w:val="both"/>
      </w:pPr>
      <w:r>
        <w:t>Initially – magstripe fallback fraud</w:t>
      </w:r>
    </w:p>
    <w:p w14:paraId="268D1665" w14:textId="77777777" w:rsidR="0071017D" w:rsidRDefault="0071017D" w:rsidP="0071017D">
      <w:pPr>
        <w:pStyle w:val="ListParagraph"/>
        <w:numPr>
          <w:ilvl w:val="2"/>
          <w:numId w:val="40"/>
        </w:numPr>
        <w:jc w:val="both"/>
      </w:pPr>
      <w:r>
        <w:t>Chip is broken</w:t>
      </w:r>
    </w:p>
    <w:p w14:paraId="0DA0E99A" w14:textId="77777777" w:rsidR="0071017D" w:rsidRDefault="0071017D" w:rsidP="0071017D">
      <w:pPr>
        <w:pStyle w:val="ListParagraph"/>
        <w:numPr>
          <w:ilvl w:val="2"/>
          <w:numId w:val="40"/>
        </w:numPr>
        <w:jc w:val="both"/>
      </w:pPr>
      <w:r>
        <w:t>So swiping works</w:t>
      </w:r>
    </w:p>
    <w:p w14:paraId="712E624E" w14:textId="77777777" w:rsidR="0071017D" w:rsidRDefault="0071017D" w:rsidP="0071017D">
      <w:pPr>
        <w:pStyle w:val="ListParagraph"/>
        <w:numPr>
          <w:ilvl w:val="1"/>
          <w:numId w:val="40"/>
        </w:numPr>
        <w:jc w:val="both"/>
      </w:pPr>
      <w:r>
        <w:t>PEDs tampered at Shell garages by service engineers, BP garages as well</w:t>
      </w:r>
    </w:p>
    <w:p w14:paraId="1B7E2E5E" w14:textId="77777777" w:rsidR="0071017D" w:rsidRPr="00AE6E10" w:rsidRDefault="0071017D" w:rsidP="0071017D">
      <w:pPr>
        <w:pStyle w:val="ListParagraph"/>
        <w:numPr>
          <w:ilvl w:val="1"/>
          <w:numId w:val="40"/>
        </w:numPr>
        <w:jc w:val="both"/>
      </w:pPr>
      <w:r>
        <w:rPr>
          <w:b/>
        </w:rPr>
        <w:t>No-PIN attack</w:t>
      </w:r>
    </w:p>
    <w:p w14:paraId="52C59281" w14:textId="77777777" w:rsidR="0071017D" w:rsidRDefault="0071017D" w:rsidP="0071017D">
      <w:pPr>
        <w:pStyle w:val="ListParagraph"/>
        <w:numPr>
          <w:ilvl w:val="2"/>
          <w:numId w:val="40"/>
        </w:numPr>
        <w:jc w:val="both"/>
      </w:pPr>
      <w:r>
        <w:t xml:space="preserve">C </w:t>
      </w:r>
      <w:r>
        <w:sym w:font="Wingdings" w:char="F0E0"/>
      </w:r>
      <w:r>
        <w:t xml:space="preserve"> M: sig</w:t>
      </w:r>
      <w:r>
        <w:rPr>
          <w:vertAlign w:val="subscript"/>
        </w:rPr>
        <w:t xml:space="preserve">B </w:t>
      </w:r>
      <w:r>
        <w:t>{C, card_data}</w:t>
      </w:r>
    </w:p>
    <w:p w14:paraId="00924E36" w14:textId="77777777" w:rsidR="0071017D" w:rsidRDefault="0071017D" w:rsidP="0071017D">
      <w:pPr>
        <w:pStyle w:val="ListParagraph"/>
        <w:numPr>
          <w:ilvl w:val="2"/>
          <w:numId w:val="40"/>
        </w:numPr>
        <w:jc w:val="both"/>
      </w:pPr>
      <w:r>
        <w:t xml:space="preserve">M </w:t>
      </w:r>
      <w:r>
        <w:sym w:font="Wingdings" w:char="F0E0"/>
      </w:r>
      <w:r>
        <w:t xml:space="preserve"> C’: N, date, Amt, PIN</w:t>
      </w:r>
    </w:p>
    <w:p w14:paraId="07CF1DF3" w14:textId="77777777" w:rsidR="0071017D" w:rsidRDefault="0071017D" w:rsidP="0071017D">
      <w:pPr>
        <w:pStyle w:val="ListParagraph"/>
        <w:numPr>
          <w:ilvl w:val="2"/>
          <w:numId w:val="40"/>
        </w:numPr>
        <w:jc w:val="both"/>
      </w:pPr>
      <w:r>
        <w:t xml:space="preserve">C’ </w:t>
      </w:r>
      <w:r>
        <w:sym w:font="Wingdings" w:char="F0E0"/>
      </w:r>
      <w:r>
        <w:t xml:space="preserve"> C: N, date, Amt</w:t>
      </w:r>
    </w:p>
    <w:p w14:paraId="2FBCACD3" w14:textId="77777777" w:rsidR="0071017D" w:rsidRPr="00AE6E10" w:rsidRDefault="0071017D" w:rsidP="0071017D">
      <w:pPr>
        <w:pStyle w:val="ListParagraph"/>
        <w:numPr>
          <w:ilvl w:val="2"/>
          <w:numId w:val="40"/>
        </w:numPr>
        <w:jc w:val="both"/>
      </w:pPr>
      <w:r>
        <w:lastRenderedPageBreak/>
        <w:t xml:space="preserve">C </w:t>
      </w:r>
      <w:r>
        <w:sym w:font="Wingdings" w:char="F0E0"/>
      </w:r>
      <w:r>
        <w:t xml:space="preserve"> M: {N, date, Amt, trans_data}</w:t>
      </w:r>
      <w:r>
        <w:rPr>
          <w:vertAlign w:val="subscript"/>
        </w:rPr>
        <w:t>KCB</w:t>
      </w:r>
    </w:p>
    <w:p w14:paraId="743EECCF" w14:textId="77777777" w:rsidR="0071017D" w:rsidRPr="00AE6E10" w:rsidRDefault="0071017D" w:rsidP="0071017D">
      <w:pPr>
        <w:pStyle w:val="ListParagraph"/>
        <w:numPr>
          <w:ilvl w:val="2"/>
          <w:numId w:val="40"/>
        </w:numPr>
        <w:jc w:val="both"/>
      </w:pPr>
      <w:r>
        <w:t xml:space="preserve">M </w:t>
      </w:r>
      <w:r>
        <w:sym w:font="Wingdings" w:char="F0E0"/>
      </w:r>
      <w:r>
        <w:t xml:space="preserve"> B: {{N, date, Amt, trans_data{</w:t>
      </w:r>
      <w:r>
        <w:rPr>
          <w:vertAlign w:val="subscript"/>
        </w:rPr>
        <w:t>KCB</w:t>
      </w:r>
      <w:r>
        <w:t>, trans_data}</w:t>
      </w:r>
      <w:r>
        <w:rPr>
          <w:vertAlign w:val="subscript"/>
        </w:rPr>
        <w:t>KMB</w:t>
      </w:r>
    </w:p>
    <w:p w14:paraId="2D0FB4B4" w14:textId="77777777" w:rsidR="0071017D" w:rsidRPr="00AE6E10" w:rsidRDefault="0071017D" w:rsidP="0071017D">
      <w:pPr>
        <w:pStyle w:val="ListParagraph"/>
        <w:numPr>
          <w:ilvl w:val="2"/>
          <w:numId w:val="40"/>
        </w:numPr>
        <w:jc w:val="both"/>
      </w:pPr>
      <w:r>
        <w:t xml:space="preserve">B </w:t>
      </w:r>
      <w:r>
        <w:sym w:font="Wingdings" w:char="F0E0"/>
      </w:r>
      <w:r>
        <w:t xml:space="preserve"> M: {OK}</w:t>
      </w:r>
      <w:r>
        <w:rPr>
          <w:vertAlign w:val="subscript"/>
        </w:rPr>
        <w:t>KCB</w:t>
      </w:r>
    </w:p>
    <w:p w14:paraId="4E94240C" w14:textId="77777777" w:rsidR="0071017D" w:rsidRDefault="0071017D" w:rsidP="0071017D">
      <w:pPr>
        <w:pStyle w:val="ListParagraph"/>
        <w:numPr>
          <w:ilvl w:val="2"/>
          <w:numId w:val="40"/>
        </w:numPr>
        <w:jc w:val="both"/>
      </w:pPr>
      <w:r>
        <w:t>Fix in theory</w:t>
      </w:r>
    </w:p>
    <w:p w14:paraId="2437C537" w14:textId="77777777" w:rsidR="0071017D" w:rsidRDefault="0071017D" w:rsidP="0071017D">
      <w:pPr>
        <w:pStyle w:val="ListParagraph"/>
        <w:numPr>
          <w:ilvl w:val="3"/>
          <w:numId w:val="40"/>
        </w:numPr>
        <w:jc w:val="both"/>
      </w:pPr>
      <w:r>
        <w:t>Compare card data with terminal data at terminal, acquirer, or issuer</w:t>
      </w:r>
    </w:p>
    <w:p w14:paraId="0A959531" w14:textId="77777777" w:rsidR="0071017D" w:rsidRDefault="0071017D" w:rsidP="0071017D">
      <w:pPr>
        <w:pStyle w:val="ListParagraph"/>
        <w:numPr>
          <w:ilvl w:val="2"/>
          <w:numId w:val="40"/>
        </w:numPr>
        <w:jc w:val="both"/>
      </w:pPr>
      <w:r>
        <w:t>Practise</w:t>
      </w:r>
    </w:p>
    <w:p w14:paraId="278933D9" w14:textId="77777777" w:rsidR="0071017D" w:rsidRDefault="0071017D" w:rsidP="0071017D">
      <w:pPr>
        <w:pStyle w:val="ListParagraph"/>
        <w:numPr>
          <w:ilvl w:val="3"/>
          <w:numId w:val="40"/>
        </w:numPr>
        <w:jc w:val="both"/>
      </w:pPr>
      <w:r>
        <w:t>Has to be issuer – otherwise incentives non-existent.</w:t>
      </w:r>
    </w:p>
    <w:p w14:paraId="5596C467" w14:textId="77777777" w:rsidR="0071017D" w:rsidRDefault="0071017D" w:rsidP="0071017D">
      <w:pPr>
        <w:pStyle w:val="ListParagraph"/>
        <w:numPr>
          <w:ilvl w:val="3"/>
          <w:numId w:val="40"/>
        </w:numPr>
        <w:jc w:val="both"/>
      </w:pPr>
      <w:r>
        <w:t>Fix issued by Barclays in 2016</w:t>
      </w:r>
    </w:p>
    <w:p w14:paraId="13F98294" w14:textId="77777777" w:rsidR="0071017D" w:rsidRDefault="0071017D" w:rsidP="0071017D">
      <w:pPr>
        <w:pStyle w:val="ListParagraph"/>
        <w:numPr>
          <w:ilvl w:val="2"/>
          <w:numId w:val="40"/>
        </w:numPr>
        <w:jc w:val="both"/>
      </w:pPr>
      <w:r>
        <w:t>Real problem</w:t>
      </w:r>
    </w:p>
    <w:p w14:paraId="66133577" w14:textId="77777777" w:rsidR="0071017D" w:rsidRDefault="0071017D" w:rsidP="0071017D">
      <w:pPr>
        <w:pStyle w:val="ListParagraph"/>
        <w:numPr>
          <w:ilvl w:val="3"/>
          <w:numId w:val="40"/>
        </w:numPr>
        <w:jc w:val="both"/>
      </w:pPr>
      <w:r>
        <w:t>EMV spec now far too complex</w:t>
      </w:r>
    </w:p>
    <w:p w14:paraId="09F6FDEF" w14:textId="77777777" w:rsidR="0071017D" w:rsidRDefault="0071017D" w:rsidP="0071017D">
      <w:pPr>
        <w:jc w:val="both"/>
      </w:pPr>
    </w:p>
    <w:p w14:paraId="63787C49" w14:textId="77777777" w:rsidR="0071017D" w:rsidRDefault="0071017D" w:rsidP="0071017D">
      <w:pPr>
        <w:jc w:val="both"/>
        <w:outlineLvl w:val="0"/>
        <w:rPr>
          <w:b/>
        </w:rPr>
      </w:pPr>
      <w:r>
        <w:rPr>
          <w:b/>
        </w:rPr>
        <w:t>Preplay Attack</w:t>
      </w:r>
    </w:p>
    <w:p w14:paraId="2044DAC8" w14:textId="77777777" w:rsidR="0071017D" w:rsidRDefault="0071017D" w:rsidP="0071017D">
      <w:pPr>
        <w:jc w:val="both"/>
      </w:pPr>
      <w:r>
        <w:t>In EMV, the terminal sends a random number N to the card along with the date d and the amount amt. The card authenticates N, d, X using the key it shares with the bank. But, it you can predict N for date d, then can precompute authenticator for Amt, d.</w:t>
      </w:r>
    </w:p>
    <w:p w14:paraId="0C89F178" w14:textId="77777777" w:rsidR="0071017D" w:rsidRDefault="0071017D" w:rsidP="0071017D">
      <w:pPr>
        <w:jc w:val="both"/>
      </w:pPr>
    </w:p>
    <w:p w14:paraId="23012EA9" w14:textId="5AAC7470" w:rsidR="0071017D" w:rsidRDefault="0071017D" w:rsidP="0071017D">
      <w:pPr>
        <w:pStyle w:val="Heading3"/>
        <w:jc w:val="both"/>
      </w:pPr>
      <w:bookmarkStart w:id="44" w:name="_Toc514368834"/>
      <w:bookmarkStart w:id="45" w:name="_Toc514369056"/>
      <w:r>
        <w:t>Public Key Cryptography</w:t>
      </w:r>
      <w:bookmarkEnd w:id="44"/>
      <w:bookmarkEnd w:id="45"/>
    </w:p>
    <w:p w14:paraId="7F67C75B" w14:textId="77777777" w:rsidR="0071017D" w:rsidRDefault="0071017D" w:rsidP="0071017D">
      <w:pPr>
        <w:jc w:val="both"/>
      </w:pPr>
      <w:r>
        <w:t>Assumption that you can encrypt with a public key and impossible to decrypt unless you have the private key.</w:t>
      </w:r>
    </w:p>
    <w:p w14:paraId="4B57F694" w14:textId="77777777" w:rsidR="0071017D" w:rsidRPr="002A3001" w:rsidRDefault="0071017D" w:rsidP="0071017D">
      <w:pPr>
        <w:jc w:val="both"/>
      </w:pPr>
    </w:p>
    <w:p w14:paraId="089B63CF" w14:textId="77777777" w:rsidR="0071017D" w:rsidRPr="00F72DB5" w:rsidRDefault="0071017D" w:rsidP="0071017D">
      <w:pPr>
        <w:pStyle w:val="ListParagraph"/>
        <w:numPr>
          <w:ilvl w:val="0"/>
          <w:numId w:val="41"/>
        </w:numPr>
        <w:jc w:val="both"/>
      </w:pPr>
      <w:r>
        <w:rPr>
          <w:b/>
        </w:rPr>
        <w:t>Naïve Electronic Implementation</w:t>
      </w:r>
    </w:p>
    <w:p w14:paraId="4C50C015" w14:textId="77777777" w:rsidR="0071017D" w:rsidRPr="00F72DB5" w:rsidRDefault="0071017D" w:rsidP="0071017D">
      <w:pPr>
        <w:pStyle w:val="ListParagraph"/>
        <w:numPr>
          <w:ilvl w:val="1"/>
          <w:numId w:val="41"/>
        </w:numPr>
        <w:jc w:val="both"/>
      </w:pPr>
      <w:r>
        <w:t xml:space="preserve">A </w:t>
      </w:r>
      <w:r>
        <w:sym w:font="Wingdings" w:char="F0E0"/>
      </w:r>
      <w:r>
        <w:t xml:space="preserve"> B: M</w:t>
      </w:r>
      <w:r>
        <w:rPr>
          <w:vertAlign w:val="superscript"/>
        </w:rPr>
        <w:t>rA</w:t>
      </w:r>
    </w:p>
    <w:p w14:paraId="50E5D532" w14:textId="77777777" w:rsidR="0071017D" w:rsidRPr="00F72DB5" w:rsidRDefault="0071017D" w:rsidP="0071017D">
      <w:pPr>
        <w:pStyle w:val="ListParagraph"/>
        <w:numPr>
          <w:ilvl w:val="1"/>
          <w:numId w:val="41"/>
        </w:numPr>
        <w:jc w:val="both"/>
      </w:pPr>
      <w:r>
        <w:t xml:space="preserve">B </w:t>
      </w:r>
      <w:r>
        <w:sym w:font="Wingdings" w:char="F0E0"/>
      </w:r>
      <w:r>
        <w:t xml:space="preserve"> A: M</w:t>
      </w:r>
      <w:r>
        <w:rPr>
          <w:vertAlign w:val="superscript"/>
        </w:rPr>
        <w:t>rArB</w:t>
      </w:r>
    </w:p>
    <w:p w14:paraId="1C30CAC3" w14:textId="77777777" w:rsidR="0071017D" w:rsidRPr="00F72DB5" w:rsidRDefault="0071017D" w:rsidP="0071017D">
      <w:pPr>
        <w:pStyle w:val="ListParagraph"/>
        <w:numPr>
          <w:ilvl w:val="1"/>
          <w:numId w:val="41"/>
        </w:numPr>
        <w:jc w:val="both"/>
      </w:pPr>
      <w:r>
        <w:t xml:space="preserve">A </w:t>
      </w:r>
      <w:r>
        <w:sym w:font="Wingdings" w:char="F0E0"/>
      </w:r>
      <w:r>
        <w:t xml:space="preserve"> B: M</w:t>
      </w:r>
      <w:r>
        <w:rPr>
          <w:vertAlign w:val="superscript"/>
        </w:rPr>
        <w:t>rB</w:t>
      </w:r>
    </w:p>
    <w:p w14:paraId="16DF6E63" w14:textId="77777777" w:rsidR="0071017D" w:rsidRPr="00F72DB5" w:rsidRDefault="0071017D" w:rsidP="0071017D">
      <w:pPr>
        <w:pStyle w:val="ListParagraph"/>
        <w:numPr>
          <w:ilvl w:val="2"/>
          <w:numId w:val="41"/>
        </w:numPr>
        <w:jc w:val="both"/>
      </w:pPr>
      <w:r>
        <w:t>But, encoding messages as group elements can be tiresome</w:t>
      </w:r>
    </w:p>
    <w:p w14:paraId="149A93C0" w14:textId="77777777" w:rsidR="0071017D" w:rsidRPr="00F72DB5" w:rsidRDefault="0071017D" w:rsidP="0071017D">
      <w:pPr>
        <w:pStyle w:val="ListParagraph"/>
        <w:numPr>
          <w:ilvl w:val="0"/>
          <w:numId w:val="41"/>
        </w:numPr>
        <w:jc w:val="both"/>
      </w:pPr>
      <w:r>
        <w:rPr>
          <w:b/>
        </w:rPr>
        <w:t>Diffie Helman</w:t>
      </w:r>
    </w:p>
    <w:p w14:paraId="0922E0AE" w14:textId="77777777" w:rsidR="0071017D" w:rsidRPr="00F72DB5" w:rsidRDefault="0071017D" w:rsidP="0071017D">
      <w:pPr>
        <w:pStyle w:val="ListParagraph"/>
        <w:numPr>
          <w:ilvl w:val="1"/>
          <w:numId w:val="41"/>
        </w:numPr>
        <w:jc w:val="both"/>
      </w:pPr>
      <w:r>
        <w:t xml:space="preserve">A </w:t>
      </w:r>
      <w:r>
        <w:sym w:font="Wingdings" w:char="F0E0"/>
      </w:r>
      <w:r>
        <w:t xml:space="preserve"> B: g</w:t>
      </w:r>
      <w:r>
        <w:rPr>
          <w:vertAlign w:val="superscript"/>
        </w:rPr>
        <w:t>rA</w:t>
      </w:r>
    </w:p>
    <w:p w14:paraId="1A1221F8" w14:textId="77777777" w:rsidR="0071017D" w:rsidRPr="00F72DB5" w:rsidRDefault="0071017D" w:rsidP="0071017D">
      <w:pPr>
        <w:pStyle w:val="ListParagraph"/>
        <w:numPr>
          <w:ilvl w:val="1"/>
          <w:numId w:val="41"/>
        </w:numPr>
        <w:jc w:val="both"/>
      </w:pPr>
      <w:r>
        <w:t xml:space="preserve">B </w:t>
      </w:r>
      <w:r>
        <w:sym w:font="Wingdings" w:char="F0E0"/>
      </w:r>
      <w:r>
        <w:t xml:space="preserve"> A: g</w:t>
      </w:r>
      <w:r>
        <w:rPr>
          <w:vertAlign w:val="superscript"/>
        </w:rPr>
        <w:t>rB</w:t>
      </w:r>
    </w:p>
    <w:p w14:paraId="44ADE7C2" w14:textId="77777777" w:rsidR="0071017D" w:rsidRPr="00F72DB5" w:rsidRDefault="0071017D" w:rsidP="0071017D">
      <w:pPr>
        <w:pStyle w:val="ListParagraph"/>
        <w:numPr>
          <w:ilvl w:val="1"/>
          <w:numId w:val="41"/>
        </w:numPr>
        <w:jc w:val="both"/>
      </w:pPr>
      <w:r>
        <w:t xml:space="preserve">A </w:t>
      </w:r>
      <w:r>
        <w:sym w:font="Wingdings" w:char="F0E0"/>
      </w:r>
      <w:r>
        <w:t xml:space="preserve"> B: {M}g</w:t>
      </w:r>
      <w:r>
        <w:rPr>
          <w:vertAlign w:val="superscript"/>
        </w:rPr>
        <w:t>rArB</w:t>
      </w:r>
    </w:p>
    <w:p w14:paraId="5EA0CDF3" w14:textId="77777777" w:rsidR="0071017D" w:rsidRDefault="0071017D" w:rsidP="0071017D">
      <w:pPr>
        <w:pStyle w:val="ListParagraph"/>
        <w:numPr>
          <w:ilvl w:val="1"/>
          <w:numId w:val="41"/>
        </w:numPr>
        <w:jc w:val="both"/>
      </w:pPr>
      <w:r>
        <w:t>This has strong cryptography but there is no assurance of who you are talking to at the other side.</w:t>
      </w:r>
    </w:p>
    <w:p w14:paraId="5A09C043" w14:textId="77777777" w:rsidR="0071017D" w:rsidRPr="002A3001" w:rsidRDefault="0071017D" w:rsidP="0071017D">
      <w:pPr>
        <w:pStyle w:val="ListParagraph"/>
        <w:numPr>
          <w:ilvl w:val="0"/>
          <w:numId w:val="41"/>
        </w:numPr>
        <w:jc w:val="both"/>
      </w:pPr>
      <w:r>
        <w:rPr>
          <w:b/>
        </w:rPr>
        <w:t>Needham-Schroeder</w:t>
      </w:r>
    </w:p>
    <w:p w14:paraId="4321B424" w14:textId="77777777" w:rsidR="0071017D" w:rsidRDefault="0071017D" w:rsidP="0071017D">
      <w:pPr>
        <w:pStyle w:val="ListParagraph"/>
        <w:numPr>
          <w:ilvl w:val="1"/>
          <w:numId w:val="41"/>
        </w:numPr>
        <w:jc w:val="both"/>
      </w:pPr>
      <w:r>
        <w:t xml:space="preserve">A </w:t>
      </w:r>
      <w:r>
        <w:sym w:font="Wingdings" w:char="F0E0"/>
      </w:r>
      <w:r>
        <w:t xml:space="preserve"> B: {NA, A}</w:t>
      </w:r>
      <w:r>
        <w:rPr>
          <w:vertAlign w:val="subscript"/>
        </w:rPr>
        <w:t>KB</w:t>
      </w:r>
    </w:p>
    <w:p w14:paraId="7F088ED5" w14:textId="77777777" w:rsidR="0071017D" w:rsidRPr="002A3001" w:rsidRDefault="0071017D" w:rsidP="0071017D">
      <w:pPr>
        <w:pStyle w:val="ListParagraph"/>
        <w:numPr>
          <w:ilvl w:val="1"/>
          <w:numId w:val="41"/>
        </w:numPr>
        <w:jc w:val="both"/>
      </w:pPr>
      <w:r w:rsidRPr="002A3001">
        <w:t xml:space="preserve">B </w:t>
      </w:r>
      <w:r w:rsidRPr="002A3001">
        <w:sym w:font="Wingdings" w:char="F0E0"/>
      </w:r>
      <w:r w:rsidRPr="002A3001">
        <w:t xml:space="preserve"> A: {NA, NB}</w:t>
      </w:r>
      <w:r w:rsidRPr="002A3001">
        <w:rPr>
          <w:vertAlign w:val="subscript"/>
        </w:rPr>
        <w:t>KA</w:t>
      </w:r>
    </w:p>
    <w:p w14:paraId="065C85B5" w14:textId="77777777" w:rsidR="0071017D" w:rsidRDefault="0071017D" w:rsidP="0071017D">
      <w:pPr>
        <w:pStyle w:val="ListParagraph"/>
        <w:numPr>
          <w:ilvl w:val="1"/>
          <w:numId w:val="41"/>
        </w:numPr>
        <w:jc w:val="both"/>
      </w:pPr>
      <w:r>
        <w:t xml:space="preserve">A </w:t>
      </w:r>
      <w:r>
        <w:sym w:font="Wingdings" w:char="F0E0"/>
      </w:r>
      <w:r>
        <w:t xml:space="preserve"> B: {NB}</w:t>
      </w:r>
      <w:r>
        <w:rPr>
          <w:vertAlign w:val="subscript"/>
        </w:rPr>
        <w:t>KB</w:t>
      </w:r>
    </w:p>
    <w:p w14:paraId="26821BD7" w14:textId="77777777" w:rsidR="0071017D" w:rsidRPr="002A3001" w:rsidRDefault="0071017D" w:rsidP="0071017D">
      <w:pPr>
        <w:pStyle w:val="ListParagraph"/>
        <w:numPr>
          <w:ilvl w:val="1"/>
          <w:numId w:val="41"/>
        </w:numPr>
        <w:jc w:val="both"/>
      </w:pPr>
      <w:r>
        <w:t>Then effectively use N</w:t>
      </w:r>
      <w:r w:rsidRPr="002A3001">
        <w:rPr>
          <w:rFonts w:cstheme="minorHAnsi"/>
        </w:rPr>
        <w:t xml:space="preserve">A </w:t>
      </w:r>
      <w:r w:rsidRPr="002A3001">
        <w:rPr>
          <w:rFonts w:ascii="Cambria Math" w:hAnsi="Cambria Math" w:cs="Cambria Math"/>
          <w:lang w:eastAsia="zh-CN"/>
        </w:rPr>
        <w:t>⊕</w:t>
      </w:r>
      <w:r w:rsidRPr="002A3001">
        <w:rPr>
          <w:rFonts w:cstheme="minorHAnsi"/>
          <w:lang w:eastAsia="zh-CN"/>
        </w:rPr>
        <w:t xml:space="preserve"> NB</w:t>
      </w:r>
      <w:r>
        <w:rPr>
          <w:rFonts w:cstheme="minorHAnsi"/>
          <w:lang w:eastAsia="zh-CN"/>
        </w:rPr>
        <w:t xml:space="preserve"> as a key</w:t>
      </w:r>
    </w:p>
    <w:p w14:paraId="6872CB96" w14:textId="77777777" w:rsidR="0071017D" w:rsidRPr="002A3001" w:rsidRDefault="0071017D" w:rsidP="0071017D">
      <w:pPr>
        <w:pStyle w:val="ListParagraph"/>
        <w:numPr>
          <w:ilvl w:val="1"/>
          <w:numId w:val="41"/>
        </w:numPr>
        <w:jc w:val="both"/>
      </w:pPr>
      <w:r>
        <w:rPr>
          <w:rFonts w:cstheme="minorHAnsi"/>
          <w:lang w:eastAsia="zh-CN"/>
        </w:rPr>
        <w:t>Attack: Alice thinks she is talking to Charlie and Bob thinks he is talking to Alice</w:t>
      </w:r>
    </w:p>
    <w:p w14:paraId="16F93A72" w14:textId="77777777" w:rsidR="0071017D" w:rsidRDefault="0071017D" w:rsidP="0071017D">
      <w:pPr>
        <w:pStyle w:val="ListParagraph"/>
        <w:ind w:left="1800"/>
        <w:jc w:val="both"/>
      </w:pPr>
      <w:r w:rsidRPr="002A3001">
        <w:rPr>
          <w:noProof/>
        </w:rPr>
        <w:drawing>
          <wp:inline distT="0" distB="0" distL="0" distR="0" wp14:anchorId="4E541B59" wp14:editId="0BAA06AB">
            <wp:extent cx="3526609" cy="1552177"/>
            <wp:effectExtent l="0" t="0" r="444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2195" cy="1554635"/>
                    </a:xfrm>
                    <a:prstGeom prst="rect">
                      <a:avLst/>
                    </a:prstGeom>
                  </pic:spPr>
                </pic:pic>
              </a:graphicData>
            </a:graphic>
          </wp:inline>
        </w:drawing>
      </w:r>
    </w:p>
    <w:p w14:paraId="7243F20A" w14:textId="77777777" w:rsidR="0071017D" w:rsidRDefault="0071017D" w:rsidP="0071017D">
      <w:pPr>
        <w:pStyle w:val="ListParagraph"/>
        <w:numPr>
          <w:ilvl w:val="2"/>
          <w:numId w:val="41"/>
        </w:numPr>
        <w:jc w:val="both"/>
      </w:pPr>
      <w:r>
        <w:lastRenderedPageBreak/>
        <w:t>This is fixed by explicitness – putting all names in all messages</w:t>
      </w:r>
    </w:p>
    <w:p w14:paraId="33A9668A" w14:textId="77777777" w:rsidR="0071017D" w:rsidRPr="002A3001" w:rsidRDefault="0071017D" w:rsidP="0071017D">
      <w:pPr>
        <w:pStyle w:val="ListParagraph"/>
        <w:numPr>
          <w:ilvl w:val="0"/>
          <w:numId w:val="41"/>
        </w:numPr>
        <w:jc w:val="both"/>
      </w:pPr>
      <w:r>
        <w:rPr>
          <w:b/>
        </w:rPr>
        <w:t>Public Key Certification</w:t>
      </w:r>
    </w:p>
    <w:p w14:paraId="04CF8E2F" w14:textId="77777777" w:rsidR="0071017D" w:rsidRDefault="0071017D" w:rsidP="0071017D">
      <w:pPr>
        <w:pStyle w:val="ListParagraph"/>
        <w:numPr>
          <w:ilvl w:val="1"/>
          <w:numId w:val="41"/>
        </w:numPr>
        <w:jc w:val="both"/>
      </w:pPr>
      <w:r>
        <w:t>One way of linking public keys to principals is to physically install them on machines</w:t>
      </w:r>
    </w:p>
    <w:p w14:paraId="298E5095" w14:textId="77777777" w:rsidR="0071017D" w:rsidRDefault="0071017D" w:rsidP="0071017D">
      <w:pPr>
        <w:pStyle w:val="ListParagraph"/>
        <w:numPr>
          <w:ilvl w:val="1"/>
          <w:numId w:val="41"/>
        </w:numPr>
        <w:jc w:val="both"/>
      </w:pPr>
      <w:r>
        <w:t>Or trust on first use – set up keys and verify manually that you’re speaking to the right principals.</w:t>
      </w:r>
    </w:p>
    <w:p w14:paraId="53B61DBF" w14:textId="77777777" w:rsidR="0071017D" w:rsidRDefault="0071017D" w:rsidP="0071017D">
      <w:pPr>
        <w:pStyle w:val="ListParagraph"/>
        <w:numPr>
          <w:ilvl w:val="1"/>
          <w:numId w:val="41"/>
        </w:numPr>
        <w:jc w:val="both"/>
      </w:pPr>
      <w:r>
        <w:t>Another is certificate use. Signing authorities sign public keys</w:t>
      </w:r>
    </w:p>
    <w:p w14:paraId="0CA01C61" w14:textId="77777777" w:rsidR="0071017D" w:rsidRDefault="0071017D" w:rsidP="0071017D">
      <w:pPr>
        <w:pStyle w:val="ListParagraph"/>
        <w:numPr>
          <w:ilvl w:val="2"/>
          <w:numId w:val="41"/>
        </w:numPr>
        <w:jc w:val="both"/>
      </w:pPr>
      <w:r>
        <w:t>CA = sig</w:t>
      </w:r>
      <w:r>
        <w:rPr>
          <w:vertAlign w:val="subscript"/>
        </w:rPr>
        <w:t>S</w:t>
      </w:r>
      <w:r>
        <w:t xml:space="preserve"> {T</w:t>
      </w:r>
      <w:r>
        <w:rPr>
          <w:vertAlign w:val="subscript"/>
        </w:rPr>
        <w:t>S</w:t>
      </w:r>
      <w:r>
        <w:t>, L (ttl is normally approximately 2 years), A, K</w:t>
      </w:r>
      <w:r>
        <w:rPr>
          <w:vertAlign w:val="subscript"/>
        </w:rPr>
        <w:t>A</w:t>
      </w:r>
      <w:r>
        <w:t>, V</w:t>
      </w:r>
      <w:r>
        <w:rPr>
          <w:vertAlign w:val="subscript"/>
        </w:rPr>
        <w:t>A</w:t>
      </w:r>
      <w:r>
        <w:t xml:space="preserve"> }</w:t>
      </w:r>
    </w:p>
    <w:p w14:paraId="756D6F9B" w14:textId="77777777" w:rsidR="0071017D" w:rsidRDefault="0071017D" w:rsidP="0071017D">
      <w:pPr>
        <w:pStyle w:val="ListParagraph"/>
        <w:numPr>
          <w:ilvl w:val="2"/>
          <w:numId w:val="41"/>
        </w:numPr>
        <w:jc w:val="both"/>
      </w:pPr>
      <w:r>
        <w:t>This is the basis of SSL / TLS</w:t>
      </w:r>
    </w:p>
    <w:p w14:paraId="025F7A42" w14:textId="77777777" w:rsidR="0071017D" w:rsidRPr="006934F0" w:rsidRDefault="0071017D" w:rsidP="0071017D">
      <w:pPr>
        <w:pStyle w:val="ListParagraph"/>
        <w:numPr>
          <w:ilvl w:val="0"/>
          <w:numId w:val="41"/>
        </w:numPr>
        <w:jc w:val="both"/>
      </w:pPr>
      <w:r>
        <w:rPr>
          <w:b/>
        </w:rPr>
        <w:t>TLS (Transport Layer Security)</w:t>
      </w:r>
    </w:p>
    <w:p w14:paraId="23E1EDA6" w14:textId="77777777" w:rsidR="0071017D" w:rsidRDefault="0071017D" w:rsidP="0071017D">
      <w:pPr>
        <w:pStyle w:val="ListParagraph"/>
        <w:numPr>
          <w:ilvl w:val="1"/>
          <w:numId w:val="41"/>
        </w:numPr>
        <w:jc w:val="both"/>
      </w:pPr>
      <w:r>
        <w:t>Customer C calls server S</w:t>
      </w:r>
    </w:p>
    <w:p w14:paraId="2D66D193" w14:textId="77777777" w:rsidR="0071017D" w:rsidRDefault="0071017D" w:rsidP="0071017D">
      <w:pPr>
        <w:pStyle w:val="ListParagraph"/>
        <w:ind w:left="1080"/>
        <w:jc w:val="both"/>
      </w:pPr>
      <w:r w:rsidRPr="006934F0">
        <w:rPr>
          <w:noProof/>
        </w:rPr>
        <w:drawing>
          <wp:inline distT="0" distB="0" distL="0" distR="0" wp14:anchorId="14CE7FBA" wp14:editId="5106BF7C">
            <wp:extent cx="2547257" cy="1063522"/>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1177" cy="1069334"/>
                    </a:xfrm>
                    <a:prstGeom prst="rect">
                      <a:avLst/>
                    </a:prstGeom>
                  </pic:spPr>
                </pic:pic>
              </a:graphicData>
            </a:graphic>
          </wp:inline>
        </w:drawing>
      </w:r>
    </w:p>
    <w:p w14:paraId="5C82BDD5" w14:textId="77777777" w:rsidR="0071017D" w:rsidRDefault="0071017D" w:rsidP="0071017D">
      <w:pPr>
        <w:pStyle w:val="ListParagraph"/>
        <w:numPr>
          <w:ilvl w:val="2"/>
          <w:numId w:val="41"/>
        </w:numPr>
        <w:jc w:val="both"/>
      </w:pPr>
      <w:r>
        <w:t>CS is the certificate</w:t>
      </w:r>
    </w:p>
    <w:p w14:paraId="1EB96E85" w14:textId="77777777" w:rsidR="0071017D" w:rsidRDefault="0071017D" w:rsidP="0071017D">
      <w:pPr>
        <w:pStyle w:val="ListParagraph"/>
        <w:numPr>
          <w:ilvl w:val="2"/>
          <w:numId w:val="41"/>
        </w:numPr>
        <w:jc w:val="both"/>
      </w:pPr>
      <w:r>
        <w:t>K0 premaster served</w:t>
      </w:r>
    </w:p>
    <w:p w14:paraId="4AD1AB7F" w14:textId="77777777" w:rsidR="0071017D" w:rsidRDefault="0071017D" w:rsidP="0071017D">
      <w:pPr>
        <w:pStyle w:val="ListParagraph"/>
        <w:numPr>
          <w:ilvl w:val="1"/>
          <w:numId w:val="41"/>
        </w:numPr>
        <w:jc w:val="both"/>
      </w:pPr>
      <w:r>
        <w:t>This has been proved to be secure – Larry Paulson 1999</w:t>
      </w:r>
    </w:p>
    <w:p w14:paraId="68AD1667" w14:textId="77777777" w:rsidR="0071017D" w:rsidRPr="006934F0" w:rsidRDefault="0071017D" w:rsidP="0071017D">
      <w:pPr>
        <w:pStyle w:val="ListParagraph"/>
        <w:numPr>
          <w:ilvl w:val="1"/>
          <w:numId w:val="41"/>
        </w:numPr>
        <w:jc w:val="both"/>
      </w:pPr>
      <w:r>
        <w:rPr>
          <w:b/>
        </w:rPr>
        <w:t>What goes wrong?</w:t>
      </w:r>
    </w:p>
    <w:p w14:paraId="53416381" w14:textId="77777777" w:rsidR="0071017D" w:rsidRDefault="0071017D" w:rsidP="0071017D">
      <w:pPr>
        <w:pStyle w:val="ListParagraph"/>
        <w:numPr>
          <w:ilvl w:val="2"/>
          <w:numId w:val="41"/>
        </w:numPr>
        <w:jc w:val="both"/>
      </w:pPr>
      <w:r>
        <w:t>Real implementations break about annually</w:t>
      </w:r>
    </w:p>
    <w:p w14:paraId="0E932FE5" w14:textId="77777777" w:rsidR="0071017D" w:rsidRDefault="0071017D" w:rsidP="0071017D">
      <w:pPr>
        <w:pStyle w:val="ListParagraph"/>
        <w:numPr>
          <w:ilvl w:val="2"/>
          <w:numId w:val="41"/>
        </w:numPr>
        <w:jc w:val="both"/>
      </w:pPr>
      <w:r>
        <w:t>Attacks: (1) send bad packets and observe error messages, or (2) measure the time it takes to encrypt, or (3) scavenge memory.</w:t>
      </w:r>
    </w:p>
    <w:p w14:paraId="3FA12A79" w14:textId="77777777" w:rsidR="0071017D" w:rsidRDefault="0071017D" w:rsidP="0071017D">
      <w:pPr>
        <w:pStyle w:val="ListParagraph"/>
        <w:numPr>
          <w:ilvl w:val="2"/>
          <w:numId w:val="41"/>
        </w:numPr>
        <w:jc w:val="both"/>
      </w:pPr>
      <w:r>
        <w:t>Writing crypto code is hard ((4) compiler removes defensive code)</w:t>
      </w:r>
    </w:p>
    <w:p w14:paraId="24E74C56" w14:textId="77777777" w:rsidR="0071017D" w:rsidRDefault="0071017D" w:rsidP="0071017D">
      <w:pPr>
        <w:pStyle w:val="ListParagraph"/>
        <w:numPr>
          <w:ilvl w:val="2"/>
          <w:numId w:val="41"/>
        </w:numPr>
        <w:jc w:val="both"/>
      </w:pPr>
      <w:r>
        <w:t>(5) Governments demand weak ciphers or attack or coerce certification authority</w:t>
      </w:r>
    </w:p>
    <w:p w14:paraId="586833B1" w14:textId="77777777" w:rsidR="0071017D" w:rsidRDefault="0071017D" w:rsidP="0071017D">
      <w:pPr>
        <w:pStyle w:val="ListParagraph"/>
        <w:numPr>
          <w:ilvl w:val="3"/>
          <w:numId w:val="41"/>
        </w:numPr>
        <w:jc w:val="both"/>
      </w:pPr>
      <w:r>
        <w:t>Turkish government certificate</w:t>
      </w:r>
    </w:p>
    <w:p w14:paraId="3093ECD6" w14:textId="77777777" w:rsidR="0071017D" w:rsidRDefault="0071017D" w:rsidP="0071017D">
      <w:pPr>
        <w:pStyle w:val="ListParagraph"/>
        <w:numPr>
          <w:ilvl w:val="3"/>
          <w:numId w:val="41"/>
        </w:numPr>
        <w:jc w:val="both"/>
      </w:pPr>
      <w:r>
        <w:t>Iran and the Netherlands Certificate Authority</w:t>
      </w:r>
    </w:p>
    <w:p w14:paraId="35F197EC" w14:textId="77777777" w:rsidR="0071017D" w:rsidRDefault="0071017D" w:rsidP="0071017D">
      <w:pPr>
        <w:jc w:val="both"/>
        <w:outlineLvl w:val="0"/>
        <w:rPr>
          <w:b/>
        </w:rPr>
      </w:pPr>
      <w:r>
        <w:rPr>
          <w:b/>
        </w:rPr>
        <w:t>Signing Hashes of Payment Messages</w:t>
      </w:r>
    </w:p>
    <w:p w14:paraId="105E0BD5" w14:textId="77777777" w:rsidR="0071017D" w:rsidRDefault="0071017D" w:rsidP="0071017D">
      <w:pPr>
        <w:pStyle w:val="ListParagraph"/>
        <w:numPr>
          <w:ilvl w:val="0"/>
          <w:numId w:val="42"/>
        </w:numPr>
        <w:jc w:val="both"/>
      </w:pPr>
      <w:r>
        <w:t xml:space="preserve">C </w:t>
      </w:r>
      <w:r>
        <w:sym w:font="Wingdings" w:char="F0E0"/>
      </w:r>
      <w:r>
        <w:t xml:space="preserve"> M: order</w:t>
      </w:r>
    </w:p>
    <w:p w14:paraId="02F8AEB8" w14:textId="77777777" w:rsidR="0071017D" w:rsidRDefault="0071017D" w:rsidP="0071017D">
      <w:pPr>
        <w:pStyle w:val="ListParagraph"/>
        <w:numPr>
          <w:ilvl w:val="0"/>
          <w:numId w:val="42"/>
        </w:numPr>
        <w:jc w:val="both"/>
      </w:pPr>
      <w:r>
        <w:t xml:space="preserve">M </w:t>
      </w:r>
      <w:r>
        <w:sym w:font="Wingdings" w:char="F0E0"/>
      </w:r>
      <w:r>
        <w:t xml:space="preserve"> C: X [ = hash(order, amount, date, …)]</w:t>
      </w:r>
    </w:p>
    <w:p w14:paraId="19536F23" w14:textId="77777777" w:rsidR="0071017D" w:rsidRDefault="0071017D" w:rsidP="0071017D">
      <w:pPr>
        <w:pStyle w:val="ListParagraph"/>
        <w:numPr>
          <w:ilvl w:val="0"/>
          <w:numId w:val="42"/>
        </w:numPr>
        <w:jc w:val="both"/>
      </w:pPr>
      <w:r>
        <w:t xml:space="preserve">C </w:t>
      </w:r>
      <w:r>
        <w:sym w:font="Wingdings" w:char="F0E0"/>
      </w:r>
      <w:r>
        <w:t xml:space="preserve"> M: sig</w:t>
      </w:r>
      <w:r>
        <w:rPr>
          <w:vertAlign w:val="subscript"/>
        </w:rPr>
        <w:t>K</w:t>
      </w:r>
      <w:r>
        <w:t xml:space="preserve"> {X}</w:t>
      </w:r>
    </w:p>
    <w:p w14:paraId="30DB3E3A" w14:textId="77777777" w:rsidR="0071017D" w:rsidRDefault="0071017D" w:rsidP="0071017D">
      <w:pPr>
        <w:pStyle w:val="ListParagraph"/>
        <w:numPr>
          <w:ilvl w:val="0"/>
          <w:numId w:val="42"/>
        </w:numPr>
        <w:jc w:val="both"/>
      </w:pPr>
      <w:r>
        <w:t>This can be broken using a chosen protocol attack:</w:t>
      </w:r>
    </w:p>
    <w:p w14:paraId="65EEFD80" w14:textId="77777777" w:rsidR="0071017D" w:rsidRPr="00896112" w:rsidRDefault="0071017D" w:rsidP="0071017D">
      <w:pPr>
        <w:pStyle w:val="ListParagraph"/>
        <w:ind w:left="1440"/>
        <w:jc w:val="both"/>
      </w:pPr>
      <w:r w:rsidRPr="006D4779">
        <w:rPr>
          <w:noProof/>
        </w:rPr>
        <w:drawing>
          <wp:inline distT="0" distB="0" distL="0" distR="0" wp14:anchorId="0AECEBBD" wp14:editId="3E1C7685">
            <wp:extent cx="3468747" cy="1002937"/>
            <wp:effectExtent l="0" t="0" r="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6119" cy="1010851"/>
                    </a:xfrm>
                    <a:prstGeom prst="rect">
                      <a:avLst/>
                    </a:prstGeom>
                  </pic:spPr>
                </pic:pic>
              </a:graphicData>
            </a:graphic>
          </wp:inline>
        </w:drawing>
      </w:r>
    </w:p>
    <w:p w14:paraId="1C800DD0" w14:textId="57314673" w:rsidR="0071017D" w:rsidRDefault="0071017D" w:rsidP="0071017D">
      <w:pPr>
        <w:pStyle w:val="Heading2"/>
        <w:jc w:val="both"/>
      </w:pPr>
      <w:bookmarkStart w:id="46" w:name="_Toc514368835"/>
      <w:bookmarkStart w:id="47" w:name="_Toc514369057"/>
      <w:r>
        <w:t>Entomology</w:t>
      </w:r>
      <w:bookmarkEnd w:id="46"/>
      <w:bookmarkEnd w:id="47"/>
    </w:p>
    <w:p w14:paraId="779EB721" w14:textId="77777777" w:rsidR="0071017D" w:rsidRDefault="0071017D" w:rsidP="0071017D">
      <w:pPr>
        <w:jc w:val="both"/>
        <w:outlineLvl w:val="0"/>
        <w:rPr>
          <w:b/>
        </w:rPr>
      </w:pPr>
      <w:r>
        <w:rPr>
          <w:b/>
        </w:rPr>
        <w:t>Types of Bug:</w:t>
      </w:r>
    </w:p>
    <w:p w14:paraId="1EE473A3" w14:textId="77777777" w:rsidR="0071017D" w:rsidRDefault="0071017D" w:rsidP="0071017D">
      <w:pPr>
        <w:pStyle w:val="ListParagraph"/>
        <w:numPr>
          <w:ilvl w:val="0"/>
          <w:numId w:val="43"/>
        </w:numPr>
        <w:jc w:val="both"/>
        <w:rPr>
          <w:b/>
        </w:rPr>
      </w:pPr>
      <w:r>
        <w:rPr>
          <w:b/>
        </w:rPr>
        <w:t>Bugs in Code</w:t>
      </w:r>
    </w:p>
    <w:p w14:paraId="3D34F76D" w14:textId="77777777" w:rsidR="0071017D" w:rsidRPr="006D4779" w:rsidRDefault="0071017D" w:rsidP="0071017D">
      <w:pPr>
        <w:pStyle w:val="ListParagraph"/>
        <w:numPr>
          <w:ilvl w:val="1"/>
          <w:numId w:val="43"/>
        </w:numPr>
        <w:jc w:val="both"/>
        <w:rPr>
          <w:b/>
        </w:rPr>
      </w:pPr>
      <w:r>
        <w:t>Arithmetic</w:t>
      </w:r>
    </w:p>
    <w:p w14:paraId="3404E7D1" w14:textId="77777777" w:rsidR="0071017D" w:rsidRPr="006D4779" w:rsidRDefault="0071017D" w:rsidP="0071017D">
      <w:pPr>
        <w:pStyle w:val="ListParagraph"/>
        <w:numPr>
          <w:ilvl w:val="1"/>
          <w:numId w:val="43"/>
        </w:numPr>
        <w:jc w:val="both"/>
        <w:rPr>
          <w:b/>
        </w:rPr>
      </w:pPr>
      <w:r>
        <w:t>Syntactic</w:t>
      </w:r>
    </w:p>
    <w:p w14:paraId="3B3E00E3" w14:textId="77777777" w:rsidR="0071017D" w:rsidRDefault="0071017D" w:rsidP="0071017D">
      <w:pPr>
        <w:pStyle w:val="ListParagraph"/>
        <w:numPr>
          <w:ilvl w:val="1"/>
          <w:numId w:val="43"/>
        </w:numPr>
        <w:jc w:val="both"/>
        <w:rPr>
          <w:b/>
        </w:rPr>
      </w:pPr>
      <w:r>
        <w:t>Logic</w:t>
      </w:r>
    </w:p>
    <w:p w14:paraId="54B4D4A3" w14:textId="77777777" w:rsidR="0071017D" w:rsidRDefault="0071017D" w:rsidP="0071017D">
      <w:pPr>
        <w:pStyle w:val="ListParagraph"/>
        <w:numPr>
          <w:ilvl w:val="0"/>
          <w:numId w:val="43"/>
        </w:numPr>
        <w:jc w:val="both"/>
        <w:rPr>
          <w:b/>
        </w:rPr>
      </w:pPr>
      <w:r>
        <w:rPr>
          <w:b/>
        </w:rPr>
        <w:t>Bugs around the Code</w:t>
      </w:r>
    </w:p>
    <w:p w14:paraId="384E58B1" w14:textId="77777777" w:rsidR="0071017D" w:rsidRPr="006D4779" w:rsidRDefault="0071017D" w:rsidP="0071017D">
      <w:pPr>
        <w:pStyle w:val="ListParagraph"/>
        <w:numPr>
          <w:ilvl w:val="1"/>
          <w:numId w:val="43"/>
        </w:numPr>
        <w:jc w:val="both"/>
        <w:rPr>
          <w:b/>
        </w:rPr>
      </w:pPr>
      <w:r>
        <w:lastRenderedPageBreak/>
        <w:t>Code injection</w:t>
      </w:r>
    </w:p>
    <w:p w14:paraId="30AD5239" w14:textId="77777777" w:rsidR="0071017D" w:rsidRPr="006D4779" w:rsidRDefault="0071017D" w:rsidP="0071017D">
      <w:pPr>
        <w:pStyle w:val="ListParagraph"/>
        <w:numPr>
          <w:ilvl w:val="1"/>
          <w:numId w:val="43"/>
        </w:numPr>
        <w:jc w:val="both"/>
        <w:rPr>
          <w:b/>
        </w:rPr>
      </w:pPr>
      <w:r>
        <w:t>Usability traps (for programmers)</w:t>
      </w:r>
    </w:p>
    <w:p w14:paraId="043818F8" w14:textId="77777777" w:rsidR="0071017D" w:rsidRPr="006D4779" w:rsidRDefault="0071017D" w:rsidP="0071017D">
      <w:pPr>
        <w:ind w:left="1080"/>
        <w:jc w:val="both"/>
        <w:rPr>
          <w:b/>
        </w:rPr>
      </w:pPr>
    </w:p>
    <w:p w14:paraId="7722A7C6" w14:textId="073130CA" w:rsidR="0071017D" w:rsidRDefault="0071017D" w:rsidP="0071017D">
      <w:pPr>
        <w:pStyle w:val="Heading3"/>
        <w:jc w:val="both"/>
      </w:pPr>
      <w:bookmarkStart w:id="48" w:name="_Toc514368836"/>
      <w:bookmarkStart w:id="49" w:name="_Toc514369058"/>
      <w:r>
        <w:t>Arithmetic Bugs (Patriot Missile)</w:t>
      </w:r>
      <w:bookmarkEnd w:id="48"/>
      <w:bookmarkEnd w:id="49"/>
    </w:p>
    <w:p w14:paraId="078B544A" w14:textId="77777777" w:rsidR="0071017D" w:rsidRDefault="0071017D" w:rsidP="0071017D">
      <w:pPr>
        <w:pStyle w:val="ListParagraph"/>
        <w:numPr>
          <w:ilvl w:val="0"/>
          <w:numId w:val="44"/>
        </w:numPr>
        <w:jc w:val="both"/>
      </w:pPr>
      <w:r>
        <w:t xml:space="preserve">Failed to intercept an Iraqi scud missile in Gulf War 1 on Feb 25th 1991. </w:t>
      </w:r>
    </w:p>
    <w:p w14:paraId="072D4A04" w14:textId="77777777" w:rsidR="0071017D" w:rsidRDefault="0071017D" w:rsidP="0071017D">
      <w:pPr>
        <w:pStyle w:val="ListParagraph"/>
        <w:numPr>
          <w:ilvl w:val="0"/>
          <w:numId w:val="44"/>
        </w:numPr>
        <w:jc w:val="both"/>
      </w:pPr>
      <w:r>
        <w:t xml:space="preserve">SCUD struck US barracks in Dhahran (led to 28 deaths). Other SCUDs hit Saudi Arabia and Israel. </w:t>
      </w:r>
    </w:p>
    <w:p w14:paraId="6F7D3898" w14:textId="77777777" w:rsidR="0071017D" w:rsidRDefault="0071017D" w:rsidP="0071017D">
      <w:pPr>
        <w:pStyle w:val="ListParagraph"/>
        <w:numPr>
          <w:ilvl w:val="0"/>
          <w:numId w:val="44"/>
        </w:numPr>
        <w:jc w:val="both"/>
      </w:pPr>
      <w:r>
        <w:t xml:space="preserve">This was because of a bug in the arithmetic – truncation in the measurement of 1/10. </w:t>
      </w:r>
    </w:p>
    <w:p w14:paraId="31F10173" w14:textId="77777777" w:rsidR="0071017D" w:rsidRDefault="0071017D" w:rsidP="0071017D">
      <w:pPr>
        <w:pStyle w:val="ListParagraph"/>
        <w:numPr>
          <w:ilvl w:val="0"/>
          <w:numId w:val="44"/>
        </w:numPr>
        <w:jc w:val="both"/>
      </w:pPr>
      <w:r>
        <w:t>Some modules were upgraded, and some weren’t – systems went out of step after 100 hours of operation</w:t>
      </w:r>
    </w:p>
    <w:p w14:paraId="05D177B7" w14:textId="77777777" w:rsidR="0071017D" w:rsidRPr="006D4779" w:rsidRDefault="0071017D" w:rsidP="0071017D">
      <w:pPr>
        <w:pStyle w:val="ListParagraph"/>
        <w:numPr>
          <w:ilvl w:val="0"/>
          <w:numId w:val="44"/>
        </w:numPr>
        <w:jc w:val="both"/>
      </w:pPr>
      <w:r>
        <w:t>It wasn’t found in testing as the spec for testing was only called for 4h tests.</w:t>
      </w:r>
    </w:p>
    <w:p w14:paraId="4FEA6047" w14:textId="77777777" w:rsidR="0071017D" w:rsidRDefault="0071017D" w:rsidP="0071017D">
      <w:pPr>
        <w:jc w:val="both"/>
      </w:pPr>
    </w:p>
    <w:p w14:paraId="6D7C517E" w14:textId="7AD657A7" w:rsidR="0071017D" w:rsidRDefault="0071017D" w:rsidP="0071017D">
      <w:pPr>
        <w:pStyle w:val="Heading3"/>
        <w:jc w:val="both"/>
      </w:pPr>
      <w:bookmarkStart w:id="50" w:name="_Toc514368837"/>
      <w:bookmarkStart w:id="51" w:name="_Toc514369059"/>
      <w:r>
        <w:t>Syntactic Bugs</w:t>
      </w:r>
      <w:bookmarkEnd w:id="50"/>
      <w:bookmarkEnd w:id="51"/>
    </w:p>
    <w:p w14:paraId="554F3679" w14:textId="77777777" w:rsidR="0071017D" w:rsidRDefault="0071017D" w:rsidP="0071017D">
      <w:pPr>
        <w:pStyle w:val="ListParagraph"/>
        <w:numPr>
          <w:ilvl w:val="0"/>
          <w:numId w:val="45"/>
        </w:numPr>
        <w:jc w:val="both"/>
      </w:pPr>
      <w:r>
        <w:t>Bugs that arise from the features of a specific language.</w:t>
      </w:r>
    </w:p>
    <w:p w14:paraId="5AE9A8C8" w14:textId="77777777" w:rsidR="0071017D" w:rsidRDefault="0071017D" w:rsidP="0071017D">
      <w:pPr>
        <w:pStyle w:val="ListParagraph"/>
        <w:numPr>
          <w:ilvl w:val="0"/>
          <w:numId w:val="45"/>
        </w:numPr>
        <w:jc w:val="both"/>
      </w:pPr>
      <w:r>
        <w:t>In Java:</w:t>
      </w:r>
    </w:p>
    <w:p w14:paraId="50FCDEEA" w14:textId="77777777" w:rsidR="0071017D" w:rsidRDefault="0071017D" w:rsidP="0071017D">
      <w:pPr>
        <w:pStyle w:val="ListParagraph"/>
        <w:numPr>
          <w:ilvl w:val="1"/>
          <w:numId w:val="45"/>
        </w:numPr>
        <w:jc w:val="both"/>
      </w:pPr>
      <w:r>
        <w:t>1 + 2 + “” = “3”</w:t>
      </w:r>
    </w:p>
    <w:p w14:paraId="1000A42E" w14:textId="77777777" w:rsidR="0071017D" w:rsidRDefault="0071017D" w:rsidP="0071017D">
      <w:pPr>
        <w:pStyle w:val="ListParagraph"/>
        <w:numPr>
          <w:ilvl w:val="1"/>
          <w:numId w:val="45"/>
        </w:numPr>
        <w:jc w:val="both"/>
      </w:pPr>
      <w:r>
        <w:t>“” + 1 + 2 = “12”</w:t>
      </w:r>
    </w:p>
    <w:p w14:paraId="03A74524" w14:textId="77777777" w:rsidR="0071017D" w:rsidRDefault="0071017D" w:rsidP="0071017D">
      <w:pPr>
        <w:pStyle w:val="ListParagraph"/>
        <w:numPr>
          <w:ilvl w:val="0"/>
          <w:numId w:val="45"/>
        </w:numPr>
        <w:jc w:val="both"/>
      </w:pPr>
      <w:r>
        <w:t>In Apple’s code, there was an extra ‘goto’ line – this led to certificates not being checked.</w:t>
      </w:r>
    </w:p>
    <w:p w14:paraId="4314340B" w14:textId="77777777" w:rsidR="0071017D" w:rsidRPr="006D4779" w:rsidRDefault="0071017D" w:rsidP="0071017D">
      <w:pPr>
        <w:pStyle w:val="ListParagraph"/>
        <w:numPr>
          <w:ilvl w:val="0"/>
          <w:numId w:val="45"/>
        </w:numPr>
        <w:jc w:val="both"/>
      </w:pPr>
      <w:r>
        <w:rPr>
          <w:b/>
        </w:rPr>
        <w:t>Heartbleed</w:t>
      </w:r>
    </w:p>
    <w:p w14:paraId="791D6C26" w14:textId="77777777" w:rsidR="0071017D" w:rsidRDefault="0071017D" w:rsidP="0071017D">
      <w:pPr>
        <w:pStyle w:val="ListParagraph"/>
        <w:numPr>
          <w:ilvl w:val="1"/>
          <w:numId w:val="45"/>
        </w:numPr>
        <w:jc w:val="both"/>
      </w:pPr>
      <w:r>
        <w:t>You can ask for an acknowledgement (ask for a specific word) and a number of character that there are in that word.</w:t>
      </w:r>
    </w:p>
    <w:p w14:paraId="78CAEC0E" w14:textId="77777777" w:rsidR="0071017D" w:rsidRPr="006D4779" w:rsidRDefault="0071017D" w:rsidP="0071017D">
      <w:pPr>
        <w:pStyle w:val="ListParagraph"/>
        <w:numPr>
          <w:ilvl w:val="1"/>
          <w:numId w:val="45"/>
        </w:numPr>
        <w:jc w:val="both"/>
      </w:pPr>
      <w:r>
        <w:t xml:space="preserve">By asking for more words, you can get previous requests, reading back in the data. </w:t>
      </w:r>
    </w:p>
    <w:p w14:paraId="1BCED7D7" w14:textId="77777777" w:rsidR="0071017D" w:rsidRDefault="0071017D" w:rsidP="0071017D">
      <w:pPr>
        <w:jc w:val="both"/>
      </w:pPr>
    </w:p>
    <w:p w14:paraId="693B053B" w14:textId="4DC4AFB0" w:rsidR="0071017D" w:rsidRDefault="0071017D" w:rsidP="0071017D">
      <w:pPr>
        <w:pStyle w:val="Heading3"/>
        <w:jc w:val="both"/>
      </w:pPr>
      <w:bookmarkStart w:id="52" w:name="_Toc514368838"/>
      <w:bookmarkStart w:id="53" w:name="_Toc514369060"/>
      <w:r>
        <w:t>Logic Bugs</w:t>
      </w:r>
      <w:bookmarkEnd w:id="52"/>
      <w:bookmarkEnd w:id="53"/>
    </w:p>
    <w:p w14:paraId="18449622" w14:textId="77777777" w:rsidR="0071017D" w:rsidRDefault="0071017D" w:rsidP="0071017D">
      <w:pPr>
        <w:pStyle w:val="ListParagraph"/>
        <w:numPr>
          <w:ilvl w:val="0"/>
          <w:numId w:val="46"/>
        </w:numPr>
        <w:jc w:val="both"/>
      </w:pPr>
      <w:r>
        <w:t>The Heartbleed Bug forced the rapid reissue of most TLS certificates</w:t>
      </w:r>
    </w:p>
    <w:p w14:paraId="1A4046D5" w14:textId="77777777" w:rsidR="0071017D" w:rsidRDefault="0071017D" w:rsidP="0071017D">
      <w:pPr>
        <w:pStyle w:val="ListParagraph"/>
        <w:numPr>
          <w:ilvl w:val="0"/>
          <w:numId w:val="46"/>
        </w:numPr>
        <w:jc w:val="both"/>
      </w:pPr>
      <w:r>
        <w:t>Missing bounds check allowed for buffer over-read</w:t>
      </w:r>
    </w:p>
    <w:p w14:paraId="2EEA20DD" w14:textId="77777777" w:rsidR="0071017D" w:rsidRDefault="0071017D" w:rsidP="0071017D">
      <w:pPr>
        <w:pStyle w:val="ListParagraph"/>
        <w:numPr>
          <w:ilvl w:val="1"/>
          <w:numId w:val="46"/>
        </w:numPr>
        <w:jc w:val="both"/>
      </w:pPr>
      <w:r>
        <w:t>Can leak lots of information</w:t>
      </w:r>
    </w:p>
    <w:p w14:paraId="66FB7CB3" w14:textId="77777777" w:rsidR="0071017D" w:rsidRDefault="0071017D" w:rsidP="0071017D">
      <w:pPr>
        <w:pStyle w:val="ListParagraph"/>
        <w:numPr>
          <w:ilvl w:val="0"/>
          <w:numId w:val="46"/>
        </w:numPr>
        <w:jc w:val="both"/>
      </w:pPr>
      <w:r>
        <w:t>50% of certificates in the first month</w:t>
      </w:r>
    </w:p>
    <w:p w14:paraId="58EBC4A1" w14:textId="77777777" w:rsidR="0071017D" w:rsidRPr="00CE4C23" w:rsidRDefault="0071017D" w:rsidP="0071017D">
      <w:pPr>
        <w:pStyle w:val="ListParagraph"/>
        <w:numPr>
          <w:ilvl w:val="0"/>
          <w:numId w:val="46"/>
        </w:numPr>
        <w:jc w:val="both"/>
      </w:pPr>
      <w:r>
        <w:rPr>
          <w:b/>
        </w:rPr>
        <w:t>Intel AMT Bug (since 2010)</w:t>
      </w:r>
    </w:p>
    <w:p w14:paraId="67E33A04" w14:textId="77777777" w:rsidR="0071017D" w:rsidRDefault="0071017D" w:rsidP="0071017D">
      <w:pPr>
        <w:pStyle w:val="ListParagraph"/>
        <w:numPr>
          <w:ilvl w:val="1"/>
          <w:numId w:val="46"/>
        </w:numPr>
        <w:jc w:val="both"/>
      </w:pPr>
      <w:r>
        <w:t>AMT allows remote access to the CPU</w:t>
      </w:r>
    </w:p>
    <w:p w14:paraId="13358A04" w14:textId="77777777" w:rsidR="0071017D" w:rsidRDefault="0071017D" w:rsidP="0071017D">
      <w:pPr>
        <w:pStyle w:val="ListParagraph"/>
        <w:numPr>
          <w:ilvl w:val="1"/>
          <w:numId w:val="46"/>
        </w:numPr>
        <w:jc w:val="both"/>
      </w:pPr>
      <w:r>
        <w:t>Therefore, allows us to wake a sleeping machine.</w:t>
      </w:r>
    </w:p>
    <w:p w14:paraId="07FC77C6" w14:textId="77777777" w:rsidR="0071017D" w:rsidRDefault="0071017D" w:rsidP="0071017D">
      <w:pPr>
        <w:pStyle w:val="ListParagraph"/>
        <w:numPr>
          <w:ilvl w:val="1"/>
          <w:numId w:val="46"/>
        </w:numPr>
        <w:jc w:val="both"/>
      </w:pPr>
      <w:r>
        <w:t>Authentication:</w:t>
      </w:r>
    </w:p>
    <w:p w14:paraId="7B8BA2DE" w14:textId="77777777" w:rsidR="0071017D" w:rsidRDefault="0071017D" w:rsidP="0071017D">
      <w:pPr>
        <w:pStyle w:val="ListParagraph"/>
        <w:numPr>
          <w:ilvl w:val="2"/>
          <w:numId w:val="46"/>
        </w:numPr>
        <w:jc w:val="both"/>
      </w:pPr>
      <w:r>
        <w:t>CPU sends challenge X, expects {X}</w:t>
      </w:r>
      <w:r>
        <w:rPr>
          <w:vertAlign w:val="subscript"/>
        </w:rPr>
        <w:t>K</w:t>
      </w:r>
    </w:p>
    <w:p w14:paraId="36F42AD7" w14:textId="77777777" w:rsidR="0071017D" w:rsidRPr="00CE4C23" w:rsidRDefault="0071017D" w:rsidP="0071017D">
      <w:pPr>
        <w:pStyle w:val="ListParagraph"/>
        <w:numPr>
          <w:ilvl w:val="2"/>
          <w:numId w:val="46"/>
        </w:numPr>
        <w:jc w:val="both"/>
      </w:pPr>
      <w:r>
        <w:t>Answer, here are k bytes of {X}</w:t>
      </w:r>
      <w:r>
        <w:rPr>
          <w:vertAlign w:val="subscript"/>
        </w:rPr>
        <w:t>K</w:t>
      </w:r>
    </w:p>
    <w:p w14:paraId="501C4E40" w14:textId="77777777" w:rsidR="0071017D" w:rsidRPr="00FE431D" w:rsidRDefault="0071017D" w:rsidP="0071017D">
      <w:pPr>
        <w:pStyle w:val="ListParagraph"/>
        <w:numPr>
          <w:ilvl w:val="0"/>
          <w:numId w:val="46"/>
        </w:numPr>
        <w:jc w:val="both"/>
      </w:pPr>
      <w:r>
        <w:rPr>
          <w:b/>
        </w:rPr>
        <w:t>Concurrency Bugs</w:t>
      </w:r>
    </w:p>
    <w:p w14:paraId="68F2C66A" w14:textId="77777777" w:rsidR="0071017D" w:rsidRDefault="0071017D" w:rsidP="0071017D">
      <w:pPr>
        <w:pStyle w:val="ListParagraph"/>
        <w:numPr>
          <w:ilvl w:val="1"/>
          <w:numId w:val="46"/>
        </w:numPr>
        <w:jc w:val="both"/>
      </w:pPr>
      <w:r>
        <w:t>A generic security failure is “time of check to time of use” flaw (TOCTTOU)</w:t>
      </w:r>
    </w:p>
    <w:p w14:paraId="44B2B031" w14:textId="77777777" w:rsidR="0071017D" w:rsidRDefault="0071017D" w:rsidP="0071017D">
      <w:pPr>
        <w:pStyle w:val="ListParagraph"/>
        <w:numPr>
          <w:ilvl w:val="1"/>
          <w:numId w:val="46"/>
        </w:numPr>
        <w:jc w:val="both"/>
      </w:pPr>
      <w:r>
        <w:t>Race Conditions</w:t>
      </w:r>
    </w:p>
    <w:p w14:paraId="161E1FEB" w14:textId="77777777" w:rsidR="0071017D" w:rsidRDefault="0071017D" w:rsidP="0071017D">
      <w:pPr>
        <w:pStyle w:val="ListParagraph"/>
        <w:numPr>
          <w:ilvl w:val="1"/>
          <w:numId w:val="46"/>
        </w:numPr>
        <w:jc w:val="both"/>
      </w:pPr>
      <w:r>
        <w:t>Synchronisation</w:t>
      </w:r>
    </w:p>
    <w:p w14:paraId="1CBB453A" w14:textId="77777777" w:rsidR="0071017D" w:rsidRDefault="0071017D" w:rsidP="0071017D">
      <w:pPr>
        <w:pStyle w:val="ListParagraph"/>
        <w:numPr>
          <w:ilvl w:val="2"/>
          <w:numId w:val="46"/>
        </w:numPr>
        <w:jc w:val="both"/>
      </w:pPr>
      <w:r>
        <w:t>The first shuttle launch was aborted when they couldn’t sync the five guidance computers.</w:t>
      </w:r>
    </w:p>
    <w:p w14:paraId="575B8727" w14:textId="77777777" w:rsidR="0071017D" w:rsidRDefault="0071017D" w:rsidP="0071017D">
      <w:pPr>
        <w:jc w:val="both"/>
      </w:pPr>
    </w:p>
    <w:p w14:paraId="6D5CCF23" w14:textId="6D9C6B5B" w:rsidR="0071017D" w:rsidRDefault="0071017D" w:rsidP="0071017D">
      <w:pPr>
        <w:pStyle w:val="Heading3"/>
        <w:jc w:val="both"/>
      </w:pPr>
      <w:bookmarkStart w:id="54" w:name="_Toc514368839"/>
      <w:bookmarkStart w:id="55" w:name="_Toc514369061"/>
      <w:r>
        <w:t>Buffer Overflows</w:t>
      </w:r>
      <w:bookmarkEnd w:id="54"/>
      <w:bookmarkEnd w:id="55"/>
    </w:p>
    <w:p w14:paraId="1C83681B" w14:textId="77777777" w:rsidR="0071017D" w:rsidRDefault="0071017D" w:rsidP="0071017D">
      <w:pPr>
        <w:pStyle w:val="ListParagraph"/>
        <w:numPr>
          <w:ilvl w:val="0"/>
          <w:numId w:val="48"/>
        </w:numPr>
        <w:jc w:val="both"/>
      </w:pPr>
      <w:r>
        <w:t>In 1988, Morris worm brought down the Internet by spreading rapidly in Unix boxes</w:t>
      </w:r>
    </w:p>
    <w:p w14:paraId="783D86FB" w14:textId="77777777" w:rsidR="0071017D" w:rsidRDefault="0071017D" w:rsidP="0071017D">
      <w:pPr>
        <w:pStyle w:val="ListParagraph"/>
        <w:numPr>
          <w:ilvl w:val="0"/>
          <w:numId w:val="48"/>
        </w:numPr>
        <w:jc w:val="both"/>
      </w:pPr>
      <w:r>
        <w:t>It had a list of passwords to guess but also used three buffer overflow attacks</w:t>
      </w:r>
    </w:p>
    <w:p w14:paraId="6B704DB5" w14:textId="77777777" w:rsidR="0071017D" w:rsidRDefault="0071017D" w:rsidP="0071017D">
      <w:pPr>
        <w:pStyle w:val="ListParagraph"/>
        <w:numPr>
          <w:ilvl w:val="0"/>
          <w:numId w:val="48"/>
        </w:numPr>
        <w:jc w:val="both"/>
      </w:pPr>
      <w:r>
        <w:t>Used a remote command (finger, rsh) with a long argument that overran the stack</w:t>
      </w:r>
    </w:p>
    <w:p w14:paraId="4E6202C7" w14:textId="77777777" w:rsidR="0071017D" w:rsidRDefault="0071017D" w:rsidP="0071017D">
      <w:pPr>
        <w:pStyle w:val="ListParagraph"/>
        <w:numPr>
          <w:ilvl w:val="0"/>
          <w:numId w:val="48"/>
        </w:numPr>
        <w:jc w:val="both"/>
      </w:pPr>
      <w:r>
        <w:t>The extra bytes were interpreted as code</w:t>
      </w:r>
    </w:p>
    <w:p w14:paraId="21116709" w14:textId="77777777" w:rsidR="0071017D" w:rsidRPr="00FE431D" w:rsidRDefault="0071017D" w:rsidP="0071017D">
      <w:pPr>
        <w:pStyle w:val="ListParagraph"/>
        <w:ind w:left="360"/>
        <w:jc w:val="both"/>
      </w:pPr>
    </w:p>
    <w:p w14:paraId="33AA7679" w14:textId="408D00E2" w:rsidR="0071017D" w:rsidRDefault="0071017D" w:rsidP="0071017D">
      <w:pPr>
        <w:pStyle w:val="Heading3"/>
        <w:jc w:val="both"/>
      </w:pPr>
      <w:bookmarkStart w:id="56" w:name="_Toc514368840"/>
      <w:bookmarkStart w:id="57" w:name="_Toc514369062"/>
      <w:r>
        <w:t>Analogue Code Injection</w:t>
      </w:r>
      <w:bookmarkEnd w:id="56"/>
      <w:bookmarkEnd w:id="57"/>
    </w:p>
    <w:p w14:paraId="2D8FCE42" w14:textId="77777777" w:rsidR="0071017D" w:rsidRPr="00FE431D" w:rsidRDefault="0071017D" w:rsidP="0071017D">
      <w:pPr>
        <w:pStyle w:val="ListParagraph"/>
        <w:numPr>
          <w:ilvl w:val="0"/>
          <w:numId w:val="47"/>
        </w:numPr>
        <w:jc w:val="both"/>
      </w:pPr>
      <w:r>
        <w:rPr>
          <w:b/>
        </w:rPr>
        <w:t>Prisons</w:t>
      </w:r>
    </w:p>
    <w:p w14:paraId="00E88CB4" w14:textId="77777777" w:rsidR="0071017D" w:rsidRDefault="0071017D" w:rsidP="0071017D">
      <w:pPr>
        <w:pStyle w:val="ListParagraph"/>
        <w:numPr>
          <w:ilvl w:val="1"/>
          <w:numId w:val="47"/>
        </w:numPr>
        <w:jc w:val="both"/>
      </w:pPr>
      <w:r>
        <w:t>Inmate payphones – recorded voice says “if you accept a collect call, please press the number 3 on your handset twice. The caller will now say his name”.</w:t>
      </w:r>
    </w:p>
    <w:p w14:paraId="746A76E1" w14:textId="77777777" w:rsidR="0071017D" w:rsidRDefault="0071017D" w:rsidP="0071017D">
      <w:pPr>
        <w:pStyle w:val="ListParagraph"/>
        <w:numPr>
          <w:ilvl w:val="1"/>
          <w:numId w:val="47"/>
        </w:numPr>
        <w:jc w:val="both"/>
      </w:pPr>
      <w:r>
        <w:t>Inmate selects Spanish (Spanish or English) and then for his name, puts: To hear this message in English, please type 33.</w:t>
      </w:r>
    </w:p>
    <w:p w14:paraId="335F9D5C" w14:textId="77777777" w:rsidR="0071017D" w:rsidRPr="00FE431D" w:rsidRDefault="0071017D" w:rsidP="0071017D">
      <w:pPr>
        <w:pStyle w:val="ListParagraph"/>
        <w:numPr>
          <w:ilvl w:val="0"/>
          <w:numId w:val="47"/>
        </w:numPr>
        <w:jc w:val="both"/>
      </w:pPr>
      <w:r>
        <w:rPr>
          <w:b/>
        </w:rPr>
        <w:t>Burger King</w:t>
      </w:r>
    </w:p>
    <w:p w14:paraId="7624AEF5" w14:textId="77777777" w:rsidR="0071017D" w:rsidRDefault="0071017D" w:rsidP="0071017D">
      <w:pPr>
        <w:pStyle w:val="ListParagraph"/>
        <w:numPr>
          <w:ilvl w:val="1"/>
          <w:numId w:val="47"/>
        </w:numPr>
        <w:jc w:val="both"/>
      </w:pPr>
      <w:r>
        <w:t>Ad that says “OK Google, what is the Whopper Burger”</w:t>
      </w:r>
    </w:p>
    <w:p w14:paraId="7858D35A" w14:textId="77777777" w:rsidR="0071017D" w:rsidRDefault="0071017D" w:rsidP="0071017D">
      <w:pPr>
        <w:pStyle w:val="ListParagraph"/>
        <w:numPr>
          <w:ilvl w:val="1"/>
          <w:numId w:val="47"/>
        </w:numPr>
        <w:jc w:val="both"/>
      </w:pPr>
      <w:r>
        <w:t>Ad people had changed the Wikipedia page – then defaced and locked down</w:t>
      </w:r>
    </w:p>
    <w:p w14:paraId="02B128B2" w14:textId="77777777" w:rsidR="0071017D" w:rsidRDefault="0071017D" w:rsidP="0071017D">
      <w:pPr>
        <w:pStyle w:val="ListParagraph"/>
        <w:numPr>
          <w:ilvl w:val="1"/>
          <w:numId w:val="47"/>
        </w:numPr>
        <w:jc w:val="both"/>
      </w:pPr>
      <w:r>
        <w:t>Then google blacklisted that phrase</w:t>
      </w:r>
    </w:p>
    <w:p w14:paraId="6172F806" w14:textId="77777777" w:rsidR="0071017D" w:rsidRDefault="0071017D" w:rsidP="0071017D">
      <w:pPr>
        <w:pStyle w:val="ListParagraph"/>
        <w:numPr>
          <w:ilvl w:val="1"/>
          <w:numId w:val="47"/>
        </w:numPr>
        <w:jc w:val="both"/>
      </w:pPr>
      <w:r>
        <w:t>Similar to voice command saying: “Format C:”</w:t>
      </w:r>
    </w:p>
    <w:p w14:paraId="12A1E357" w14:textId="77777777" w:rsidR="0071017D" w:rsidRPr="0024700C" w:rsidRDefault="0071017D" w:rsidP="0071017D">
      <w:pPr>
        <w:pStyle w:val="ListParagraph"/>
        <w:numPr>
          <w:ilvl w:val="0"/>
          <w:numId w:val="47"/>
        </w:numPr>
        <w:jc w:val="both"/>
      </w:pPr>
      <w:r>
        <w:rPr>
          <w:b/>
        </w:rPr>
        <w:t>SQL Injection</w:t>
      </w:r>
    </w:p>
    <w:p w14:paraId="679B2CF6" w14:textId="77777777" w:rsidR="0071017D" w:rsidRDefault="0071017D" w:rsidP="0071017D">
      <w:pPr>
        <w:pStyle w:val="ListParagraph"/>
        <w:numPr>
          <w:ilvl w:val="1"/>
          <w:numId w:val="47"/>
        </w:numPr>
        <w:jc w:val="both"/>
      </w:pPr>
      <w:r>
        <w:t>When the inputs are not sanitized, you can effectively end the INSERT command, using a ‘;’ and then carry out another command which may allow you to acquire important tables.</w:t>
      </w:r>
    </w:p>
    <w:p w14:paraId="4718C796" w14:textId="77777777" w:rsidR="0071017D" w:rsidRDefault="0071017D" w:rsidP="0071017D">
      <w:pPr>
        <w:pStyle w:val="ListParagraph"/>
        <w:numPr>
          <w:ilvl w:val="1"/>
          <w:numId w:val="47"/>
        </w:numPr>
        <w:jc w:val="both"/>
      </w:pPr>
      <w:r>
        <w:t>Solutions</w:t>
      </w:r>
    </w:p>
    <w:p w14:paraId="1CADA6C0" w14:textId="77777777" w:rsidR="0071017D" w:rsidRDefault="0071017D" w:rsidP="0071017D">
      <w:pPr>
        <w:pStyle w:val="ListParagraph"/>
        <w:numPr>
          <w:ilvl w:val="2"/>
          <w:numId w:val="47"/>
        </w:numPr>
        <w:jc w:val="both"/>
      </w:pPr>
      <w:r>
        <w:t>Sanitize all inputs</w:t>
      </w:r>
    </w:p>
    <w:p w14:paraId="4CE2E4BF" w14:textId="77777777" w:rsidR="0071017D" w:rsidRDefault="0071017D" w:rsidP="0071017D">
      <w:pPr>
        <w:pStyle w:val="ListParagraph"/>
        <w:numPr>
          <w:ilvl w:val="2"/>
          <w:numId w:val="47"/>
        </w:numPr>
        <w:jc w:val="both"/>
      </w:pPr>
      <w:r>
        <w:t>Don’t create SQL statements which include outside data</w:t>
      </w:r>
    </w:p>
    <w:p w14:paraId="376E5ACA" w14:textId="77777777" w:rsidR="0071017D" w:rsidRDefault="0071017D" w:rsidP="0071017D">
      <w:pPr>
        <w:pStyle w:val="ListParagraph"/>
        <w:ind w:left="1800"/>
        <w:jc w:val="both"/>
      </w:pPr>
    </w:p>
    <w:p w14:paraId="1F9DC456" w14:textId="35C5143B" w:rsidR="0071017D" w:rsidRDefault="0071017D" w:rsidP="0071017D">
      <w:pPr>
        <w:pStyle w:val="Heading3"/>
        <w:jc w:val="both"/>
      </w:pPr>
      <w:bookmarkStart w:id="58" w:name="_Toc514368841"/>
      <w:bookmarkStart w:id="59" w:name="_Toc514369063"/>
      <w:r>
        <w:t>Software Countermeasures</w:t>
      </w:r>
      <w:bookmarkEnd w:id="58"/>
      <w:bookmarkEnd w:id="59"/>
    </w:p>
    <w:p w14:paraId="0281DFA1" w14:textId="77777777" w:rsidR="0071017D" w:rsidRDefault="0071017D" w:rsidP="0071017D">
      <w:pPr>
        <w:pStyle w:val="ListParagraph"/>
        <w:numPr>
          <w:ilvl w:val="0"/>
          <w:numId w:val="49"/>
        </w:numPr>
        <w:jc w:val="both"/>
      </w:pPr>
      <w:r>
        <w:t>Operating System</w:t>
      </w:r>
    </w:p>
    <w:p w14:paraId="4B6CC26F" w14:textId="77777777" w:rsidR="0071017D" w:rsidRDefault="0071017D" w:rsidP="0071017D">
      <w:pPr>
        <w:pStyle w:val="ListParagraph"/>
        <w:numPr>
          <w:ilvl w:val="1"/>
          <w:numId w:val="49"/>
        </w:numPr>
        <w:jc w:val="both"/>
      </w:pPr>
      <w:r>
        <w:t>Address space layout randomisation – difficult to find out where in the stack to put bad material</w:t>
      </w:r>
    </w:p>
    <w:p w14:paraId="266BF6D8" w14:textId="77777777" w:rsidR="0071017D" w:rsidRDefault="0071017D" w:rsidP="0071017D">
      <w:pPr>
        <w:pStyle w:val="ListParagraph"/>
        <w:numPr>
          <w:ilvl w:val="1"/>
          <w:numId w:val="49"/>
        </w:numPr>
        <w:jc w:val="both"/>
      </w:pPr>
      <w:r>
        <w:t>Data execution prevention</w:t>
      </w:r>
    </w:p>
    <w:p w14:paraId="16E970C6" w14:textId="77777777" w:rsidR="0071017D" w:rsidRDefault="0071017D" w:rsidP="0071017D">
      <w:pPr>
        <w:pStyle w:val="ListParagraph"/>
        <w:numPr>
          <w:ilvl w:val="0"/>
          <w:numId w:val="49"/>
        </w:numPr>
        <w:jc w:val="both"/>
      </w:pPr>
      <w:r>
        <w:t>Tool Choice</w:t>
      </w:r>
    </w:p>
    <w:p w14:paraId="1498072B" w14:textId="77777777" w:rsidR="0071017D" w:rsidRDefault="0071017D" w:rsidP="0071017D">
      <w:pPr>
        <w:pStyle w:val="ListParagraph"/>
        <w:numPr>
          <w:ilvl w:val="1"/>
          <w:numId w:val="49"/>
        </w:numPr>
        <w:jc w:val="both"/>
      </w:pPr>
      <w:r>
        <w:t>Strongly typed languages</w:t>
      </w:r>
    </w:p>
    <w:p w14:paraId="2757A8AE" w14:textId="77777777" w:rsidR="0071017D" w:rsidRDefault="0071017D" w:rsidP="0071017D">
      <w:pPr>
        <w:pStyle w:val="ListParagraph"/>
        <w:numPr>
          <w:ilvl w:val="1"/>
          <w:numId w:val="49"/>
        </w:numPr>
        <w:jc w:val="both"/>
      </w:pPr>
      <w:r>
        <w:t>Example: PASCAL Modules – bugs more difficult to exploit</w:t>
      </w:r>
    </w:p>
    <w:p w14:paraId="68EEED8E" w14:textId="77777777" w:rsidR="0071017D" w:rsidRDefault="0071017D" w:rsidP="0071017D">
      <w:pPr>
        <w:pStyle w:val="ListParagraph"/>
        <w:numPr>
          <w:ilvl w:val="0"/>
          <w:numId w:val="49"/>
        </w:numPr>
        <w:jc w:val="both"/>
      </w:pPr>
      <w:r>
        <w:t>Defensive Programming</w:t>
      </w:r>
    </w:p>
    <w:p w14:paraId="311C5254" w14:textId="77777777" w:rsidR="0071017D" w:rsidRDefault="0071017D" w:rsidP="0071017D">
      <w:pPr>
        <w:pStyle w:val="ListParagraph"/>
        <w:numPr>
          <w:ilvl w:val="1"/>
          <w:numId w:val="49"/>
        </w:numPr>
        <w:jc w:val="both"/>
      </w:pPr>
      <w:r>
        <w:t>1949: EDSAC coders check the arithmetic</w:t>
      </w:r>
    </w:p>
    <w:p w14:paraId="268F3004" w14:textId="77777777" w:rsidR="0071017D" w:rsidRDefault="0071017D" w:rsidP="0071017D">
      <w:pPr>
        <w:pStyle w:val="ListParagraph"/>
        <w:numPr>
          <w:ilvl w:val="1"/>
          <w:numId w:val="49"/>
        </w:numPr>
        <w:jc w:val="both"/>
      </w:pPr>
      <w:r>
        <w:t>Now we use things like assertions</w:t>
      </w:r>
    </w:p>
    <w:p w14:paraId="5E31D893" w14:textId="77777777" w:rsidR="0071017D" w:rsidRDefault="0071017D" w:rsidP="0071017D">
      <w:pPr>
        <w:pStyle w:val="ListParagraph"/>
        <w:numPr>
          <w:ilvl w:val="0"/>
          <w:numId w:val="49"/>
        </w:numPr>
        <w:jc w:val="both"/>
      </w:pPr>
      <w:r>
        <w:t>Secure Coding Standards</w:t>
      </w:r>
    </w:p>
    <w:p w14:paraId="394E786A" w14:textId="77777777" w:rsidR="0071017D" w:rsidRDefault="0071017D" w:rsidP="0071017D">
      <w:pPr>
        <w:pStyle w:val="ListParagraph"/>
        <w:numPr>
          <w:ilvl w:val="1"/>
          <w:numId w:val="49"/>
        </w:numPr>
        <w:jc w:val="both"/>
      </w:pPr>
      <w:r>
        <w:t>Microsoft Standards for C</w:t>
      </w:r>
    </w:p>
    <w:p w14:paraId="126E3B66" w14:textId="77777777" w:rsidR="0071017D" w:rsidRDefault="0071017D" w:rsidP="0071017D">
      <w:pPr>
        <w:pStyle w:val="ListParagraph"/>
        <w:numPr>
          <w:ilvl w:val="1"/>
          <w:numId w:val="49"/>
        </w:numPr>
        <w:jc w:val="both"/>
      </w:pPr>
      <w:r>
        <w:t>Books on what parts of the standards to use</w:t>
      </w:r>
    </w:p>
    <w:p w14:paraId="29E97712" w14:textId="77777777" w:rsidR="0071017D" w:rsidRDefault="0071017D" w:rsidP="0071017D">
      <w:pPr>
        <w:pStyle w:val="ListParagraph"/>
        <w:numPr>
          <w:ilvl w:val="1"/>
          <w:numId w:val="49"/>
        </w:numPr>
        <w:jc w:val="both"/>
      </w:pPr>
      <w:r>
        <w:t>Google has set libraries of user-facing code</w:t>
      </w:r>
    </w:p>
    <w:p w14:paraId="7C89BE29" w14:textId="77777777" w:rsidR="0071017D" w:rsidRDefault="0071017D" w:rsidP="0071017D">
      <w:pPr>
        <w:pStyle w:val="ListParagraph"/>
        <w:numPr>
          <w:ilvl w:val="0"/>
          <w:numId w:val="49"/>
        </w:numPr>
        <w:jc w:val="both"/>
      </w:pPr>
      <w:r>
        <w:t>Contracts (in the Eiffel language)</w:t>
      </w:r>
    </w:p>
    <w:p w14:paraId="4B5115D1" w14:textId="77777777" w:rsidR="0071017D" w:rsidRDefault="0071017D" w:rsidP="0071017D">
      <w:pPr>
        <w:pStyle w:val="ListParagraph"/>
        <w:numPr>
          <w:ilvl w:val="1"/>
          <w:numId w:val="49"/>
        </w:numPr>
        <w:jc w:val="both"/>
      </w:pPr>
      <w:r>
        <w:t>Preconditions and postconditions</w:t>
      </w:r>
    </w:p>
    <w:p w14:paraId="00BED490" w14:textId="77777777" w:rsidR="0071017D" w:rsidRDefault="0071017D" w:rsidP="0071017D">
      <w:pPr>
        <w:pStyle w:val="ListParagraph"/>
        <w:numPr>
          <w:ilvl w:val="0"/>
          <w:numId w:val="49"/>
        </w:numPr>
        <w:jc w:val="both"/>
      </w:pPr>
      <w:r>
        <w:t>API analysis</w:t>
      </w:r>
    </w:p>
    <w:p w14:paraId="33ED3F6D" w14:textId="77777777" w:rsidR="0071017D" w:rsidRDefault="0071017D" w:rsidP="0071017D">
      <w:pPr>
        <w:pStyle w:val="ListParagraph"/>
        <w:numPr>
          <w:ilvl w:val="1"/>
          <w:numId w:val="49"/>
        </w:numPr>
        <w:jc w:val="both"/>
      </w:pPr>
      <w:r>
        <w:t>Can less trusted code that calls your libraries manipulate them</w:t>
      </w:r>
    </w:p>
    <w:p w14:paraId="2FA70B65" w14:textId="77777777" w:rsidR="0071017D" w:rsidRDefault="0071017D" w:rsidP="0071017D">
      <w:pPr>
        <w:pStyle w:val="ListParagraph"/>
        <w:numPr>
          <w:ilvl w:val="1"/>
          <w:numId w:val="49"/>
        </w:numPr>
        <w:jc w:val="both"/>
      </w:pPr>
      <w:r>
        <w:t>/ How can the API be manipulated</w:t>
      </w:r>
    </w:p>
    <w:p w14:paraId="366CFC05" w14:textId="77777777" w:rsidR="0071017D" w:rsidRDefault="0071017D" w:rsidP="0071017D">
      <w:pPr>
        <w:pStyle w:val="ListParagraph"/>
        <w:numPr>
          <w:ilvl w:val="0"/>
          <w:numId w:val="49"/>
        </w:numPr>
        <w:jc w:val="both"/>
      </w:pPr>
      <w:r>
        <w:t>Analysis Tools</w:t>
      </w:r>
    </w:p>
    <w:p w14:paraId="0E0D113E" w14:textId="77777777" w:rsidR="0071017D" w:rsidRDefault="0071017D" w:rsidP="0071017D">
      <w:pPr>
        <w:pStyle w:val="ListParagraph"/>
        <w:numPr>
          <w:ilvl w:val="1"/>
          <w:numId w:val="49"/>
        </w:numPr>
        <w:jc w:val="both"/>
      </w:pPr>
      <w:r>
        <w:t>Fuzzing – lots of random inputs</w:t>
      </w:r>
    </w:p>
    <w:p w14:paraId="265B22FC" w14:textId="77777777" w:rsidR="0071017D" w:rsidRDefault="0071017D" w:rsidP="0071017D">
      <w:pPr>
        <w:pStyle w:val="ListParagraph"/>
        <w:numPr>
          <w:ilvl w:val="2"/>
          <w:numId w:val="49"/>
        </w:numPr>
        <w:jc w:val="both"/>
      </w:pPr>
      <w:r>
        <w:t>Erroneous / malformed – you want it to be semi-valid – not directly rejected by the parser but valid enough that they create unexpected behaviours deeper in the program. Not invalid enough to expose corner cases that have not been properly dealt with.</w:t>
      </w:r>
    </w:p>
    <w:p w14:paraId="1159DE83" w14:textId="77777777" w:rsidR="0071017D" w:rsidRDefault="0071017D" w:rsidP="0071017D">
      <w:pPr>
        <w:pStyle w:val="ListParagraph"/>
        <w:numPr>
          <w:ilvl w:val="1"/>
          <w:numId w:val="49"/>
        </w:numPr>
        <w:jc w:val="both"/>
      </w:pPr>
      <w:r>
        <w:t>Coverity – static analysis tools</w:t>
      </w:r>
    </w:p>
    <w:p w14:paraId="3FBA0D93" w14:textId="77777777" w:rsidR="0071017D" w:rsidRPr="006D4779" w:rsidRDefault="0071017D" w:rsidP="0071017D">
      <w:pPr>
        <w:pStyle w:val="ListParagraph"/>
        <w:numPr>
          <w:ilvl w:val="2"/>
          <w:numId w:val="49"/>
        </w:numPr>
        <w:jc w:val="both"/>
      </w:pPr>
      <w:r>
        <w:lastRenderedPageBreak/>
        <w:t>Bots through specific code and looks for errors</w:t>
      </w:r>
    </w:p>
    <w:p w14:paraId="5FA78CE7" w14:textId="7483D7EB" w:rsidR="0071017D" w:rsidRDefault="0071017D" w:rsidP="0071017D">
      <w:pPr>
        <w:pStyle w:val="Heading2"/>
        <w:jc w:val="both"/>
      </w:pPr>
      <w:bookmarkStart w:id="60" w:name="_Toc514368842"/>
      <w:bookmarkStart w:id="61" w:name="_Toc514369064"/>
      <w:r>
        <w:t>Software Crisis</w:t>
      </w:r>
      <w:bookmarkEnd w:id="60"/>
      <w:bookmarkEnd w:id="61"/>
    </w:p>
    <w:p w14:paraId="39D56537" w14:textId="77777777" w:rsidR="0071017D" w:rsidRDefault="0071017D" w:rsidP="0071017D">
      <w:pPr>
        <w:jc w:val="both"/>
      </w:pPr>
      <w:r>
        <w:t>The crisis is that Software continues to lag far behind the hardware’s potential – leading to many large projects being (1) late, (2) over budget, (3) dysfunctional, (4) abandoned. Examples are LAS (London Ambulance Service), CAPSA (University Accounting Service), NPfIT (NHS program from IT), DWP (Department for Work and Pensions), Addenbrookes. Some failures cost lives (Therac 25), or billions (Ariane 5, NPfIT). Some expensive scares (Y2K, Pentium) and some combine the above (LAS).</w:t>
      </w:r>
    </w:p>
    <w:p w14:paraId="4A98CD04" w14:textId="77777777" w:rsidR="0071017D" w:rsidRDefault="0071017D" w:rsidP="0071017D">
      <w:pPr>
        <w:jc w:val="both"/>
      </w:pPr>
    </w:p>
    <w:p w14:paraId="62FDEAB8" w14:textId="67604970" w:rsidR="0071017D" w:rsidRDefault="0071017D" w:rsidP="0071017D">
      <w:pPr>
        <w:pStyle w:val="Heading3"/>
        <w:jc w:val="both"/>
      </w:pPr>
      <w:bookmarkStart w:id="62" w:name="_Toc514368843"/>
      <w:bookmarkStart w:id="63" w:name="_Toc514369065"/>
      <w:r>
        <w:t>London Ambulance Service</w:t>
      </w:r>
      <w:bookmarkEnd w:id="62"/>
      <w:bookmarkEnd w:id="63"/>
    </w:p>
    <w:p w14:paraId="42226DA2" w14:textId="77777777" w:rsidR="0071017D" w:rsidRDefault="0071017D" w:rsidP="0071017D">
      <w:pPr>
        <w:pStyle w:val="ListParagraph"/>
        <w:numPr>
          <w:ilvl w:val="0"/>
          <w:numId w:val="50"/>
        </w:numPr>
        <w:jc w:val="both"/>
      </w:pPr>
      <w:r>
        <w:t>It is widely cited as an example of project failure as it has been thoroughly documented (and pattern frequently repeated).</w:t>
      </w:r>
    </w:p>
    <w:p w14:paraId="3DD4C30F" w14:textId="77777777" w:rsidR="0071017D" w:rsidRDefault="0071017D" w:rsidP="0071017D">
      <w:pPr>
        <w:pStyle w:val="ListParagraph"/>
        <w:numPr>
          <w:ilvl w:val="0"/>
          <w:numId w:val="50"/>
        </w:numPr>
        <w:jc w:val="both"/>
      </w:pPr>
      <w:r>
        <w:t>The attempt to automate ambulance dispatch in 1992 failed conspicuously with London being left without service for a day</w:t>
      </w:r>
    </w:p>
    <w:p w14:paraId="264BDCCF" w14:textId="77777777" w:rsidR="0071017D" w:rsidRDefault="0071017D" w:rsidP="0071017D">
      <w:pPr>
        <w:pStyle w:val="ListParagraph"/>
        <w:numPr>
          <w:ilvl w:val="1"/>
          <w:numId w:val="50"/>
        </w:numPr>
        <w:jc w:val="both"/>
      </w:pPr>
      <w:r>
        <w:t>Led to 20 deaths</w:t>
      </w:r>
    </w:p>
    <w:p w14:paraId="4762BA2E" w14:textId="77777777" w:rsidR="0071017D" w:rsidRDefault="0071017D" w:rsidP="0071017D">
      <w:pPr>
        <w:pStyle w:val="ListParagraph"/>
        <w:numPr>
          <w:ilvl w:val="1"/>
          <w:numId w:val="50"/>
        </w:numPr>
        <w:jc w:val="both"/>
      </w:pPr>
      <w:r>
        <w:t>CEO being sacked</w:t>
      </w:r>
    </w:p>
    <w:p w14:paraId="318D4D67" w14:textId="77777777" w:rsidR="0071017D" w:rsidRDefault="0071017D" w:rsidP="0071017D">
      <w:pPr>
        <w:pStyle w:val="ListParagraph"/>
        <w:numPr>
          <w:ilvl w:val="1"/>
          <w:numId w:val="50"/>
        </w:numPr>
        <w:jc w:val="both"/>
      </w:pPr>
      <w:r>
        <w:t>Public outrage</w:t>
      </w:r>
    </w:p>
    <w:p w14:paraId="14DF4854" w14:textId="77777777" w:rsidR="0071017D" w:rsidRDefault="0071017D" w:rsidP="0071017D">
      <w:pPr>
        <w:jc w:val="both"/>
      </w:pPr>
    </w:p>
    <w:p w14:paraId="54E6852C" w14:textId="77777777" w:rsidR="0071017D" w:rsidRDefault="0071017D" w:rsidP="0071017D">
      <w:pPr>
        <w:jc w:val="both"/>
        <w:rPr>
          <w:color w:val="FF0000"/>
        </w:rPr>
      </w:pPr>
      <w:r>
        <w:rPr>
          <w:b/>
        </w:rPr>
        <w:t xml:space="preserve">Original Dispatch System: </w:t>
      </w:r>
      <w:r>
        <w:t xml:space="preserve">999 calls written on paper ticket and map reference looked up. They put it on a conveyor to the central point. A controller then deduplicates the tickets (multiple people call for the same things) and passes to three divisions – NW / NE / S. Division Controllers identify the vehicle and puts a note in its activation box. The ticket is passed to the radio controller. </w:t>
      </w:r>
      <w:r w:rsidRPr="005E4A1B">
        <w:rPr>
          <w:color w:val="FF0000"/>
        </w:rPr>
        <w:t>This takes 3 minutes, 200 staff of 2700. Some errors and queues (especially radio controller), and call-backs (“Where is my ambulance?”)  are tiresome.</w:t>
      </w:r>
    </w:p>
    <w:p w14:paraId="2A8FCDD7" w14:textId="77777777" w:rsidR="0071017D" w:rsidRDefault="0071017D" w:rsidP="0071017D">
      <w:pPr>
        <w:jc w:val="both"/>
        <w:rPr>
          <w:color w:val="FF0000"/>
        </w:rPr>
      </w:pPr>
    </w:p>
    <w:p w14:paraId="69D87750" w14:textId="77777777" w:rsidR="0071017D" w:rsidRDefault="0071017D" w:rsidP="0071017D">
      <w:pPr>
        <w:jc w:val="both"/>
        <w:outlineLvl w:val="0"/>
        <w:rPr>
          <w:b/>
          <w:color w:val="000000" w:themeColor="text1"/>
        </w:rPr>
      </w:pPr>
      <w:r>
        <w:rPr>
          <w:b/>
          <w:color w:val="000000" w:themeColor="text1"/>
        </w:rPr>
        <w:t>Project Context:</w:t>
      </w:r>
    </w:p>
    <w:p w14:paraId="30661978" w14:textId="77777777" w:rsidR="0071017D" w:rsidRDefault="0071017D" w:rsidP="0071017D">
      <w:pPr>
        <w:pStyle w:val="ListParagraph"/>
        <w:numPr>
          <w:ilvl w:val="0"/>
          <w:numId w:val="51"/>
        </w:numPr>
        <w:jc w:val="both"/>
        <w:rPr>
          <w:color w:val="000000" w:themeColor="text1"/>
        </w:rPr>
      </w:pPr>
      <w:r>
        <w:rPr>
          <w:color w:val="000000" w:themeColor="text1"/>
        </w:rPr>
        <w:t>Attempt to automate in 1980s failed – the system failed the load test</w:t>
      </w:r>
    </w:p>
    <w:p w14:paraId="57EBEF87" w14:textId="77777777" w:rsidR="0071017D" w:rsidRDefault="0071017D" w:rsidP="0071017D">
      <w:pPr>
        <w:pStyle w:val="ListParagraph"/>
        <w:numPr>
          <w:ilvl w:val="0"/>
          <w:numId w:val="51"/>
        </w:numPr>
        <w:jc w:val="both"/>
        <w:rPr>
          <w:color w:val="000000" w:themeColor="text1"/>
        </w:rPr>
      </w:pPr>
      <w:r>
        <w:rPr>
          <w:color w:val="000000" w:themeColor="text1"/>
        </w:rPr>
        <w:t>Industrial relations were poor (strikes) – pressure to cut the costs</w:t>
      </w:r>
    </w:p>
    <w:p w14:paraId="1150ED34" w14:textId="77777777" w:rsidR="0071017D" w:rsidRDefault="0071017D" w:rsidP="0071017D">
      <w:pPr>
        <w:pStyle w:val="ListParagraph"/>
        <w:numPr>
          <w:ilvl w:val="0"/>
          <w:numId w:val="51"/>
        </w:numPr>
        <w:jc w:val="both"/>
        <w:rPr>
          <w:color w:val="000000" w:themeColor="text1"/>
        </w:rPr>
      </w:pPr>
      <w:r>
        <w:rPr>
          <w:color w:val="000000" w:themeColor="text1"/>
        </w:rPr>
        <w:t>There was also lots of public concern over service quality</w:t>
      </w:r>
    </w:p>
    <w:p w14:paraId="68A8B197" w14:textId="77777777" w:rsidR="0071017D" w:rsidRDefault="0071017D" w:rsidP="0071017D">
      <w:pPr>
        <w:pStyle w:val="ListParagraph"/>
        <w:numPr>
          <w:ilvl w:val="0"/>
          <w:numId w:val="51"/>
        </w:numPr>
        <w:jc w:val="both"/>
        <w:rPr>
          <w:color w:val="000000" w:themeColor="text1"/>
        </w:rPr>
      </w:pPr>
      <w:r>
        <w:rPr>
          <w:color w:val="000000" w:themeColor="text1"/>
        </w:rPr>
        <w:t xml:space="preserve">SW Thames RHA decided on fully automated system – responder would email the ambulance. A consultancy study said this might cost £1.9mn and take 19 months – </w:t>
      </w:r>
      <w:r>
        <w:rPr>
          <w:b/>
          <w:color w:val="000000" w:themeColor="text1"/>
        </w:rPr>
        <w:t>provided packaged solution found</w:t>
      </w:r>
      <w:r>
        <w:rPr>
          <w:color w:val="000000" w:themeColor="text1"/>
        </w:rPr>
        <w:t>. AVLS (automated vehicle location system) would be extra.</w:t>
      </w:r>
    </w:p>
    <w:p w14:paraId="2AB1D58F" w14:textId="77777777" w:rsidR="0071017D" w:rsidRDefault="0071017D" w:rsidP="0071017D">
      <w:pPr>
        <w:jc w:val="both"/>
        <w:rPr>
          <w:color w:val="000000" w:themeColor="text1"/>
        </w:rPr>
      </w:pPr>
      <w:r>
        <w:rPr>
          <w:noProof/>
          <w:color w:val="000000" w:themeColor="text1"/>
        </w:rPr>
        <mc:AlternateContent>
          <mc:Choice Requires="wpg">
            <w:drawing>
              <wp:inline distT="0" distB="0" distL="0" distR="0" wp14:anchorId="64FBA362" wp14:editId="24B7C2FD">
                <wp:extent cx="5968002" cy="2291715"/>
                <wp:effectExtent l="0" t="0" r="1270" b="0"/>
                <wp:docPr id="167" name="Group 167"/>
                <wp:cNvGraphicFramePr/>
                <a:graphic xmlns:a="http://schemas.openxmlformats.org/drawingml/2006/main">
                  <a:graphicData uri="http://schemas.microsoft.com/office/word/2010/wordprocessingGroup">
                    <wpg:wgp>
                      <wpg:cNvGrpSpPr/>
                      <wpg:grpSpPr>
                        <a:xfrm>
                          <a:off x="0" y="0"/>
                          <a:ext cx="5968002" cy="2291715"/>
                          <a:chOff x="0" y="0"/>
                          <a:chExt cx="5968002" cy="2291715"/>
                        </a:xfrm>
                      </wpg:grpSpPr>
                      <pic:pic xmlns:pic="http://schemas.openxmlformats.org/drawingml/2006/picture">
                        <pic:nvPicPr>
                          <pic:cNvPr id="168" name="Picture 16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30525" cy="2291715"/>
                          </a:xfrm>
                          <a:prstGeom prst="rect">
                            <a:avLst/>
                          </a:prstGeom>
                        </pic:spPr>
                      </pic:pic>
                      <pic:pic xmlns:pic="http://schemas.openxmlformats.org/drawingml/2006/picture">
                        <pic:nvPicPr>
                          <pic:cNvPr id="169" name="Picture 16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004457" y="155121"/>
                            <a:ext cx="2963545" cy="2092960"/>
                          </a:xfrm>
                          <a:prstGeom prst="rect">
                            <a:avLst/>
                          </a:prstGeom>
                        </pic:spPr>
                      </pic:pic>
                    </wpg:wgp>
                  </a:graphicData>
                </a:graphic>
              </wp:inline>
            </w:drawing>
          </mc:Choice>
          <mc:Fallback>
            <w:pict>
              <v:group w14:anchorId="71E4C242" id="Group 167" o:spid="_x0000_s1026" style="width:469.9pt;height:180.45pt;mso-position-horizontal-relative:char;mso-position-vertical-relative:line" coordsize="59680,229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 o:spid="_x0000_s1027" type="#_x0000_t75" style="position:absolute;width:29305;height:229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">
                  <v:imagedata r:id="rId24" o:title=""/>
                </v:shape>
                <v:shape id="Picture 169" o:spid="_x0000_s1028" type="#_x0000_t75" style="position:absolute;left:30044;top:1551;width:29636;height:209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">
                  <v:imagedata r:id="rId25" o:title=""/>
                </v:shape>
                <w10:anchorlock/>
              </v:group>
            </w:pict>
          </mc:Fallback>
        </mc:AlternateContent>
      </w:r>
    </w:p>
    <w:p w14:paraId="035A916A" w14:textId="77777777" w:rsidR="0071017D" w:rsidRDefault="0071017D" w:rsidP="0071017D">
      <w:pPr>
        <w:jc w:val="both"/>
        <w:rPr>
          <w:color w:val="000000" w:themeColor="text1"/>
        </w:rPr>
      </w:pPr>
    </w:p>
    <w:p w14:paraId="44894768" w14:textId="77777777" w:rsidR="0071017D" w:rsidRDefault="0071017D" w:rsidP="0071017D">
      <w:pPr>
        <w:jc w:val="both"/>
        <w:outlineLvl w:val="0"/>
        <w:rPr>
          <w:b/>
          <w:color w:val="000000" w:themeColor="text1"/>
        </w:rPr>
      </w:pPr>
      <w:r>
        <w:rPr>
          <w:b/>
          <w:color w:val="000000" w:themeColor="text1"/>
        </w:rPr>
        <w:lastRenderedPageBreak/>
        <w:t>Tender Process:</w:t>
      </w:r>
    </w:p>
    <w:p w14:paraId="61852796" w14:textId="77777777" w:rsidR="0071017D" w:rsidRPr="007363B5" w:rsidRDefault="0071017D" w:rsidP="0071017D">
      <w:pPr>
        <w:pStyle w:val="ListParagraph"/>
        <w:numPr>
          <w:ilvl w:val="0"/>
          <w:numId w:val="52"/>
        </w:numPr>
        <w:jc w:val="both"/>
        <w:rPr>
          <w:b/>
          <w:color w:val="000000" w:themeColor="text1"/>
        </w:rPr>
      </w:pPr>
      <w:r>
        <w:rPr>
          <w:color w:val="000000" w:themeColor="text1"/>
        </w:rPr>
        <w:t>£1.5mn system stuck – idea of AVLS added and proviso of packaged solution was forgotten</w:t>
      </w:r>
    </w:p>
    <w:p w14:paraId="4C4C9848" w14:textId="77777777" w:rsidR="0071017D" w:rsidRPr="007363B5" w:rsidRDefault="0071017D" w:rsidP="0071017D">
      <w:pPr>
        <w:pStyle w:val="ListParagraph"/>
        <w:numPr>
          <w:ilvl w:val="0"/>
          <w:numId w:val="52"/>
        </w:numPr>
        <w:jc w:val="both"/>
        <w:rPr>
          <w:b/>
          <w:color w:val="000000" w:themeColor="text1"/>
        </w:rPr>
      </w:pPr>
      <w:r>
        <w:rPr>
          <w:color w:val="000000" w:themeColor="text1"/>
        </w:rPr>
        <w:t>35 firms looked at tender – 19 proposed and most said the timescale was unrealistic, with only partial automation possible by Feb 1992 (they had asked for Jan 1992 – though tender was only in Feb 1991)</w:t>
      </w:r>
    </w:p>
    <w:p w14:paraId="317AE67D" w14:textId="77777777" w:rsidR="0071017D" w:rsidRPr="007363B5" w:rsidRDefault="0071017D" w:rsidP="0071017D">
      <w:pPr>
        <w:pStyle w:val="ListParagraph"/>
        <w:numPr>
          <w:ilvl w:val="0"/>
          <w:numId w:val="52"/>
        </w:numPr>
        <w:jc w:val="both"/>
        <w:rPr>
          <w:b/>
          <w:color w:val="000000" w:themeColor="text1"/>
        </w:rPr>
      </w:pPr>
      <w:r>
        <w:rPr>
          <w:color w:val="000000" w:themeColor="text1"/>
        </w:rPr>
        <w:t>Tender awarded to consortium of Systems Options Ltd, Apricot and Datatrak for £937,463 - £700K less than next lowest bidder.</w:t>
      </w:r>
    </w:p>
    <w:p w14:paraId="52E90534" w14:textId="77777777" w:rsidR="0071017D" w:rsidRDefault="0071017D" w:rsidP="0071017D">
      <w:pPr>
        <w:jc w:val="both"/>
        <w:rPr>
          <w:b/>
          <w:color w:val="000000" w:themeColor="text1"/>
        </w:rPr>
      </w:pPr>
    </w:p>
    <w:p w14:paraId="507973C8" w14:textId="77777777" w:rsidR="0071017D" w:rsidRDefault="0071017D" w:rsidP="0071017D">
      <w:pPr>
        <w:jc w:val="both"/>
        <w:outlineLvl w:val="0"/>
        <w:rPr>
          <w:b/>
          <w:color w:val="000000" w:themeColor="text1"/>
        </w:rPr>
      </w:pPr>
      <w:r>
        <w:rPr>
          <w:b/>
          <w:color w:val="000000" w:themeColor="text1"/>
        </w:rPr>
        <w:t>First Phase:</w:t>
      </w:r>
    </w:p>
    <w:p w14:paraId="5E5B9BF7" w14:textId="77777777" w:rsidR="0071017D" w:rsidRDefault="0071017D" w:rsidP="0071017D">
      <w:pPr>
        <w:pStyle w:val="ListParagraph"/>
        <w:numPr>
          <w:ilvl w:val="0"/>
          <w:numId w:val="53"/>
        </w:numPr>
        <w:jc w:val="both"/>
        <w:rPr>
          <w:color w:val="000000" w:themeColor="text1"/>
        </w:rPr>
      </w:pPr>
      <w:r>
        <w:rPr>
          <w:color w:val="000000" w:themeColor="text1"/>
        </w:rPr>
        <w:t>Design work ‘done’ in July</w:t>
      </w:r>
    </w:p>
    <w:p w14:paraId="7B7B4A8A" w14:textId="77777777" w:rsidR="0071017D" w:rsidRDefault="0071017D" w:rsidP="0071017D">
      <w:pPr>
        <w:pStyle w:val="ListParagraph"/>
        <w:numPr>
          <w:ilvl w:val="0"/>
          <w:numId w:val="53"/>
        </w:numPr>
        <w:jc w:val="both"/>
        <w:rPr>
          <w:color w:val="000000" w:themeColor="text1"/>
        </w:rPr>
      </w:pPr>
      <w:r>
        <w:rPr>
          <w:color w:val="000000" w:themeColor="text1"/>
        </w:rPr>
        <w:t>Main contract signed in August</w:t>
      </w:r>
    </w:p>
    <w:p w14:paraId="43E77AFB" w14:textId="77777777" w:rsidR="0071017D" w:rsidRDefault="0071017D" w:rsidP="0071017D">
      <w:pPr>
        <w:pStyle w:val="ListParagraph"/>
        <w:numPr>
          <w:ilvl w:val="0"/>
          <w:numId w:val="53"/>
        </w:numPr>
        <w:jc w:val="both"/>
        <w:rPr>
          <w:color w:val="000000" w:themeColor="text1"/>
        </w:rPr>
      </w:pPr>
      <w:r>
        <w:rPr>
          <w:color w:val="000000" w:themeColor="text1"/>
        </w:rPr>
        <w:t>LAS told in December that only partial automation by January deadline – front end for call taking, gazetteer, docket printing</w:t>
      </w:r>
    </w:p>
    <w:p w14:paraId="2265C9ED" w14:textId="77777777" w:rsidR="0071017D" w:rsidRDefault="0071017D" w:rsidP="0071017D">
      <w:pPr>
        <w:pStyle w:val="ListParagraph"/>
        <w:numPr>
          <w:ilvl w:val="0"/>
          <w:numId w:val="53"/>
        </w:numPr>
        <w:jc w:val="both"/>
        <w:rPr>
          <w:color w:val="000000" w:themeColor="text1"/>
        </w:rPr>
      </w:pPr>
      <w:r>
        <w:rPr>
          <w:color w:val="000000" w:themeColor="text1"/>
        </w:rPr>
        <w:t>Progress meeting had already minuted a 6-month timescale for 18-month project, lack of methodology, no full-time user, and software company’s reliance on cosy assurance on subcontractors.</w:t>
      </w:r>
    </w:p>
    <w:p w14:paraId="36003B4D" w14:textId="77777777" w:rsidR="0071017D" w:rsidRDefault="0071017D" w:rsidP="0071017D">
      <w:pPr>
        <w:jc w:val="both"/>
        <w:rPr>
          <w:color w:val="000000" w:themeColor="text1"/>
        </w:rPr>
      </w:pPr>
    </w:p>
    <w:p w14:paraId="41EFC746" w14:textId="77777777" w:rsidR="0071017D" w:rsidRDefault="0071017D" w:rsidP="0071017D">
      <w:pPr>
        <w:jc w:val="both"/>
        <w:outlineLvl w:val="0"/>
        <w:rPr>
          <w:b/>
          <w:color w:val="000000" w:themeColor="text1"/>
        </w:rPr>
      </w:pPr>
      <w:r>
        <w:rPr>
          <w:b/>
          <w:color w:val="000000" w:themeColor="text1"/>
        </w:rPr>
        <w:t>Phase 1 to Phase 2:</w:t>
      </w:r>
    </w:p>
    <w:p w14:paraId="26BC9B27" w14:textId="77777777" w:rsidR="0071017D" w:rsidRDefault="0071017D" w:rsidP="0071017D">
      <w:pPr>
        <w:pStyle w:val="ListParagraph"/>
        <w:numPr>
          <w:ilvl w:val="0"/>
          <w:numId w:val="54"/>
        </w:numPr>
        <w:jc w:val="both"/>
        <w:rPr>
          <w:color w:val="000000" w:themeColor="text1"/>
        </w:rPr>
      </w:pPr>
      <w:r>
        <w:rPr>
          <w:color w:val="000000" w:themeColor="text1"/>
        </w:rPr>
        <w:t>Server never stable in 1992 – client and server lockup</w:t>
      </w:r>
    </w:p>
    <w:p w14:paraId="2C98EF07" w14:textId="77777777" w:rsidR="0071017D" w:rsidRDefault="0071017D" w:rsidP="0071017D">
      <w:pPr>
        <w:pStyle w:val="ListParagraph"/>
        <w:numPr>
          <w:ilvl w:val="0"/>
          <w:numId w:val="54"/>
        </w:numPr>
        <w:jc w:val="both"/>
        <w:rPr>
          <w:color w:val="000000" w:themeColor="text1"/>
        </w:rPr>
      </w:pPr>
      <w:r>
        <w:rPr>
          <w:color w:val="000000" w:themeColor="text1"/>
        </w:rPr>
        <w:t>Phase 2: radio messaging with blackspots and congestion – couldn’t cope with ‘established working practises’</w:t>
      </w:r>
    </w:p>
    <w:p w14:paraId="02169A71" w14:textId="77777777" w:rsidR="0071017D" w:rsidRDefault="0071017D" w:rsidP="0071017D">
      <w:pPr>
        <w:pStyle w:val="ListParagraph"/>
        <w:numPr>
          <w:ilvl w:val="0"/>
          <w:numId w:val="54"/>
        </w:numPr>
        <w:jc w:val="both"/>
        <w:rPr>
          <w:color w:val="000000" w:themeColor="text1"/>
        </w:rPr>
      </w:pPr>
      <w:r>
        <w:rPr>
          <w:color w:val="000000" w:themeColor="text1"/>
        </w:rPr>
        <w:t>But management decided to go live 26/10/1992</w:t>
      </w:r>
    </w:p>
    <w:p w14:paraId="382F8BB0" w14:textId="77777777" w:rsidR="0071017D" w:rsidRDefault="0071017D" w:rsidP="0071017D">
      <w:pPr>
        <w:pStyle w:val="ListParagraph"/>
        <w:numPr>
          <w:ilvl w:val="1"/>
          <w:numId w:val="54"/>
        </w:numPr>
        <w:jc w:val="both"/>
        <w:rPr>
          <w:color w:val="000000" w:themeColor="text1"/>
        </w:rPr>
      </w:pPr>
      <w:r>
        <w:rPr>
          <w:color w:val="000000" w:themeColor="text1"/>
        </w:rPr>
        <w:t>CEO said ‘No evidence to suggest that the full system software … will not prove reliable’</w:t>
      </w:r>
    </w:p>
    <w:p w14:paraId="130E9FFB" w14:textId="77777777" w:rsidR="0071017D" w:rsidRDefault="0071017D" w:rsidP="0071017D">
      <w:pPr>
        <w:pStyle w:val="ListParagraph"/>
        <w:numPr>
          <w:ilvl w:val="1"/>
          <w:numId w:val="54"/>
        </w:numPr>
        <w:jc w:val="both"/>
        <w:rPr>
          <w:color w:val="000000" w:themeColor="text1"/>
        </w:rPr>
      </w:pPr>
      <w:r>
        <w:rPr>
          <w:color w:val="000000" w:themeColor="text1"/>
        </w:rPr>
        <w:t>Independent review called for volume testing, implementation strategy, change control – ignored</w:t>
      </w:r>
    </w:p>
    <w:p w14:paraId="331C1DC7" w14:textId="77777777" w:rsidR="0071017D" w:rsidRDefault="0071017D" w:rsidP="0071017D">
      <w:pPr>
        <w:pStyle w:val="ListParagraph"/>
        <w:numPr>
          <w:ilvl w:val="0"/>
          <w:numId w:val="54"/>
        </w:numPr>
        <w:jc w:val="both"/>
        <w:rPr>
          <w:color w:val="000000" w:themeColor="text1"/>
        </w:rPr>
      </w:pPr>
      <w:r>
        <w:rPr>
          <w:color w:val="000000" w:themeColor="text1"/>
        </w:rPr>
        <w:t>No backup on changeover day</w:t>
      </w:r>
    </w:p>
    <w:p w14:paraId="58AF1A9B" w14:textId="77777777" w:rsidR="0071017D" w:rsidRPr="00DE0AAD" w:rsidRDefault="0071017D" w:rsidP="0071017D">
      <w:pPr>
        <w:pStyle w:val="ListParagraph"/>
        <w:numPr>
          <w:ilvl w:val="0"/>
          <w:numId w:val="54"/>
        </w:numPr>
        <w:jc w:val="both"/>
        <w:rPr>
          <w:color w:val="000000" w:themeColor="text1"/>
        </w:rPr>
      </w:pPr>
      <w:r>
        <w:rPr>
          <w:b/>
          <w:color w:val="000000" w:themeColor="text1"/>
        </w:rPr>
        <w:t>Changeover Day</w:t>
      </w:r>
    </w:p>
    <w:p w14:paraId="509C98CE" w14:textId="77777777" w:rsidR="0071017D" w:rsidRDefault="0071017D" w:rsidP="0071017D">
      <w:pPr>
        <w:pStyle w:val="ListParagraph"/>
        <w:numPr>
          <w:ilvl w:val="1"/>
          <w:numId w:val="54"/>
        </w:numPr>
        <w:jc w:val="both"/>
        <w:rPr>
          <w:color w:val="000000" w:themeColor="text1"/>
        </w:rPr>
      </w:pPr>
      <w:r>
        <w:rPr>
          <w:color w:val="000000" w:themeColor="text1"/>
        </w:rPr>
        <w:t>Cascade Failure – Vicious Failure</w:t>
      </w:r>
    </w:p>
    <w:p w14:paraId="229EF147" w14:textId="77777777" w:rsidR="0071017D" w:rsidRDefault="0071017D" w:rsidP="0071017D">
      <w:pPr>
        <w:pStyle w:val="ListParagraph"/>
        <w:numPr>
          <w:ilvl w:val="3"/>
          <w:numId w:val="54"/>
        </w:numPr>
        <w:jc w:val="both"/>
        <w:rPr>
          <w:color w:val="000000" w:themeColor="text1"/>
        </w:rPr>
      </w:pPr>
      <w:r>
        <w:rPr>
          <w:color w:val="000000" w:themeColor="text1"/>
        </w:rPr>
        <w:t>(1) system progressively lost track of vehicles</w:t>
      </w:r>
    </w:p>
    <w:p w14:paraId="469AED7C" w14:textId="77777777" w:rsidR="0071017D" w:rsidRDefault="0071017D" w:rsidP="0071017D">
      <w:pPr>
        <w:pStyle w:val="ListParagraph"/>
        <w:numPr>
          <w:ilvl w:val="3"/>
          <w:numId w:val="54"/>
        </w:numPr>
        <w:jc w:val="both"/>
        <w:rPr>
          <w:color w:val="000000" w:themeColor="text1"/>
        </w:rPr>
      </w:pPr>
      <w:r>
        <w:rPr>
          <w:color w:val="000000" w:themeColor="text1"/>
        </w:rPr>
        <w:t>(2) exception messages went off screen</w:t>
      </w:r>
    </w:p>
    <w:p w14:paraId="40958CD5" w14:textId="77777777" w:rsidR="0071017D" w:rsidRDefault="0071017D" w:rsidP="0071017D">
      <w:pPr>
        <w:pStyle w:val="ListParagraph"/>
        <w:numPr>
          <w:ilvl w:val="3"/>
          <w:numId w:val="54"/>
        </w:numPr>
        <w:jc w:val="both"/>
        <w:rPr>
          <w:color w:val="000000" w:themeColor="text1"/>
        </w:rPr>
      </w:pPr>
      <w:r>
        <w:rPr>
          <w:color w:val="000000" w:themeColor="text1"/>
        </w:rPr>
        <w:t>(3) incidents held as allocators searched for vehicles</w:t>
      </w:r>
    </w:p>
    <w:p w14:paraId="4448989A" w14:textId="77777777" w:rsidR="0071017D" w:rsidRDefault="0071017D" w:rsidP="0071017D">
      <w:pPr>
        <w:pStyle w:val="ListParagraph"/>
        <w:numPr>
          <w:ilvl w:val="3"/>
          <w:numId w:val="54"/>
        </w:numPr>
        <w:jc w:val="both"/>
        <w:rPr>
          <w:color w:val="000000" w:themeColor="text1"/>
        </w:rPr>
      </w:pPr>
      <w:r>
        <w:rPr>
          <w:color w:val="000000" w:themeColor="text1"/>
        </w:rPr>
        <w:t>(4) call-backs from patients increased - causing congestion</w:t>
      </w:r>
    </w:p>
    <w:p w14:paraId="301321E4" w14:textId="77777777" w:rsidR="0071017D" w:rsidRDefault="0071017D" w:rsidP="0071017D">
      <w:pPr>
        <w:pStyle w:val="ListParagraph"/>
        <w:numPr>
          <w:ilvl w:val="3"/>
          <w:numId w:val="54"/>
        </w:numPr>
        <w:jc w:val="both"/>
        <w:rPr>
          <w:color w:val="000000" w:themeColor="text1"/>
        </w:rPr>
      </w:pPr>
      <w:r>
        <w:rPr>
          <w:color w:val="000000" w:themeColor="text1"/>
        </w:rPr>
        <w:t>(5) date delays -&gt; voice congestion -&gt; crew frustration -&gt; pressing wrong buttons and taking wrong vehicles -&gt; many or no vehicles sent any incident.</w:t>
      </w:r>
    </w:p>
    <w:p w14:paraId="6907E86A" w14:textId="77777777" w:rsidR="0071017D" w:rsidRDefault="0071017D" w:rsidP="0071017D">
      <w:pPr>
        <w:pStyle w:val="ListParagraph"/>
        <w:numPr>
          <w:ilvl w:val="3"/>
          <w:numId w:val="54"/>
        </w:numPr>
        <w:jc w:val="both"/>
        <w:rPr>
          <w:color w:val="000000" w:themeColor="text1"/>
        </w:rPr>
      </w:pPr>
      <w:r>
        <w:rPr>
          <w:color w:val="000000" w:themeColor="text1"/>
        </w:rPr>
        <w:t>(6) slowdown and congestion leading to collapse</w:t>
      </w:r>
    </w:p>
    <w:p w14:paraId="6F6C1A60" w14:textId="77777777" w:rsidR="0071017D" w:rsidRDefault="0071017D" w:rsidP="0071017D">
      <w:pPr>
        <w:pStyle w:val="ListParagraph"/>
        <w:numPr>
          <w:ilvl w:val="1"/>
          <w:numId w:val="54"/>
        </w:numPr>
        <w:jc w:val="both"/>
        <w:rPr>
          <w:color w:val="000000" w:themeColor="text1"/>
        </w:rPr>
      </w:pPr>
      <w:r>
        <w:rPr>
          <w:color w:val="000000" w:themeColor="text1"/>
        </w:rPr>
        <w:t>Switch back to semi-manual on 26</w:t>
      </w:r>
      <w:r w:rsidRPr="00DE0AAD">
        <w:rPr>
          <w:color w:val="000000" w:themeColor="text1"/>
          <w:vertAlign w:val="superscript"/>
        </w:rPr>
        <w:t>th</w:t>
      </w:r>
      <w:r>
        <w:rPr>
          <w:color w:val="000000" w:themeColor="text1"/>
        </w:rPr>
        <w:t xml:space="preserve"> and fully manual on Nov 2</w:t>
      </w:r>
      <w:r w:rsidRPr="00DE0AAD">
        <w:rPr>
          <w:color w:val="000000" w:themeColor="text1"/>
          <w:vertAlign w:val="superscript"/>
        </w:rPr>
        <w:t>nd</w:t>
      </w:r>
    </w:p>
    <w:p w14:paraId="213CB5FC" w14:textId="77777777" w:rsidR="0071017D" w:rsidRDefault="0071017D" w:rsidP="0071017D">
      <w:pPr>
        <w:jc w:val="both"/>
        <w:rPr>
          <w:color w:val="000000" w:themeColor="text1"/>
        </w:rPr>
      </w:pPr>
    </w:p>
    <w:p w14:paraId="311E479C" w14:textId="77777777" w:rsidR="0071017D" w:rsidRDefault="0071017D" w:rsidP="0071017D">
      <w:pPr>
        <w:jc w:val="both"/>
        <w:outlineLvl w:val="0"/>
        <w:rPr>
          <w:b/>
          <w:color w:val="000000" w:themeColor="text1"/>
        </w:rPr>
      </w:pPr>
      <w:r>
        <w:rPr>
          <w:b/>
          <w:color w:val="000000" w:themeColor="text1"/>
        </w:rPr>
        <w:t>What went wrong?</w:t>
      </w:r>
    </w:p>
    <w:p w14:paraId="71ADF4F3" w14:textId="77777777" w:rsidR="0071017D" w:rsidRPr="00DE0AAD" w:rsidRDefault="0071017D" w:rsidP="0071017D">
      <w:pPr>
        <w:pStyle w:val="ListParagraph"/>
        <w:numPr>
          <w:ilvl w:val="0"/>
          <w:numId w:val="55"/>
        </w:numPr>
        <w:jc w:val="both"/>
        <w:rPr>
          <w:b/>
          <w:color w:val="000000" w:themeColor="text1"/>
        </w:rPr>
      </w:pPr>
      <w:r>
        <w:rPr>
          <w:color w:val="000000" w:themeColor="text1"/>
        </w:rPr>
        <w:t>LAS ignored consultancy advice</w:t>
      </w:r>
    </w:p>
    <w:p w14:paraId="399B00D8" w14:textId="77777777" w:rsidR="0071017D" w:rsidRPr="00DE0AAD" w:rsidRDefault="0071017D" w:rsidP="0071017D">
      <w:pPr>
        <w:pStyle w:val="ListParagraph"/>
        <w:numPr>
          <w:ilvl w:val="0"/>
          <w:numId w:val="55"/>
        </w:numPr>
        <w:jc w:val="both"/>
        <w:rPr>
          <w:b/>
          <w:color w:val="000000" w:themeColor="text1"/>
        </w:rPr>
      </w:pPr>
      <w:r>
        <w:rPr>
          <w:color w:val="000000" w:themeColor="text1"/>
        </w:rPr>
        <w:t>Procurers insufficiently qualified and experienced</w:t>
      </w:r>
    </w:p>
    <w:p w14:paraId="0A7C2DF9" w14:textId="77777777" w:rsidR="0071017D" w:rsidRPr="00DE0AAD" w:rsidRDefault="0071017D" w:rsidP="0071017D">
      <w:pPr>
        <w:pStyle w:val="ListParagraph"/>
        <w:numPr>
          <w:ilvl w:val="0"/>
          <w:numId w:val="55"/>
        </w:numPr>
        <w:jc w:val="both"/>
        <w:rPr>
          <w:b/>
          <w:color w:val="000000" w:themeColor="text1"/>
        </w:rPr>
      </w:pPr>
      <w:r>
        <w:rPr>
          <w:color w:val="000000" w:themeColor="text1"/>
        </w:rPr>
        <w:t>No systems view</w:t>
      </w:r>
    </w:p>
    <w:p w14:paraId="58FC5238" w14:textId="77777777" w:rsidR="0071017D" w:rsidRPr="00DE0AAD" w:rsidRDefault="0071017D" w:rsidP="0071017D">
      <w:pPr>
        <w:pStyle w:val="ListParagraph"/>
        <w:numPr>
          <w:ilvl w:val="0"/>
          <w:numId w:val="55"/>
        </w:numPr>
        <w:jc w:val="both"/>
        <w:rPr>
          <w:b/>
          <w:color w:val="000000" w:themeColor="text1"/>
        </w:rPr>
      </w:pPr>
      <w:r>
        <w:rPr>
          <w:color w:val="000000" w:themeColor="text1"/>
        </w:rPr>
        <w:t>Specification was inflexible but incomplete – the technology was imposed on the staff / drawn up without adequate consultation with staff.</w:t>
      </w:r>
    </w:p>
    <w:p w14:paraId="62EB00FD" w14:textId="77777777" w:rsidR="0071017D" w:rsidRPr="00DE0AAD" w:rsidRDefault="0071017D" w:rsidP="0071017D">
      <w:pPr>
        <w:pStyle w:val="ListParagraph"/>
        <w:numPr>
          <w:ilvl w:val="0"/>
          <w:numId w:val="55"/>
        </w:numPr>
        <w:jc w:val="both"/>
        <w:rPr>
          <w:b/>
          <w:color w:val="000000" w:themeColor="text1"/>
        </w:rPr>
      </w:pPr>
      <w:r>
        <w:rPr>
          <w:color w:val="000000" w:themeColor="text1"/>
        </w:rPr>
        <w:lastRenderedPageBreak/>
        <w:t>Attempt to change organisation through technical system</w:t>
      </w:r>
    </w:p>
    <w:p w14:paraId="6C91D129" w14:textId="77777777" w:rsidR="0071017D" w:rsidRPr="00DE0AAD" w:rsidRDefault="0071017D" w:rsidP="0071017D">
      <w:pPr>
        <w:pStyle w:val="ListParagraph"/>
        <w:numPr>
          <w:ilvl w:val="0"/>
          <w:numId w:val="55"/>
        </w:numPr>
        <w:jc w:val="both"/>
        <w:rPr>
          <w:b/>
          <w:color w:val="000000" w:themeColor="text1"/>
        </w:rPr>
      </w:pPr>
      <w:r>
        <w:rPr>
          <w:color w:val="000000" w:themeColor="text1"/>
        </w:rPr>
        <w:t>Ignored established work practises and staff skills</w:t>
      </w:r>
    </w:p>
    <w:p w14:paraId="3111F746" w14:textId="77777777" w:rsidR="0071017D" w:rsidRDefault="0071017D" w:rsidP="0071017D">
      <w:pPr>
        <w:pStyle w:val="ListParagraph"/>
        <w:numPr>
          <w:ilvl w:val="0"/>
          <w:numId w:val="55"/>
        </w:numPr>
        <w:jc w:val="both"/>
        <w:rPr>
          <w:b/>
          <w:color w:val="000000" w:themeColor="text1"/>
        </w:rPr>
      </w:pPr>
      <w:r>
        <w:rPr>
          <w:b/>
          <w:color w:val="000000" w:themeColor="text1"/>
        </w:rPr>
        <w:t>Project</w:t>
      </w:r>
    </w:p>
    <w:p w14:paraId="19480921" w14:textId="77777777" w:rsidR="0071017D" w:rsidRPr="00DE0AAD" w:rsidRDefault="0071017D" w:rsidP="0071017D">
      <w:pPr>
        <w:pStyle w:val="ListParagraph"/>
        <w:numPr>
          <w:ilvl w:val="1"/>
          <w:numId w:val="55"/>
        </w:numPr>
        <w:jc w:val="both"/>
        <w:rPr>
          <w:b/>
          <w:color w:val="000000" w:themeColor="text1"/>
        </w:rPr>
      </w:pPr>
      <w:r>
        <w:rPr>
          <w:color w:val="000000" w:themeColor="text1"/>
        </w:rPr>
        <w:t>Management confusion</w:t>
      </w:r>
    </w:p>
    <w:p w14:paraId="7B930283" w14:textId="77777777" w:rsidR="0071017D" w:rsidRPr="00DE0AAD" w:rsidRDefault="0071017D" w:rsidP="0071017D">
      <w:pPr>
        <w:pStyle w:val="ListParagraph"/>
        <w:numPr>
          <w:ilvl w:val="1"/>
          <w:numId w:val="55"/>
        </w:numPr>
        <w:jc w:val="both"/>
        <w:rPr>
          <w:b/>
          <w:color w:val="000000" w:themeColor="text1"/>
        </w:rPr>
      </w:pPr>
      <w:r>
        <w:rPr>
          <w:color w:val="000000" w:themeColor="text1"/>
        </w:rPr>
        <w:t>Poor change control – no independent QA, suppliers misled</w:t>
      </w:r>
    </w:p>
    <w:p w14:paraId="51D45F63" w14:textId="77777777" w:rsidR="0071017D" w:rsidRPr="00DE0AAD" w:rsidRDefault="0071017D" w:rsidP="0071017D">
      <w:pPr>
        <w:pStyle w:val="ListParagraph"/>
        <w:numPr>
          <w:ilvl w:val="1"/>
          <w:numId w:val="55"/>
        </w:numPr>
        <w:jc w:val="both"/>
        <w:rPr>
          <w:b/>
          <w:color w:val="000000" w:themeColor="text1"/>
        </w:rPr>
      </w:pPr>
      <w:r>
        <w:rPr>
          <w:color w:val="000000" w:themeColor="text1"/>
        </w:rPr>
        <w:t>Inadequate software development tools</w:t>
      </w:r>
    </w:p>
    <w:p w14:paraId="5B5C4649" w14:textId="77777777" w:rsidR="0071017D" w:rsidRPr="00DE0AAD" w:rsidRDefault="0071017D" w:rsidP="0071017D">
      <w:pPr>
        <w:pStyle w:val="ListParagraph"/>
        <w:numPr>
          <w:ilvl w:val="1"/>
          <w:numId w:val="55"/>
        </w:numPr>
        <w:jc w:val="both"/>
        <w:rPr>
          <w:b/>
          <w:color w:val="000000" w:themeColor="text1"/>
        </w:rPr>
      </w:pPr>
      <w:r>
        <w:rPr>
          <w:color w:val="000000" w:themeColor="text1"/>
        </w:rPr>
        <w:t>Poor interface for ambulance crews</w:t>
      </w:r>
    </w:p>
    <w:p w14:paraId="7E0138E1" w14:textId="77777777" w:rsidR="0071017D" w:rsidRPr="00DE0AAD" w:rsidRDefault="0071017D" w:rsidP="0071017D">
      <w:pPr>
        <w:pStyle w:val="ListParagraph"/>
        <w:numPr>
          <w:ilvl w:val="2"/>
          <w:numId w:val="55"/>
        </w:numPr>
        <w:jc w:val="both"/>
        <w:rPr>
          <w:b/>
          <w:color w:val="000000" w:themeColor="text1"/>
        </w:rPr>
      </w:pPr>
      <w:r>
        <w:rPr>
          <w:color w:val="000000" w:themeColor="text1"/>
        </w:rPr>
        <w:t>Dark spots</w:t>
      </w:r>
    </w:p>
    <w:p w14:paraId="0FF01231" w14:textId="77777777" w:rsidR="0071017D" w:rsidRPr="00DE0AAD" w:rsidRDefault="0071017D" w:rsidP="0071017D">
      <w:pPr>
        <w:pStyle w:val="ListParagraph"/>
        <w:numPr>
          <w:ilvl w:val="1"/>
          <w:numId w:val="55"/>
        </w:numPr>
        <w:jc w:val="both"/>
        <w:rPr>
          <w:b/>
          <w:color w:val="000000" w:themeColor="text1"/>
        </w:rPr>
      </w:pPr>
      <w:r>
        <w:rPr>
          <w:color w:val="000000" w:themeColor="text1"/>
        </w:rPr>
        <w:t>Poor control room interface</w:t>
      </w:r>
    </w:p>
    <w:p w14:paraId="07F69E6C" w14:textId="77777777" w:rsidR="0071017D" w:rsidRPr="00DE0AAD" w:rsidRDefault="0071017D" w:rsidP="0071017D">
      <w:pPr>
        <w:pStyle w:val="ListParagraph"/>
        <w:numPr>
          <w:ilvl w:val="0"/>
          <w:numId w:val="55"/>
        </w:numPr>
        <w:jc w:val="both"/>
        <w:rPr>
          <w:b/>
          <w:color w:val="000000" w:themeColor="text1"/>
        </w:rPr>
      </w:pPr>
      <w:r>
        <w:rPr>
          <w:color w:val="000000" w:themeColor="text1"/>
        </w:rPr>
        <w:t>Go-Live</w:t>
      </w:r>
    </w:p>
    <w:p w14:paraId="1B2846B1" w14:textId="77777777" w:rsidR="0071017D" w:rsidRPr="00DE0AAD" w:rsidRDefault="0071017D" w:rsidP="0071017D">
      <w:pPr>
        <w:pStyle w:val="ListParagraph"/>
        <w:numPr>
          <w:ilvl w:val="1"/>
          <w:numId w:val="55"/>
        </w:numPr>
        <w:jc w:val="both"/>
        <w:rPr>
          <w:b/>
          <w:color w:val="000000" w:themeColor="text1"/>
        </w:rPr>
      </w:pPr>
      <w:r>
        <w:rPr>
          <w:color w:val="000000" w:themeColor="text1"/>
        </w:rPr>
        <w:t>System went live with known faults</w:t>
      </w:r>
    </w:p>
    <w:p w14:paraId="732CA347" w14:textId="77777777" w:rsidR="0071017D" w:rsidRPr="00DE0AAD" w:rsidRDefault="0071017D" w:rsidP="0071017D">
      <w:pPr>
        <w:pStyle w:val="ListParagraph"/>
        <w:numPr>
          <w:ilvl w:val="2"/>
          <w:numId w:val="55"/>
        </w:numPr>
        <w:jc w:val="both"/>
        <w:rPr>
          <w:b/>
          <w:color w:val="000000" w:themeColor="text1"/>
        </w:rPr>
      </w:pPr>
      <w:r>
        <w:rPr>
          <w:color w:val="000000" w:themeColor="text1"/>
        </w:rPr>
        <w:t>Slow response times</w:t>
      </w:r>
    </w:p>
    <w:p w14:paraId="1280D6BA" w14:textId="77777777" w:rsidR="0071017D" w:rsidRPr="00DE0AAD" w:rsidRDefault="0071017D" w:rsidP="0071017D">
      <w:pPr>
        <w:pStyle w:val="ListParagraph"/>
        <w:numPr>
          <w:ilvl w:val="2"/>
          <w:numId w:val="55"/>
        </w:numPr>
        <w:jc w:val="both"/>
        <w:rPr>
          <w:b/>
          <w:color w:val="000000" w:themeColor="text1"/>
        </w:rPr>
      </w:pPr>
      <w:r>
        <w:rPr>
          <w:color w:val="000000" w:themeColor="text1"/>
        </w:rPr>
        <w:t>Workstation lockup</w:t>
      </w:r>
    </w:p>
    <w:p w14:paraId="73BA61D4" w14:textId="77777777" w:rsidR="0071017D" w:rsidRPr="00DE0AAD" w:rsidRDefault="0071017D" w:rsidP="0071017D">
      <w:pPr>
        <w:pStyle w:val="ListParagraph"/>
        <w:numPr>
          <w:ilvl w:val="2"/>
          <w:numId w:val="55"/>
        </w:numPr>
        <w:jc w:val="both"/>
        <w:rPr>
          <w:b/>
          <w:color w:val="000000" w:themeColor="text1"/>
        </w:rPr>
      </w:pPr>
      <w:r>
        <w:rPr>
          <w:color w:val="000000" w:themeColor="text1"/>
        </w:rPr>
        <w:t>Loss of voice comms</w:t>
      </w:r>
    </w:p>
    <w:p w14:paraId="5047EE10" w14:textId="77777777" w:rsidR="0071017D" w:rsidRPr="00DE0AAD" w:rsidRDefault="0071017D" w:rsidP="0071017D">
      <w:pPr>
        <w:pStyle w:val="ListParagraph"/>
        <w:numPr>
          <w:ilvl w:val="1"/>
          <w:numId w:val="55"/>
        </w:numPr>
        <w:jc w:val="both"/>
        <w:rPr>
          <w:b/>
          <w:color w:val="000000" w:themeColor="text1"/>
        </w:rPr>
      </w:pPr>
      <w:r>
        <w:rPr>
          <w:color w:val="000000" w:themeColor="text1"/>
        </w:rPr>
        <w:t>Software not properly tested with real loads</w:t>
      </w:r>
    </w:p>
    <w:p w14:paraId="7284B2F4" w14:textId="77777777" w:rsidR="0071017D" w:rsidRPr="00DE0AAD" w:rsidRDefault="0071017D" w:rsidP="0071017D">
      <w:pPr>
        <w:pStyle w:val="ListParagraph"/>
        <w:numPr>
          <w:ilvl w:val="1"/>
          <w:numId w:val="55"/>
        </w:numPr>
        <w:jc w:val="both"/>
        <w:rPr>
          <w:b/>
          <w:color w:val="000000" w:themeColor="text1"/>
        </w:rPr>
      </w:pPr>
      <w:r>
        <w:rPr>
          <w:color w:val="000000" w:themeColor="text1"/>
        </w:rPr>
        <w:t>Inadequate staff training</w:t>
      </w:r>
    </w:p>
    <w:p w14:paraId="67D21DFE" w14:textId="77777777" w:rsidR="0071017D" w:rsidRPr="00DE0AAD" w:rsidRDefault="0071017D" w:rsidP="0071017D">
      <w:pPr>
        <w:pStyle w:val="ListParagraph"/>
        <w:numPr>
          <w:ilvl w:val="1"/>
          <w:numId w:val="55"/>
        </w:numPr>
        <w:jc w:val="both"/>
        <w:rPr>
          <w:b/>
          <w:color w:val="000000" w:themeColor="text1"/>
        </w:rPr>
      </w:pPr>
      <w:r>
        <w:rPr>
          <w:color w:val="000000" w:themeColor="text1"/>
        </w:rPr>
        <w:t>No back up system</w:t>
      </w:r>
    </w:p>
    <w:p w14:paraId="02D59416" w14:textId="77777777" w:rsidR="0071017D" w:rsidRDefault="0071017D" w:rsidP="0071017D">
      <w:pPr>
        <w:jc w:val="both"/>
        <w:rPr>
          <w:b/>
          <w:color w:val="000000" w:themeColor="text1"/>
        </w:rPr>
      </w:pPr>
    </w:p>
    <w:p w14:paraId="569EB84D" w14:textId="728036D7" w:rsidR="0071017D" w:rsidRDefault="0071017D" w:rsidP="0071017D">
      <w:pPr>
        <w:pStyle w:val="Heading3"/>
        <w:jc w:val="both"/>
      </w:pPr>
      <w:bookmarkStart w:id="64" w:name="_Toc514368844"/>
      <w:bookmarkStart w:id="65" w:name="_Toc514369066"/>
      <w:r>
        <w:t>NHS National Programme for IT</w:t>
      </w:r>
      <w:bookmarkEnd w:id="64"/>
      <w:bookmarkEnd w:id="65"/>
    </w:p>
    <w:p w14:paraId="2211578A" w14:textId="77777777" w:rsidR="0071017D" w:rsidRDefault="0071017D" w:rsidP="0071017D">
      <w:pPr>
        <w:jc w:val="both"/>
      </w:pPr>
      <w:r>
        <w:t>Like the LAS, this was an attempt to centralise power and change the working practise. There was an earlier failed attempt in the 1990s. There was a meeting in Feb 2002 with Blair - £5bn was promised. Contracts given as follows: five LSPs plus national contracts: £12bn. However, most systems were years late / didn’t work and the NPfIT was abolished by coalition government.</w:t>
      </w:r>
    </w:p>
    <w:p w14:paraId="0E581364" w14:textId="77777777" w:rsidR="0071017D" w:rsidRDefault="0071017D" w:rsidP="0071017D">
      <w:pPr>
        <w:jc w:val="both"/>
      </w:pPr>
    </w:p>
    <w:p w14:paraId="63EC9707" w14:textId="7A631D24" w:rsidR="0071017D" w:rsidRDefault="0071017D" w:rsidP="0071017D">
      <w:pPr>
        <w:pStyle w:val="Heading3"/>
        <w:jc w:val="both"/>
      </w:pPr>
      <w:bookmarkStart w:id="66" w:name="_Toc514368845"/>
      <w:bookmarkStart w:id="67" w:name="_Toc514369067"/>
      <w:r>
        <w:t>Universal Credit</w:t>
      </w:r>
      <w:bookmarkEnd w:id="66"/>
      <w:bookmarkEnd w:id="67"/>
    </w:p>
    <w:p w14:paraId="066ACE20" w14:textId="77777777" w:rsidR="0071017D" w:rsidRDefault="0071017D" w:rsidP="0071017D">
      <w:pPr>
        <w:jc w:val="both"/>
      </w:pPr>
      <w:r>
        <w:t xml:space="preserve">Unify hundreds of welfare benefits and mitigate poverty trap by tapered withdrawal as claimants start to earn - this was meant to go live in October 2013. However, there were a large number of problems – big systems tend to take 7 years not 3 yet somehow, they hoped that ‘agile’ development would fix this. Also, this depended on data from the HMRC which depended on firms. </w:t>
      </w:r>
    </w:p>
    <w:p w14:paraId="4A72484A" w14:textId="77777777" w:rsidR="0071017D" w:rsidRDefault="0071017D" w:rsidP="0071017D">
      <w:pPr>
        <w:jc w:val="both"/>
      </w:pPr>
    </w:p>
    <w:p w14:paraId="1D4C0E3C" w14:textId="1F39931F" w:rsidR="0071017D" w:rsidRDefault="0071017D" w:rsidP="0071017D">
      <w:pPr>
        <w:pStyle w:val="Heading3"/>
        <w:jc w:val="both"/>
      </w:pPr>
      <w:bookmarkStart w:id="68" w:name="_Toc514368846"/>
      <w:bookmarkStart w:id="69" w:name="_Toc514369068"/>
      <w:r>
        <w:t>Smart Meters</w:t>
      </w:r>
      <w:bookmarkEnd w:id="68"/>
      <w:bookmarkEnd w:id="69"/>
    </w:p>
    <w:p w14:paraId="09CAD4FD" w14:textId="77777777" w:rsidR="0071017D" w:rsidRDefault="0071017D" w:rsidP="0071017D">
      <w:pPr>
        <w:jc w:val="both"/>
      </w:pPr>
      <w:r>
        <w:t>The idea of smart meters is to market prices and get peak demand shaving. The EU Electricity Directive in 2009 states that 80% by 2020 for smart meters. In 2009, Labour created a £10bn centralised project to save the planet and help fix supply crunch in 2017. In March 2010, experts said couldn’t change 47mn meters in 6 years – therefore excluded it in the spec. The coalition government tried again and failed.</w:t>
      </w:r>
    </w:p>
    <w:p w14:paraId="4559A26F" w14:textId="77777777" w:rsidR="0071017D" w:rsidRDefault="0071017D" w:rsidP="0071017D">
      <w:pPr>
        <w:jc w:val="both"/>
      </w:pPr>
    </w:p>
    <w:p w14:paraId="1AB962D4" w14:textId="1EBCCBF4" w:rsidR="0071017D" w:rsidRDefault="0071017D" w:rsidP="0071017D">
      <w:pPr>
        <w:pStyle w:val="Heading3"/>
        <w:jc w:val="both"/>
      </w:pPr>
      <w:bookmarkStart w:id="70" w:name="_Toc514368847"/>
      <w:bookmarkStart w:id="71" w:name="_Toc514369069"/>
      <w:r>
        <w:t>Managing Complexity</w:t>
      </w:r>
      <w:bookmarkEnd w:id="70"/>
      <w:bookmarkEnd w:id="71"/>
    </w:p>
    <w:p w14:paraId="55112513" w14:textId="77777777" w:rsidR="0071017D" w:rsidRDefault="0071017D" w:rsidP="0071017D">
      <w:pPr>
        <w:jc w:val="both"/>
      </w:pPr>
      <w:r>
        <w:t>Software engineering is about managing complexity at a number of levels: at a micro level, bugs arise in protocols – interactions grow at O(n</w:t>
      </w:r>
      <w:r>
        <w:rPr>
          <w:vertAlign w:val="superscript"/>
        </w:rPr>
        <w:t>2</w:t>
      </w:r>
      <w:r>
        <w:t>) or even O(2</w:t>
      </w:r>
      <w:r>
        <w:rPr>
          <w:vertAlign w:val="superscript"/>
        </w:rPr>
        <w:t>n</w:t>
      </w:r>
      <w:r>
        <w:t>). Especially with complex socio-technical systems, we can’t predict reactions to new functionality.</w:t>
      </w:r>
    </w:p>
    <w:p w14:paraId="0DC81D60" w14:textId="77777777" w:rsidR="0071017D" w:rsidRDefault="0071017D" w:rsidP="0071017D">
      <w:pPr>
        <w:jc w:val="both"/>
      </w:pPr>
    </w:p>
    <w:p w14:paraId="511BACB0" w14:textId="77777777" w:rsidR="0071017D" w:rsidRDefault="0071017D" w:rsidP="0071017D">
      <w:pPr>
        <w:jc w:val="both"/>
        <w:outlineLvl w:val="0"/>
      </w:pPr>
      <w:r>
        <w:t>Mostly failures through wrong, changing or contested requirements.</w:t>
      </w:r>
    </w:p>
    <w:p w14:paraId="2DBCBA59" w14:textId="77777777" w:rsidR="0071017D" w:rsidRDefault="0071017D" w:rsidP="0071017D">
      <w:pPr>
        <w:jc w:val="both"/>
      </w:pPr>
    </w:p>
    <w:p w14:paraId="3C45BD14" w14:textId="77777777" w:rsidR="0071017D" w:rsidRDefault="0071017D" w:rsidP="0071017D">
      <w:pPr>
        <w:jc w:val="both"/>
        <w:outlineLvl w:val="0"/>
        <w:rPr>
          <w:b/>
        </w:rPr>
      </w:pPr>
      <w:r>
        <w:rPr>
          <w:b/>
        </w:rPr>
        <w:t>Historical Information:</w:t>
      </w:r>
    </w:p>
    <w:p w14:paraId="5A736C73" w14:textId="77777777" w:rsidR="0071017D" w:rsidRDefault="0071017D" w:rsidP="0071017D">
      <w:pPr>
        <w:pStyle w:val="ListParagraph"/>
        <w:numPr>
          <w:ilvl w:val="0"/>
          <w:numId w:val="56"/>
        </w:numPr>
        <w:jc w:val="both"/>
      </w:pPr>
      <w:r>
        <w:lastRenderedPageBreak/>
        <w:t>C1500 BC Project Failures</w:t>
      </w:r>
    </w:p>
    <w:p w14:paraId="19145CDC" w14:textId="77777777" w:rsidR="0071017D" w:rsidRDefault="0071017D" w:rsidP="0071017D">
      <w:pPr>
        <w:pStyle w:val="ListParagraph"/>
        <w:numPr>
          <w:ilvl w:val="1"/>
          <w:numId w:val="56"/>
        </w:numPr>
        <w:jc w:val="both"/>
      </w:pPr>
      <w:r>
        <w:t>Collapse of a building (the main large projects) was considered the failure of the project</w:t>
      </w:r>
    </w:p>
    <w:p w14:paraId="3D3B18AC" w14:textId="77777777" w:rsidR="0071017D" w:rsidRDefault="0071017D" w:rsidP="0071017D">
      <w:pPr>
        <w:pStyle w:val="ListParagraph"/>
        <w:numPr>
          <w:ilvl w:val="0"/>
          <w:numId w:val="56"/>
        </w:numPr>
        <w:jc w:val="both"/>
      </w:pPr>
      <w:r>
        <w:t>19</w:t>
      </w:r>
      <w:r w:rsidRPr="0062598E">
        <w:rPr>
          <w:vertAlign w:val="superscript"/>
        </w:rPr>
        <w:t>th</w:t>
      </w:r>
      <w:r>
        <w:t xml:space="preserve"> Century View</w:t>
      </w:r>
    </w:p>
    <w:p w14:paraId="1F2E5388" w14:textId="77777777" w:rsidR="0071017D" w:rsidRDefault="0071017D" w:rsidP="0071017D">
      <w:pPr>
        <w:pStyle w:val="ListParagraph"/>
        <w:numPr>
          <w:ilvl w:val="1"/>
          <w:numId w:val="56"/>
        </w:numPr>
        <w:jc w:val="both"/>
      </w:pPr>
      <w:r>
        <w:t>Ensure all the designs are correct – otherwise the thing won’t work</w:t>
      </w:r>
    </w:p>
    <w:p w14:paraId="4F47421A" w14:textId="77777777" w:rsidR="0071017D" w:rsidRDefault="0071017D" w:rsidP="0071017D">
      <w:pPr>
        <w:pStyle w:val="ListParagraph"/>
        <w:numPr>
          <w:ilvl w:val="0"/>
          <w:numId w:val="56"/>
        </w:numPr>
        <w:jc w:val="both"/>
      </w:pPr>
      <w:r>
        <w:t>Complexity – 1870</w:t>
      </w:r>
    </w:p>
    <w:p w14:paraId="7BBFB409" w14:textId="77777777" w:rsidR="0071017D" w:rsidRDefault="0071017D" w:rsidP="0071017D">
      <w:pPr>
        <w:pStyle w:val="ListParagraph"/>
        <w:numPr>
          <w:ilvl w:val="1"/>
          <w:numId w:val="56"/>
        </w:numPr>
        <w:jc w:val="both"/>
      </w:pPr>
      <w:r>
        <w:t>Bank of England</w:t>
      </w:r>
    </w:p>
    <w:p w14:paraId="046AC040" w14:textId="77777777" w:rsidR="0071017D" w:rsidRDefault="0071017D" w:rsidP="0071017D">
      <w:pPr>
        <w:pStyle w:val="ListParagraph"/>
        <w:numPr>
          <w:ilvl w:val="0"/>
          <w:numId w:val="56"/>
        </w:numPr>
        <w:jc w:val="both"/>
      </w:pPr>
      <w:r>
        <w:t>Complexity – 1876</w:t>
      </w:r>
    </w:p>
    <w:p w14:paraId="0E5DF7D9" w14:textId="77777777" w:rsidR="0071017D" w:rsidRDefault="0071017D" w:rsidP="0071017D">
      <w:pPr>
        <w:pStyle w:val="ListParagraph"/>
        <w:numPr>
          <w:ilvl w:val="1"/>
          <w:numId w:val="56"/>
        </w:numPr>
        <w:jc w:val="both"/>
      </w:pPr>
      <w:r>
        <w:t>Dun, Barlow &amp; Co</w:t>
      </w:r>
    </w:p>
    <w:p w14:paraId="45F9F3D5" w14:textId="77777777" w:rsidR="0071017D" w:rsidRDefault="0071017D" w:rsidP="0071017D">
      <w:pPr>
        <w:pStyle w:val="ListParagraph"/>
        <w:numPr>
          <w:ilvl w:val="2"/>
          <w:numId w:val="56"/>
        </w:numPr>
        <w:jc w:val="both"/>
      </w:pPr>
      <w:r>
        <w:t>Effectively one of the first bank – they offered lots of credit to people</w:t>
      </w:r>
    </w:p>
    <w:p w14:paraId="210C0E78" w14:textId="77777777" w:rsidR="0071017D" w:rsidRDefault="0071017D" w:rsidP="0071017D">
      <w:pPr>
        <w:pStyle w:val="ListParagraph"/>
        <w:numPr>
          <w:ilvl w:val="0"/>
          <w:numId w:val="56"/>
        </w:numPr>
        <w:jc w:val="both"/>
      </w:pPr>
      <w:r>
        <w:t>Complexity – 1906</w:t>
      </w:r>
    </w:p>
    <w:p w14:paraId="6693CE22" w14:textId="77777777" w:rsidR="0071017D" w:rsidRDefault="0071017D" w:rsidP="0071017D">
      <w:pPr>
        <w:pStyle w:val="ListParagraph"/>
        <w:numPr>
          <w:ilvl w:val="1"/>
          <w:numId w:val="56"/>
        </w:numPr>
        <w:jc w:val="both"/>
      </w:pPr>
      <w:r>
        <w:t>Sears, Roebuck</w:t>
      </w:r>
    </w:p>
    <w:p w14:paraId="4F57E590" w14:textId="77777777" w:rsidR="0071017D" w:rsidRDefault="0071017D" w:rsidP="0071017D">
      <w:pPr>
        <w:pStyle w:val="ListParagraph"/>
        <w:numPr>
          <w:ilvl w:val="2"/>
          <w:numId w:val="56"/>
        </w:numPr>
        <w:jc w:val="both"/>
      </w:pPr>
      <w:r>
        <w:t>Continental-scale mail order meant specialisation</w:t>
      </w:r>
    </w:p>
    <w:p w14:paraId="7A0E9EC6" w14:textId="77777777" w:rsidR="0071017D" w:rsidRDefault="0071017D" w:rsidP="0071017D">
      <w:pPr>
        <w:pStyle w:val="ListParagraph"/>
        <w:numPr>
          <w:ilvl w:val="2"/>
          <w:numId w:val="56"/>
        </w:numPr>
        <w:jc w:val="both"/>
      </w:pPr>
      <w:r>
        <w:t>Big departments for single bookkeeping functions</w:t>
      </w:r>
    </w:p>
    <w:p w14:paraId="1DEE0D7D" w14:textId="77777777" w:rsidR="0071017D" w:rsidRDefault="0071017D" w:rsidP="0071017D">
      <w:pPr>
        <w:pStyle w:val="ListParagraph"/>
        <w:numPr>
          <w:ilvl w:val="2"/>
          <w:numId w:val="56"/>
        </w:numPr>
        <w:jc w:val="both"/>
      </w:pPr>
      <w:r>
        <w:t>This was the beginning of automation</w:t>
      </w:r>
    </w:p>
    <w:p w14:paraId="50883C1E" w14:textId="77777777" w:rsidR="0071017D" w:rsidRDefault="0071017D" w:rsidP="0071017D">
      <w:pPr>
        <w:pStyle w:val="ListParagraph"/>
        <w:numPr>
          <w:ilvl w:val="0"/>
          <w:numId w:val="56"/>
        </w:numPr>
        <w:jc w:val="both"/>
      </w:pPr>
      <w:r>
        <w:t>Complexity – 1940</w:t>
      </w:r>
    </w:p>
    <w:p w14:paraId="15771E39" w14:textId="77777777" w:rsidR="0071017D" w:rsidRDefault="0071017D" w:rsidP="0071017D">
      <w:pPr>
        <w:pStyle w:val="ListParagraph"/>
        <w:numPr>
          <w:ilvl w:val="1"/>
          <w:numId w:val="56"/>
        </w:numPr>
        <w:jc w:val="both"/>
      </w:pPr>
      <w:r>
        <w:t>First National Bank of Chicago</w:t>
      </w:r>
    </w:p>
    <w:p w14:paraId="15CF2396" w14:textId="77777777" w:rsidR="0071017D" w:rsidRDefault="0071017D" w:rsidP="0071017D">
      <w:pPr>
        <w:pStyle w:val="ListParagraph"/>
        <w:numPr>
          <w:ilvl w:val="2"/>
          <w:numId w:val="56"/>
        </w:numPr>
        <w:jc w:val="both"/>
      </w:pPr>
      <w:r>
        <w:t>Everything was done on paper – this makes things very complicated</w:t>
      </w:r>
    </w:p>
    <w:p w14:paraId="4694F1C8" w14:textId="77777777" w:rsidR="0071017D" w:rsidRDefault="0071017D" w:rsidP="0071017D">
      <w:pPr>
        <w:pStyle w:val="ListParagraph"/>
        <w:numPr>
          <w:ilvl w:val="2"/>
          <w:numId w:val="56"/>
        </w:numPr>
        <w:jc w:val="both"/>
      </w:pPr>
      <w:r>
        <w:t>Easy to lose track of things</w:t>
      </w:r>
    </w:p>
    <w:p w14:paraId="5B0C59A6" w14:textId="77777777" w:rsidR="0071017D" w:rsidRDefault="0071017D" w:rsidP="0071017D">
      <w:pPr>
        <w:pStyle w:val="ListParagraph"/>
        <w:numPr>
          <w:ilvl w:val="0"/>
          <w:numId w:val="56"/>
        </w:numPr>
        <w:jc w:val="both"/>
      </w:pPr>
      <w:r>
        <w:t>1960s – The Software Crisis</w:t>
      </w:r>
    </w:p>
    <w:p w14:paraId="03D826E6" w14:textId="77777777" w:rsidR="0071017D" w:rsidRDefault="0071017D" w:rsidP="0071017D">
      <w:pPr>
        <w:pStyle w:val="ListParagraph"/>
        <w:numPr>
          <w:ilvl w:val="1"/>
          <w:numId w:val="56"/>
        </w:numPr>
        <w:jc w:val="both"/>
      </w:pPr>
      <w:r>
        <w:t>In 1960s, large powerful mainframes made even more complex systems were possible</w:t>
      </w:r>
    </w:p>
    <w:p w14:paraId="1659071F" w14:textId="77777777" w:rsidR="0071017D" w:rsidRDefault="0071017D" w:rsidP="0071017D">
      <w:pPr>
        <w:pStyle w:val="ListParagraph"/>
        <w:numPr>
          <w:ilvl w:val="1"/>
          <w:numId w:val="56"/>
        </w:numPr>
        <w:jc w:val="both"/>
      </w:pPr>
      <w:r>
        <w:t>People started asking why the project overruns and failures were so much more common for software than for mechanical engineering, shipbuilding.</w:t>
      </w:r>
    </w:p>
    <w:p w14:paraId="7072E143" w14:textId="77777777" w:rsidR="0071017D" w:rsidRDefault="0071017D" w:rsidP="0071017D">
      <w:pPr>
        <w:jc w:val="both"/>
      </w:pPr>
    </w:p>
    <w:p w14:paraId="0238BF9B" w14:textId="3B5600E7" w:rsidR="0071017D" w:rsidRDefault="0071017D" w:rsidP="0071017D">
      <w:pPr>
        <w:pStyle w:val="Heading3"/>
        <w:jc w:val="both"/>
      </w:pPr>
      <w:bookmarkStart w:id="72" w:name="_Toc514368848"/>
      <w:bookmarkStart w:id="73" w:name="_Toc514369070"/>
      <w:r>
        <w:t>What makes Software different from traditional Engineering projects</w:t>
      </w:r>
      <w:bookmarkEnd w:id="72"/>
      <w:bookmarkEnd w:id="73"/>
    </w:p>
    <w:p w14:paraId="561B3EF3" w14:textId="77777777" w:rsidR="0071017D" w:rsidRDefault="0071017D" w:rsidP="0071017D">
      <w:pPr>
        <w:pStyle w:val="ListParagraph"/>
        <w:numPr>
          <w:ilvl w:val="0"/>
          <w:numId w:val="57"/>
        </w:numPr>
        <w:jc w:val="both"/>
      </w:pPr>
      <w:r>
        <w:t>It is very complex and error-prone</w:t>
      </w:r>
    </w:p>
    <w:p w14:paraId="6E4ADF79" w14:textId="77777777" w:rsidR="0071017D" w:rsidRDefault="0071017D" w:rsidP="0071017D">
      <w:pPr>
        <w:pStyle w:val="ListParagraph"/>
        <w:numPr>
          <w:ilvl w:val="1"/>
          <w:numId w:val="57"/>
        </w:numPr>
        <w:jc w:val="both"/>
      </w:pPr>
      <w:r>
        <w:t>Lots of interlocking and moving parts</w:t>
      </w:r>
    </w:p>
    <w:p w14:paraId="496C04B7" w14:textId="77777777" w:rsidR="0071017D" w:rsidRDefault="0071017D" w:rsidP="0071017D">
      <w:pPr>
        <w:pStyle w:val="ListParagraph"/>
        <w:numPr>
          <w:ilvl w:val="0"/>
          <w:numId w:val="57"/>
        </w:numPr>
        <w:jc w:val="both"/>
      </w:pPr>
      <w:r>
        <w:t>Large systems become qualitatively more complex</w:t>
      </w:r>
    </w:p>
    <w:p w14:paraId="4FFDBFB7" w14:textId="77777777" w:rsidR="0071017D" w:rsidRDefault="0071017D" w:rsidP="0071017D">
      <w:pPr>
        <w:pStyle w:val="ListParagraph"/>
        <w:numPr>
          <w:ilvl w:val="0"/>
          <w:numId w:val="57"/>
        </w:numPr>
        <w:jc w:val="both"/>
      </w:pPr>
      <w:r>
        <w:t>Tractability of software means that customers demand flexibility and frequent changes</w:t>
      </w:r>
    </w:p>
    <w:p w14:paraId="54B0A426" w14:textId="77777777" w:rsidR="0071017D" w:rsidRDefault="0071017D" w:rsidP="0071017D">
      <w:pPr>
        <w:pStyle w:val="ListParagraph"/>
        <w:numPr>
          <w:ilvl w:val="0"/>
          <w:numId w:val="57"/>
        </w:numPr>
        <w:jc w:val="both"/>
      </w:pPr>
      <w:r>
        <w:t>Systems become more complex to use over time – features accumulate, and interactions have odd effects.</w:t>
      </w:r>
    </w:p>
    <w:p w14:paraId="17962963" w14:textId="77777777" w:rsidR="0071017D" w:rsidRDefault="0071017D" w:rsidP="0071017D">
      <w:pPr>
        <w:pStyle w:val="ListParagraph"/>
        <w:numPr>
          <w:ilvl w:val="0"/>
          <w:numId w:val="57"/>
        </w:numPr>
        <w:jc w:val="both"/>
      </w:pPr>
      <w:r>
        <w:t>The structure can be hard to visualise or model</w:t>
      </w:r>
    </w:p>
    <w:p w14:paraId="76BE7DCC" w14:textId="77777777" w:rsidR="0071017D" w:rsidRPr="002252ED" w:rsidRDefault="0071017D" w:rsidP="0071017D">
      <w:pPr>
        <w:pStyle w:val="ListParagraph"/>
        <w:numPr>
          <w:ilvl w:val="0"/>
          <w:numId w:val="57"/>
        </w:numPr>
        <w:jc w:val="both"/>
      </w:pPr>
      <w:r>
        <w:t>Debugging and testing piles up at the end.</w:t>
      </w:r>
    </w:p>
    <w:p w14:paraId="04ECFC37" w14:textId="77777777" w:rsidR="0071017D" w:rsidRPr="00215352" w:rsidRDefault="0071017D" w:rsidP="0071017D">
      <w:pPr>
        <w:jc w:val="both"/>
        <w:rPr>
          <w:color w:val="000000" w:themeColor="text1"/>
        </w:rPr>
      </w:pPr>
    </w:p>
    <w:p w14:paraId="12947C43" w14:textId="6905B4B5" w:rsidR="0071017D" w:rsidRDefault="0071017D" w:rsidP="0071017D">
      <w:pPr>
        <w:pStyle w:val="Heading2"/>
        <w:jc w:val="both"/>
      </w:pPr>
      <w:bookmarkStart w:id="74" w:name="_Toc514368849"/>
      <w:bookmarkStart w:id="75" w:name="_Toc514369071"/>
      <w:r>
        <w:t>Software Lifecycle</w:t>
      </w:r>
      <w:bookmarkEnd w:id="74"/>
      <w:bookmarkEnd w:id="75"/>
    </w:p>
    <w:p w14:paraId="656FC53E" w14:textId="71F5155B" w:rsidR="0071017D" w:rsidRDefault="0071017D" w:rsidP="0071017D">
      <w:pPr>
        <w:pStyle w:val="Heading3"/>
        <w:jc w:val="both"/>
      </w:pPr>
      <w:bookmarkStart w:id="76" w:name="_Toc514368850"/>
      <w:bookmarkStart w:id="77" w:name="_Toc514369072"/>
      <w:r>
        <w:t>1950s Case of company that develops and maintains software for itself:</w:t>
      </w:r>
      <w:bookmarkEnd w:id="76"/>
      <w:bookmarkEnd w:id="77"/>
    </w:p>
    <w:p w14:paraId="0BEED07D" w14:textId="77777777" w:rsidR="0071017D" w:rsidRPr="00215352" w:rsidRDefault="0071017D" w:rsidP="0071017D">
      <w:pPr>
        <w:pStyle w:val="ListParagraph"/>
        <w:numPr>
          <w:ilvl w:val="0"/>
          <w:numId w:val="58"/>
        </w:numPr>
        <w:jc w:val="both"/>
        <w:rPr>
          <w:b/>
        </w:rPr>
      </w:pPr>
      <w:r>
        <w:t>Initial development cost – 10%</w:t>
      </w:r>
    </w:p>
    <w:p w14:paraId="63C113A4" w14:textId="77777777" w:rsidR="0071017D" w:rsidRPr="00215352" w:rsidRDefault="0071017D" w:rsidP="0071017D">
      <w:pPr>
        <w:pStyle w:val="ListParagraph"/>
        <w:numPr>
          <w:ilvl w:val="0"/>
          <w:numId w:val="58"/>
        </w:numPr>
        <w:jc w:val="both"/>
        <w:rPr>
          <w:b/>
        </w:rPr>
      </w:pPr>
      <w:r>
        <w:t>Continuing maintenance cost – 90%</w:t>
      </w:r>
    </w:p>
    <w:p w14:paraId="011B5851" w14:textId="77777777" w:rsidR="0071017D" w:rsidRDefault="0071017D" w:rsidP="0071017D">
      <w:pPr>
        <w:ind w:left="360"/>
        <w:jc w:val="both"/>
        <w:rPr>
          <w:b/>
        </w:rPr>
      </w:pPr>
      <w:r w:rsidRPr="00215352">
        <w:rPr>
          <w:b/>
          <w:noProof/>
        </w:rPr>
        <w:lastRenderedPageBreak/>
        <w:drawing>
          <wp:inline distT="0" distB="0" distL="0" distR="0" wp14:anchorId="38C03C54" wp14:editId="41D722E1">
            <wp:extent cx="2508932" cy="1633309"/>
            <wp:effectExtent l="0" t="0" r="5715" b="508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596" cy="1642204"/>
                    </a:xfrm>
                    <a:prstGeom prst="rect">
                      <a:avLst/>
                    </a:prstGeom>
                  </pic:spPr>
                </pic:pic>
              </a:graphicData>
            </a:graphic>
          </wp:inline>
        </w:drawing>
      </w:r>
    </w:p>
    <w:p w14:paraId="1117D7D2" w14:textId="244FE4B8" w:rsidR="0071017D" w:rsidRDefault="0071017D" w:rsidP="0071017D">
      <w:pPr>
        <w:pStyle w:val="Heading3"/>
        <w:jc w:val="both"/>
      </w:pPr>
      <w:bookmarkStart w:id="78" w:name="_Toc514368851"/>
      <w:bookmarkStart w:id="79" w:name="_Toc514369073"/>
      <w:r>
        <w:t>Cost of code</w:t>
      </w:r>
      <w:bookmarkEnd w:id="78"/>
      <w:bookmarkEnd w:id="79"/>
    </w:p>
    <w:p w14:paraId="5ABF5633" w14:textId="77777777" w:rsidR="0071017D" w:rsidRDefault="0071017D" w:rsidP="0071017D">
      <w:pPr>
        <w:pStyle w:val="ListParagraph"/>
        <w:numPr>
          <w:ilvl w:val="0"/>
          <w:numId w:val="59"/>
        </w:numPr>
        <w:jc w:val="both"/>
      </w:pPr>
      <w:r>
        <w:t>First IBM measures (60s)</w:t>
      </w:r>
    </w:p>
    <w:p w14:paraId="795ACFBB" w14:textId="77777777" w:rsidR="0071017D" w:rsidRDefault="0071017D" w:rsidP="0071017D">
      <w:pPr>
        <w:pStyle w:val="ListParagraph"/>
        <w:numPr>
          <w:ilvl w:val="1"/>
          <w:numId w:val="59"/>
        </w:numPr>
        <w:jc w:val="both"/>
      </w:pPr>
      <w:r>
        <w:t>1.5 KLOC/developer year (operating system)</w:t>
      </w:r>
    </w:p>
    <w:p w14:paraId="2BE0425B" w14:textId="77777777" w:rsidR="0071017D" w:rsidRDefault="0071017D" w:rsidP="0071017D">
      <w:pPr>
        <w:pStyle w:val="ListParagraph"/>
        <w:numPr>
          <w:ilvl w:val="1"/>
          <w:numId w:val="59"/>
        </w:numPr>
        <w:jc w:val="both"/>
      </w:pPr>
      <w:r>
        <w:t>5 KLOC / developer year (compiler)</w:t>
      </w:r>
    </w:p>
    <w:p w14:paraId="555E55A1" w14:textId="77777777" w:rsidR="0071017D" w:rsidRDefault="0071017D" w:rsidP="0071017D">
      <w:pPr>
        <w:pStyle w:val="ListParagraph"/>
        <w:numPr>
          <w:ilvl w:val="1"/>
          <w:numId w:val="59"/>
        </w:numPr>
        <w:jc w:val="both"/>
      </w:pPr>
      <w:r>
        <w:t>10 KLOC / developer year (app)</w:t>
      </w:r>
    </w:p>
    <w:p w14:paraId="1F07E0A6" w14:textId="77777777" w:rsidR="0071017D" w:rsidRDefault="0071017D" w:rsidP="0071017D">
      <w:pPr>
        <w:pStyle w:val="ListParagraph"/>
        <w:numPr>
          <w:ilvl w:val="0"/>
          <w:numId w:val="59"/>
        </w:numPr>
        <w:jc w:val="both"/>
      </w:pPr>
      <w:r>
        <w:t>AT&amp;T measures</w:t>
      </w:r>
    </w:p>
    <w:p w14:paraId="0C420E02" w14:textId="77777777" w:rsidR="0071017D" w:rsidRDefault="0071017D" w:rsidP="0071017D">
      <w:pPr>
        <w:pStyle w:val="ListParagraph"/>
        <w:numPr>
          <w:ilvl w:val="1"/>
          <w:numId w:val="59"/>
        </w:numPr>
        <w:jc w:val="both"/>
      </w:pPr>
      <w:r>
        <w:t>0.6 KLOC / developer year (compiler)</w:t>
      </w:r>
    </w:p>
    <w:p w14:paraId="5D202410" w14:textId="77777777" w:rsidR="0071017D" w:rsidRDefault="0071017D" w:rsidP="0071017D">
      <w:pPr>
        <w:pStyle w:val="ListParagraph"/>
        <w:numPr>
          <w:ilvl w:val="1"/>
          <w:numId w:val="59"/>
        </w:numPr>
        <w:jc w:val="both"/>
      </w:pPr>
      <w:r>
        <w:t>2.2 KLOC / developer year (switch)</w:t>
      </w:r>
    </w:p>
    <w:p w14:paraId="351462A3" w14:textId="77777777" w:rsidR="0071017D" w:rsidRDefault="0071017D" w:rsidP="0071017D">
      <w:pPr>
        <w:pStyle w:val="ListParagraph"/>
        <w:numPr>
          <w:ilvl w:val="0"/>
          <w:numId w:val="59"/>
        </w:numPr>
        <w:jc w:val="both"/>
      </w:pPr>
      <w:r>
        <w:t>Alternatives</w:t>
      </w:r>
    </w:p>
    <w:p w14:paraId="6A18E579" w14:textId="77777777" w:rsidR="0071017D" w:rsidRDefault="0071017D" w:rsidP="0071017D">
      <w:pPr>
        <w:pStyle w:val="ListParagraph"/>
        <w:numPr>
          <w:ilvl w:val="1"/>
          <w:numId w:val="59"/>
        </w:numPr>
        <w:jc w:val="both"/>
      </w:pPr>
      <w:r>
        <w:t>Halstead (entropy of operators / operands)</w:t>
      </w:r>
    </w:p>
    <w:p w14:paraId="58284020" w14:textId="77777777" w:rsidR="0071017D" w:rsidRDefault="0071017D" w:rsidP="0071017D">
      <w:pPr>
        <w:pStyle w:val="ListParagraph"/>
        <w:numPr>
          <w:ilvl w:val="1"/>
          <w:numId w:val="59"/>
        </w:numPr>
        <w:jc w:val="both"/>
      </w:pPr>
      <w:r>
        <w:t>McCabe (graph entropy of control structures)</w:t>
      </w:r>
    </w:p>
    <w:p w14:paraId="1B30FE6B" w14:textId="77777777" w:rsidR="0071017D" w:rsidRDefault="0071017D" w:rsidP="0071017D">
      <w:pPr>
        <w:pStyle w:val="ListParagraph"/>
        <w:numPr>
          <w:ilvl w:val="1"/>
          <w:numId w:val="59"/>
        </w:numPr>
        <w:jc w:val="both"/>
      </w:pPr>
      <w:r>
        <w:t>Function point analysis</w:t>
      </w:r>
    </w:p>
    <w:p w14:paraId="419D0CD6" w14:textId="77777777" w:rsidR="0071017D" w:rsidRDefault="0071017D" w:rsidP="0071017D">
      <w:pPr>
        <w:pStyle w:val="ListParagraph"/>
        <w:ind w:left="1440"/>
        <w:jc w:val="both"/>
      </w:pPr>
    </w:p>
    <w:p w14:paraId="41024FE6" w14:textId="77777777" w:rsidR="0071017D" w:rsidRDefault="0071017D" w:rsidP="0071017D">
      <w:pPr>
        <w:ind w:left="720"/>
        <w:jc w:val="both"/>
      </w:pPr>
      <w:r w:rsidRPr="00F334ED">
        <w:rPr>
          <w:noProof/>
        </w:rPr>
        <w:drawing>
          <wp:inline distT="0" distB="0" distL="0" distR="0" wp14:anchorId="7561ECB3" wp14:editId="48C27C7F">
            <wp:extent cx="3762874" cy="1597344"/>
            <wp:effectExtent l="0" t="0" r="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8669" cy="1608294"/>
                    </a:xfrm>
                    <a:prstGeom prst="rect">
                      <a:avLst/>
                    </a:prstGeom>
                  </pic:spPr>
                </pic:pic>
              </a:graphicData>
            </a:graphic>
          </wp:inline>
        </w:drawing>
      </w:r>
    </w:p>
    <w:p w14:paraId="10C00273" w14:textId="77777777" w:rsidR="0071017D" w:rsidRPr="00780585" w:rsidRDefault="0071017D" w:rsidP="0071017D">
      <w:pPr>
        <w:pStyle w:val="ListParagraph"/>
        <w:numPr>
          <w:ilvl w:val="0"/>
          <w:numId w:val="62"/>
        </w:numPr>
        <w:jc w:val="both"/>
      </w:pPr>
      <w:r>
        <w:rPr>
          <w:b/>
        </w:rPr>
        <w:t>Boehm, 1981 (empirical studies after Brooks)</w:t>
      </w:r>
    </w:p>
    <w:p w14:paraId="312AABBA" w14:textId="77777777" w:rsidR="0071017D" w:rsidRDefault="0071017D" w:rsidP="0071017D">
      <w:pPr>
        <w:pStyle w:val="ListParagraph"/>
        <w:numPr>
          <w:ilvl w:val="1"/>
          <w:numId w:val="62"/>
        </w:numPr>
        <w:jc w:val="both"/>
      </w:pPr>
      <w:r>
        <w:t>Cost-optimum schedule time to first shipment = 2.5 dev-months</w:t>
      </w:r>
    </w:p>
    <w:p w14:paraId="4D0AD004" w14:textId="77777777" w:rsidR="0071017D" w:rsidRDefault="0071017D" w:rsidP="0071017D">
      <w:pPr>
        <w:pStyle w:val="ListParagraph"/>
        <w:numPr>
          <w:ilvl w:val="1"/>
          <w:numId w:val="62"/>
        </w:numPr>
        <w:jc w:val="both"/>
      </w:pPr>
      <w:r>
        <w:t>With more time, the cost rises slowly</w:t>
      </w:r>
    </w:p>
    <w:p w14:paraId="32DB144D" w14:textId="77777777" w:rsidR="0071017D" w:rsidRDefault="0071017D" w:rsidP="0071017D">
      <w:pPr>
        <w:pStyle w:val="ListParagraph"/>
        <w:numPr>
          <w:ilvl w:val="1"/>
          <w:numId w:val="62"/>
        </w:numPr>
        <w:jc w:val="both"/>
      </w:pPr>
      <w:r>
        <w:t>With less, it rises shapely</w:t>
      </w:r>
    </w:p>
    <w:p w14:paraId="19A6A890" w14:textId="77777777" w:rsidR="0071017D" w:rsidRDefault="0071017D" w:rsidP="0071017D">
      <w:pPr>
        <w:pStyle w:val="ListParagraph"/>
        <w:numPr>
          <w:ilvl w:val="1"/>
          <w:numId w:val="62"/>
        </w:numPr>
        <w:jc w:val="both"/>
      </w:pPr>
      <w:r>
        <w:t>Very few projects success with less than ¾ of this 2.5 dev-months.</w:t>
      </w:r>
    </w:p>
    <w:p w14:paraId="299D66F1" w14:textId="77777777" w:rsidR="0071017D" w:rsidRDefault="0071017D" w:rsidP="0071017D">
      <w:pPr>
        <w:pStyle w:val="ListParagraph"/>
        <w:numPr>
          <w:ilvl w:val="1"/>
          <w:numId w:val="62"/>
        </w:numPr>
        <w:jc w:val="both"/>
      </w:pPr>
      <w:r>
        <w:t>This has been supported by lots of other studies</w:t>
      </w:r>
    </w:p>
    <w:p w14:paraId="16830219" w14:textId="77777777" w:rsidR="0071017D" w:rsidRDefault="0071017D" w:rsidP="0071017D">
      <w:pPr>
        <w:jc w:val="both"/>
      </w:pPr>
    </w:p>
    <w:p w14:paraId="3AF424B1" w14:textId="183BE054" w:rsidR="0071017D" w:rsidRDefault="0071017D" w:rsidP="0071017D">
      <w:pPr>
        <w:pStyle w:val="Heading3"/>
        <w:jc w:val="both"/>
      </w:pPr>
      <w:bookmarkStart w:id="80" w:name="_Toc514368852"/>
      <w:bookmarkStart w:id="81" w:name="_Toc514369074"/>
      <w:r>
        <w:t>First-Generation Lessons</w:t>
      </w:r>
      <w:bookmarkEnd w:id="80"/>
      <w:bookmarkEnd w:id="81"/>
    </w:p>
    <w:p w14:paraId="43306933" w14:textId="77777777" w:rsidR="0071017D" w:rsidRDefault="0071017D" w:rsidP="0071017D">
      <w:pPr>
        <w:pStyle w:val="ListParagraph"/>
        <w:numPr>
          <w:ilvl w:val="0"/>
          <w:numId w:val="60"/>
        </w:numPr>
        <w:jc w:val="both"/>
      </w:pPr>
      <w:r>
        <w:t>Main systematic gains come from using an appropriate high-level language.</w:t>
      </w:r>
    </w:p>
    <w:p w14:paraId="3340ADA2" w14:textId="77777777" w:rsidR="0071017D" w:rsidRDefault="0071017D" w:rsidP="0071017D">
      <w:pPr>
        <w:pStyle w:val="ListParagraph"/>
        <w:numPr>
          <w:ilvl w:val="0"/>
          <w:numId w:val="60"/>
        </w:numPr>
        <w:jc w:val="both"/>
      </w:pPr>
      <w:r>
        <w:t>High level languages take away much of the accidental complexity, so the programmer can focus on the intrinsic complexity.</w:t>
      </w:r>
    </w:p>
    <w:p w14:paraId="5351ED1A" w14:textId="77777777" w:rsidR="0071017D" w:rsidRDefault="0071017D" w:rsidP="0071017D">
      <w:pPr>
        <w:pStyle w:val="ListParagraph"/>
        <w:numPr>
          <w:ilvl w:val="0"/>
          <w:numId w:val="60"/>
        </w:numPr>
        <w:jc w:val="both"/>
      </w:pPr>
      <w:r>
        <w:t>Also, worth putting effort into getting specification – more than pays for itself in terms of time saved.</w:t>
      </w:r>
    </w:p>
    <w:p w14:paraId="0901E2B4" w14:textId="77777777" w:rsidR="0071017D" w:rsidRDefault="0071017D" w:rsidP="0071017D">
      <w:pPr>
        <w:jc w:val="both"/>
      </w:pPr>
    </w:p>
    <w:p w14:paraId="2862C838" w14:textId="77777777" w:rsidR="0071017D" w:rsidRDefault="0071017D" w:rsidP="0071017D">
      <w:pPr>
        <w:jc w:val="both"/>
      </w:pPr>
      <w:r>
        <w:rPr>
          <w:b/>
        </w:rPr>
        <w:t xml:space="preserve">Mythical Man Month: </w:t>
      </w:r>
      <w:r>
        <w:t>Imagine a project at 3 developers x 4 months:</w:t>
      </w:r>
    </w:p>
    <w:p w14:paraId="70A7C1FD" w14:textId="77777777" w:rsidR="0071017D" w:rsidRDefault="0071017D" w:rsidP="0071017D">
      <w:pPr>
        <w:pStyle w:val="ListParagraph"/>
        <w:numPr>
          <w:ilvl w:val="0"/>
          <w:numId w:val="61"/>
        </w:numPr>
        <w:jc w:val="both"/>
      </w:pPr>
      <w:r>
        <w:lastRenderedPageBreak/>
        <w:t>Suppose the design work takes an extra month. So, we have 2 months to do 9 dev months’ work.</w:t>
      </w:r>
    </w:p>
    <w:p w14:paraId="6ECA0935" w14:textId="77777777" w:rsidR="0071017D" w:rsidRDefault="0071017D" w:rsidP="0071017D">
      <w:pPr>
        <w:pStyle w:val="ListParagraph"/>
        <w:numPr>
          <w:ilvl w:val="0"/>
          <w:numId w:val="61"/>
        </w:numPr>
        <w:jc w:val="both"/>
      </w:pPr>
      <w:r>
        <w:t>If training someone takes a month, we must add 6 developers</w:t>
      </w:r>
    </w:p>
    <w:p w14:paraId="57D031A9" w14:textId="77777777" w:rsidR="0071017D" w:rsidRDefault="0071017D" w:rsidP="0071017D">
      <w:pPr>
        <w:pStyle w:val="ListParagraph"/>
        <w:numPr>
          <w:ilvl w:val="0"/>
          <w:numId w:val="61"/>
        </w:numPr>
        <w:jc w:val="both"/>
      </w:pPr>
      <w:r>
        <w:t>But the work done by 3 developers in 3 months, can’t be done by 9 developers in one month; interaction costs O(n</w:t>
      </w:r>
      <w:r>
        <w:rPr>
          <w:vertAlign w:val="superscript"/>
        </w:rPr>
        <w:t>2</w:t>
      </w:r>
      <w:r>
        <w:t>)</w:t>
      </w:r>
    </w:p>
    <w:p w14:paraId="690E0086" w14:textId="77777777" w:rsidR="0071017D" w:rsidRDefault="0071017D" w:rsidP="0071017D">
      <w:pPr>
        <w:pStyle w:val="ListParagraph"/>
        <w:numPr>
          <w:ilvl w:val="0"/>
          <w:numId w:val="61"/>
        </w:numPr>
        <w:jc w:val="both"/>
      </w:pPr>
      <w:r>
        <w:rPr>
          <w:b/>
        </w:rPr>
        <w:t xml:space="preserve">Brooks’ Law: </w:t>
      </w:r>
      <w:r>
        <w:t>Adding manpower to a late project makes it later</w:t>
      </w:r>
    </w:p>
    <w:p w14:paraId="5937169B" w14:textId="77777777" w:rsidR="0071017D" w:rsidRPr="003F2822" w:rsidRDefault="0071017D" w:rsidP="0071017D">
      <w:pPr>
        <w:pStyle w:val="ListParagraph"/>
        <w:numPr>
          <w:ilvl w:val="1"/>
          <w:numId w:val="61"/>
        </w:numPr>
        <w:jc w:val="both"/>
      </w:pPr>
      <w:r>
        <w:rPr>
          <w:b/>
        </w:rPr>
        <w:t>Brooks also debunked interchangeability</w:t>
      </w:r>
    </w:p>
    <w:p w14:paraId="316B10CD" w14:textId="77777777" w:rsidR="0071017D" w:rsidRDefault="0071017D" w:rsidP="0071017D">
      <w:pPr>
        <w:jc w:val="both"/>
      </w:pPr>
    </w:p>
    <w:p w14:paraId="73704FCD" w14:textId="41E4324D" w:rsidR="0071017D" w:rsidRDefault="0071017D" w:rsidP="0071017D">
      <w:pPr>
        <w:pStyle w:val="Heading3"/>
        <w:jc w:val="both"/>
      </w:pPr>
      <w:bookmarkStart w:id="82" w:name="_Toc514368853"/>
      <w:bookmarkStart w:id="83" w:name="_Toc514369075"/>
      <w:r>
        <w:t>Tar Pits</w:t>
      </w:r>
      <w:bookmarkEnd w:id="82"/>
      <w:bookmarkEnd w:id="83"/>
    </w:p>
    <w:p w14:paraId="36B268AE" w14:textId="77777777" w:rsidR="0071017D" w:rsidRDefault="0071017D" w:rsidP="0071017D">
      <w:pPr>
        <w:jc w:val="both"/>
      </w:pPr>
      <w:r>
        <w:t>You can pull any one of your legs out of the tar, but getting the entire body out is challenging. Individual software problems are all soluble, but all of them being solved together is much more challenging.</w:t>
      </w:r>
    </w:p>
    <w:p w14:paraId="7566A2C4" w14:textId="77777777" w:rsidR="0071017D" w:rsidRDefault="0071017D" w:rsidP="0071017D">
      <w:pPr>
        <w:jc w:val="both"/>
      </w:pPr>
    </w:p>
    <w:p w14:paraId="7D7F24F2" w14:textId="16427E2D" w:rsidR="0071017D" w:rsidRDefault="0071017D" w:rsidP="0071017D">
      <w:pPr>
        <w:pStyle w:val="Heading3"/>
        <w:jc w:val="both"/>
      </w:pPr>
      <w:bookmarkStart w:id="84" w:name="_Toc514368854"/>
      <w:bookmarkStart w:id="85" w:name="_Toc514369076"/>
      <w:r>
        <w:t>Structured Design</w:t>
      </w:r>
      <w:bookmarkEnd w:id="84"/>
      <w:bookmarkEnd w:id="85"/>
    </w:p>
    <w:p w14:paraId="11B95FE9" w14:textId="77777777" w:rsidR="0071017D" w:rsidRDefault="0071017D" w:rsidP="0071017D">
      <w:pPr>
        <w:jc w:val="both"/>
      </w:pPr>
      <w:r>
        <w:t>Only way to build large complex programs is to divide and conquer. A number of technologies have been developed to solve the solving of problems in parts and then recombining the solution – SSDM, Jackson, Yourdon, UML.</w:t>
      </w:r>
    </w:p>
    <w:p w14:paraId="0FA13B33" w14:textId="77777777" w:rsidR="0071017D" w:rsidRDefault="0071017D" w:rsidP="0071017D">
      <w:pPr>
        <w:jc w:val="both"/>
      </w:pPr>
    </w:p>
    <w:p w14:paraId="3768C6EE" w14:textId="77777777" w:rsidR="0071017D" w:rsidRDefault="0071017D" w:rsidP="0071017D">
      <w:pPr>
        <w:jc w:val="both"/>
      </w:pPr>
      <w:r>
        <w:rPr>
          <w:b/>
        </w:rPr>
        <w:t xml:space="preserve">Waterfall Model: </w:t>
      </w:r>
      <w:r>
        <w:t>Requirements are written in the user’s language, specifications in system language. The number of steps is a minimum – can be more – eg. System spec, functional spec, programming spec. The philosophy is a progressive refinement of what the user wants. It was created by the US Air Force and became promoted by governments around the world as a method of maximising how much progress is made. Feedback can only occur with the next step up – no more. Otherwise, this renders the top-down structure as pointless.</w:t>
      </w:r>
    </w:p>
    <w:p w14:paraId="49A4632A" w14:textId="77777777" w:rsidR="0071017D" w:rsidRDefault="0071017D" w:rsidP="0071017D">
      <w:pPr>
        <w:jc w:val="both"/>
      </w:pPr>
    </w:p>
    <w:p w14:paraId="427D1FC5" w14:textId="77777777" w:rsidR="0071017D" w:rsidRDefault="0071017D" w:rsidP="0071017D">
      <w:pPr>
        <w:jc w:val="both"/>
      </w:pPr>
      <w:r w:rsidRPr="00452FA2">
        <w:rPr>
          <w:noProof/>
        </w:rPr>
        <w:drawing>
          <wp:inline distT="0" distB="0" distL="0" distR="0" wp14:anchorId="682EFC82" wp14:editId="6D9A0867">
            <wp:extent cx="4126136" cy="2417587"/>
            <wp:effectExtent l="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1447" cy="2426558"/>
                    </a:xfrm>
                    <a:prstGeom prst="rect">
                      <a:avLst/>
                    </a:prstGeom>
                  </pic:spPr>
                </pic:pic>
              </a:graphicData>
            </a:graphic>
          </wp:inline>
        </w:drawing>
      </w:r>
    </w:p>
    <w:p w14:paraId="5538966A" w14:textId="77777777" w:rsidR="0071017D" w:rsidRDefault="0071017D" w:rsidP="0071017D">
      <w:pPr>
        <w:jc w:val="both"/>
        <w:rPr>
          <w:b/>
        </w:rPr>
      </w:pPr>
      <w:r>
        <w:t xml:space="preserve">People often consider there being a useful feedback loop from the end back to requirements – however, the essence of the waterfall model is that this isn’t done. It would erode much of the value that organisations get from top-down development. </w:t>
      </w:r>
      <w:r>
        <w:rPr>
          <w:b/>
        </w:rPr>
        <w:t>Waterfall model is only used for specific development phases – adding a feature. However, can sometimes occur for whole system.</w:t>
      </w:r>
    </w:p>
    <w:p w14:paraId="76EF5624" w14:textId="77777777" w:rsidR="0071017D" w:rsidRDefault="0071017D" w:rsidP="0071017D">
      <w:pPr>
        <w:jc w:val="both"/>
        <w:rPr>
          <w:b/>
        </w:rPr>
      </w:pPr>
    </w:p>
    <w:p w14:paraId="56C8AA06" w14:textId="77777777" w:rsidR="0071017D" w:rsidRDefault="0071017D" w:rsidP="0071017D">
      <w:pPr>
        <w:jc w:val="both"/>
        <w:rPr>
          <w:b/>
          <w:color w:val="00B050"/>
        </w:rPr>
      </w:pPr>
      <w:r>
        <w:rPr>
          <w:b/>
          <w:color w:val="00B050"/>
        </w:rPr>
        <w:t>+:</w:t>
      </w:r>
    </w:p>
    <w:p w14:paraId="6B2F8743" w14:textId="77777777" w:rsidR="0071017D" w:rsidRDefault="0071017D" w:rsidP="0071017D">
      <w:pPr>
        <w:pStyle w:val="ListParagraph"/>
        <w:numPr>
          <w:ilvl w:val="0"/>
          <w:numId w:val="63"/>
        </w:numPr>
        <w:jc w:val="both"/>
        <w:rPr>
          <w:color w:val="00B050"/>
        </w:rPr>
      </w:pPr>
      <w:r>
        <w:rPr>
          <w:color w:val="00B050"/>
        </w:rPr>
        <w:t>Gets user to better define their goals – conducive to good design practise</w:t>
      </w:r>
    </w:p>
    <w:p w14:paraId="19650270" w14:textId="77777777" w:rsidR="0071017D" w:rsidRDefault="0071017D" w:rsidP="0071017D">
      <w:pPr>
        <w:pStyle w:val="ListParagraph"/>
        <w:numPr>
          <w:ilvl w:val="1"/>
          <w:numId w:val="63"/>
        </w:numPr>
        <w:jc w:val="both"/>
        <w:rPr>
          <w:color w:val="00B050"/>
        </w:rPr>
      </w:pPr>
      <w:r>
        <w:rPr>
          <w:color w:val="00B050"/>
        </w:rPr>
        <w:t>Static not a dynamic target</w:t>
      </w:r>
    </w:p>
    <w:p w14:paraId="531B4825" w14:textId="77777777" w:rsidR="0071017D" w:rsidRDefault="0071017D" w:rsidP="0071017D">
      <w:pPr>
        <w:pStyle w:val="ListParagraph"/>
        <w:numPr>
          <w:ilvl w:val="0"/>
          <w:numId w:val="63"/>
        </w:numPr>
        <w:jc w:val="both"/>
        <w:rPr>
          <w:color w:val="00B050"/>
        </w:rPr>
      </w:pPr>
      <w:r>
        <w:rPr>
          <w:color w:val="00B050"/>
        </w:rPr>
        <w:lastRenderedPageBreak/>
        <w:t>It allows the developer to be able to charge for changes to the requirements – especially in overcharging the public sector</w:t>
      </w:r>
    </w:p>
    <w:p w14:paraId="58AB9BE4" w14:textId="77777777" w:rsidR="0071017D" w:rsidRDefault="0071017D" w:rsidP="0071017D">
      <w:pPr>
        <w:pStyle w:val="ListParagraph"/>
        <w:numPr>
          <w:ilvl w:val="0"/>
          <w:numId w:val="63"/>
        </w:numPr>
        <w:jc w:val="both"/>
        <w:rPr>
          <w:color w:val="00B050"/>
        </w:rPr>
      </w:pPr>
      <w:r>
        <w:rPr>
          <w:color w:val="00B050"/>
        </w:rPr>
        <w:t>Works well with management and technical tools</w:t>
      </w:r>
    </w:p>
    <w:p w14:paraId="4A885B9C" w14:textId="77777777" w:rsidR="0071017D" w:rsidRDefault="0071017D" w:rsidP="0071017D">
      <w:pPr>
        <w:pStyle w:val="ListParagraph"/>
        <w:numPr>
          <w:ilvl w:val="0"/>
          <w:numId w:val="63"/>
        </w:numPr>
        <w:jc w:val="both"/>
        <w:rPr>
          <w:color w:val="00B050"/>
        </w:rPr>
      </w:pPr>
      <w:r>
        <w:rPr>
          <w:color w:val="00B050"/>
        </w:rPr>
        <w:t>Whenever viable, generally best approach</w:t>
      </w:r>
    </w:p>
    <w:p w14:paraId="6C2F4B15" w14:textId="77777777" w:rsidR="0071017D" w:rsidRDefault="0071017D" w:rsidP="0071017D">
      <w:pPr>
        <w:pStyle w:val="ListParagraph"/>
        <w:numPr>
          <w:ilvl w:val="1"/>
          <w:numId w:val="63"/>
        </w:numPr>
        <w:jc w:val="both"/>
        <w:rPr>
          <w:color w:val="00B050"/>
        </w:rPr>
      </w:pPr>
      <w:r>
        <w:rPr>
          <w:color w:val="00B050"/>
        </w:rPr>
        <w:t>Really critical aspect is whether you can define the requirements in detail in advance.</w:t>
      </w:r>
    </w:p>
    <w:p w14:paraId="6D60558B" w14:textId="77777777" w:rsidR="0071017D" w:rsidRDefault="0071017D" w:rsidP="0071017D">
      <w:pPr>
        <w:jc w:val="both"/>
        <w:rPr>
          <w:color w:val="00B050"/>
        </w:rPr>
      </w:pPr>
    </w:p>
    <w:p w14:paraId="23BEAB83" w14:textId="77777777" w:rsidR="0071017D" w:rsidRDefault="0071017D" w:rsidP="0071017D">
      <w:pPr>
        <w:jc w:val="both"/>
        <w:rPr>
          <w:b/>
          <w:color w:val="FF0000"/>
        </w:rPr>
      </w:pPr>
      <w:r>
        <w:rPr>
          <w:b/>
          <w:color w:val="FF0000"/>
        </w:rPr>
        <w:t>-:</w:t>
      </w:r>
    </w:p>
    <w:p w14:paraId="64C6775C" w14:textId="77777777" w:rsidR="0071017D" w:rsidRDefault="0071017D" w:rsidP="0071017D">
      <w:pPr>
        <w:pStyle w:val="ListParagraph"/>
        <w:numPr>
          <w:ilvl w:val="0"/>
          <w:numId w:val="64"/>
        </w:numPr>
        <w:jc w:val="both"/>
        <w:rPr>
          <w:color w:val="FF0000"/>
        </w:rPr>
      </w:pPr>
      <w:r>
        <w:rPr>
          <w:color w:val="FF0000"/>
        </w:rPr>
        <w:t>Iteration can be critical in the development process</w:t>
      </w:r>
    </w:p>
    <w:p w14:paraId="2CDDFC29" w14:textId="77777777" w:rsidR="0071017D" w:rsidRPr="000C0E6A" w:rsidRDefault="0071017D" w:rsidP="0071017D">
      <w:pPr>
        <w:pStyle w:val="ListParagraph"/>
        <w:numPr>
          <w:ilvl w:val="0"/>
          <w:numId w:val="64"/>
        </w:numPr>
        <w:jc w:val="both"/>
        <w:rPr>
          <w:color w:val="FF0000"/>
        </w:rPr>
      </w:pPr>
      <w:r>
        <w:rPr>
          <w:color w:val="FF0000"/>
        </w:rPr>
        <w:t>Requirement not yet understood</w:t>
      </w:r>
      <w:r w:rsidRPr="000C0E6A">
        <w:rPr>
          <w:color w:val="FF0000"/>
        </w:rPr>
        <w:t xml:space="preserve"> by the developers</w:t>
      </w:r>
    </w:p>
    <w:p w14:paraId="5B1F6E69" w14:textId="77777777" w:rsidR="0071017D" w:rsidRDefault="0071017D" w:rsidP="0071017D">
      <w:pPr>
        <w:pStyle w:val="ListParagraph"/>
        <w:numPr>
          <w:ilvl w:val="0"/>
          <w:numId w:val="64"/>
        </w:numPr>
        <w:jc w:val="both"/>
        <w:rPr>
          <w:color w:val="FF0000"/>
        </w:rPr>
      </w:pPr>
      <w:r>
        <w:rPr>
          <w:color w:val="FF0000"/>
        </w:rPr>
        <w:t>Or not even by the customer</w:t>
      </w:r>
    </w:p>
    <w:p w14:paraId="5FDB90DA" w14:textId="77777777" w:rsidR="0071017D" w:rsidRDefault="0071017D" w:rsidP="0071017D">
      <w:pPr>
        <w:pStyle w:val="ListParagraph"/>
        <w:numPr>
          <w:ilvl w:val="0"/>
          <w:numId w:val="64"/>
        </w:numPr>
        <w:jc w:val="both"/>
        <w:rPr>
          <w:color w:val="FF0000"/>
        </w:rPr>
      </w:pPr>
      <w:r>
        <w:rPr>
          <w:color w:val="FF0000"/>
        </w:rPr>
        <w:t>Changes in technology</w:t>
      </w:r>
    </w:p>
    <w:p w14:paraId="0550EBD1" w14:textId="77777777" w:rsidR="0071017D" w:rsidRDefault="0071017D" w:rsidP="0071017D">
      <w:pPr>
        <w:pStyle w:val="ListParagraph"/>
        <w:numPr>
          <w:ilvl w:val="1"/>
          <w:numId w:val="64"/>
        </w:numPr>
        <w:jc w:val="both"/>
        <w:rPr>
          <w:color w:val="FF0000"/>
        </w:rPr>
      </w:pPr>
      <w:r>
        <w:rPr>
          <w:color w:val="FF0000"/>
        </w:rPr>
        <w:t>Moore’s Law</w:t>
      </w:r>
    </w:p>
    <w:p w14:paraId="0C7364A1" w14:textId="77777777" w:rsidR="0071017D" w:rsidRDefault="0071017D" w:rsidP="0071017D">
      <w:pPr>
        <w:pStyle w:val="ListParagraph"/>
        <w:numPr>
          <w:ilvl w:val="0"/>
          <w:numId w:val="64"/>
        </w:numPr>
        <w:jc w:val="both"/>
        <w:rPr>
          <w:color w:val="FF0000"/>
        </w:rPr>
      </w:pPr>
      <w:r>
        <w:rPr>
          <w:color w:val="FF0000"/>
        </w:rPr>
        <w:t>Changes in environment</w:t>
      </w:r>
    </w:p>
    <w:p w14:paraId="41E834B4" w14:textId="77777777" w:rsidR="0071017D" w:rsidRDefault="0071017D" w:rsidP="0071017D">
      <w:pPr>
        <w:pStyle w:val="ListParagraph"/>
        <w:numPr>
          <w:ilvl w:val="0"/>
          <w:numId w:val="64"/>
        </w:numPr>
        <w:jc w:val="both"/>
        <w:rPr>
          <w:color w:val="FF0000"/>
        </w:rPr>
      </w:pPr>
      <w:r>
        <w:rPr>
          <w:color w:val="FF0000"/>
        </w:rPr>
        <w:t>Attainable quality improvement imperceptible over system lifecycle.</w:t>
      </w:r>
    </w:p>
    <w:p w14:paraId="043AAA6C" w14:textId="77777777" w:rsidR="0071017D" w:rsidRDefault="0071017D" w:rsidP="0071017D">
      <w:pPr>
        <w:jc w:val="both"/>
        <w:rPr>
          <w:color w:val="FF0000"/>
        </w:rPr>
      </w:pPr>
    </w:p>
    <w:p w14:paraId="59A89A38" w14:textId="2C31CD9E" w:rsidR="0071017D" w:rsidRDefault="0071017D" w:rsidP="0071017D">
      <w:pPr>
        <w:pStyle w:val="Heading3"/>
        <w:jc w:val="both"/>
      </w:pPr>
      <w:bookmarkStart w:id="86" w:name="_Toc514368855"/>
      <w:bookmarkStart w:id="87" w:name="_Toc514369077"/>
      <w:r>
        <w:t>Iterative Development</w:t>
      </w:r>
      <w:bookmarkEnd w:id="86"/>
      <w:bookmarkEnd w:id="87"/>
    </w:p>
    <w:p w14:paraId="34313DE5" w14:textId="77777777" w:rsidR="0071017D" w:rsidRDefault="0071017D" w:rsidP="0071017D">
      <w:pPr>
        <w:jc w:val="both"/>
      </w:pPr>
      <w:r w:rsidRPr="000761C8">
        <w:rPr>
          <w:noProof/>
        </w:rPr>
        <w:drawing>
          <wp:inline distT="0" distB="0" distL="0" distR="0" wp14:anchorId="494136F4" wp14:editId="65E5F8E4">
            <wp:extent cx="3347582" cy="2002611"/>
            <wp:effectExtent l="0" t="0" r="5715"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5768" cy="2007508"/>
                    </a:xfrm>
                    <a:prstGeom prst="rect">
                      <a:avLst/>
                    </a:prstGeom>
                  </pic:spPr>
                </pic:pic>
              </a:graphicData>
            </a:graphic>
          </wp:inline>
        </w:drawing>
      </w:r>
    </w:p>
    <w:p w14:paraId="60205514" w14:textId="47A86A6A" w:rsidR="0071017D" w:rsidRDefault="0071017D" w:rsidP="0071017D">
      <w:pPr>
        <w:pStyle w:val="Heading3"/>
        <w:jc w:val="both"/>
      </w:pPr>
      <w:bookmarkStart w:id="88" w:name="_Toc514368856"/>
      <w:bookmarkStart w:id="89" w:name="_Toc514369078"/>
      <w:r>
        <w:t>Spiral Model</w:t>
      </w:r>
      <w:bookmarkEnd w:id="88"/>
      <w:bookmarkEnd w:id="89"/>
    </w:p>
    <w:p w14:paraId="536CC6C4" w14:textId="77777777" w:rsidR="0071017D" w:rsidRDefault="0071017D" w:rsidP="0071017D">
      <w:pPr>
        <w:pStyle w:val="ListParagraph"/>
        <w:numPr>
          <w:ilvl w:val="0"/>
          <w:numId w:val="65"/>
        </w:numPr>
        <w:jc w:val="both"/>
      </w:pPr>
      <w:r>
        <w:t>Set number of iterations; eg. Engineering prototype, pre-production prototype, then product.</w:t>
      </w:r>
    </w:p>
    <w:p w14:paraId="0F1239A1" w14:textId="77777777" w:rsidR="0071017D" w:rsidRDefault="0071017D" w:rsidP="0071017D">
      <w:pPr>
        <w:pStyle w:val="ListParagraph"/>
        <w:numPr>
          <w:ilvl w:val="0"/>
          <w:numId w:val="65"/>
        </w:numPr>
        <w:jc w:val="both"/>
      </w:pPr>
      <w:r>
        <w:t>Each iteration is done top-down</w:t>
      </w:r>
    </w:p>
    <w:p w14:paraId="49398298" w14:textId="77777777" w:rsidR="0071017D" w:rsidRDefault="0071017D" w:rsidP="0071017D">
      <w:pPr>
        <w:pStyle w:val="ListParagraph"/>
        <w:numPr>
          <w:ilvl w:val="0"/>
          <w:numId w:val="65"/>
        </w:numPr>
        <w:jc w:val="both"/>
      </w:pPr>
      <w:r>
        <w:t>It is driven by risk management</w:t>
      </w:r>
    </w:p>
    <w:p w14:paraId="3E53E865" w14:textId="77777777" w:rsidR="0071017D" w:rsidRDefault="0071017D" w:rsidP="0071017D">
      <w:pPr>
        <w:pStyle w:val="ListParagraph"/>
        <w:numPr>
          <w:ilvl w:val="1"/>
          <w:numId w:val="65"/>
        </w:numPr>
        <w:jc w:val="both"/>
      </w:pPr>
      <w:r>
        <w:t>Put energy into prototyping parts which aren’t yet understood</w:t>
      </w:r>
    </w:p>
    <w:p w14:paraId="3407491A" w14:textId="77777777" w:rsidR="0071017D" w:rsidRDefault="0071017D" w:rsidP="0071017D">
      <w:pPr>
        <w:pStyle w:val="ListParagraph"/>
        <w:ind w:left="1080"/>
        <w:jc w:val="both"/>
      </w:pPr>
    </w:p>
    <w:p w14:paraId="168C3F31" w14:textId="77777777" w:rsidR="0071017D" w:rsidRDefault="0071017D" w:rsidP="0071017D">
      <w:pPr>
        <w:jc w:val="both"/>
      </w:pPr>
      <w:r w:rsidRPr="0030573E">
        <w:rPr>
          <w:noProof/>
        </w:rPr>
        <w:drawing>
          <wp:inline distT="0" distB="0" distL="0" distR="0" wp14:anchorId="428A4341" wp14:editId="4D42FB31">
            <wp:extent cx="2123524" cy="1870724"/>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8491" cy="1875100"/>
                    </a:xfrm>
                    <a:prstGeom prst="rect">
                      <a:avLst/>
                    </a:prstGeom>
                  </pic:spPr>
                </pic:pic>
              </a:graphicData>
            </a:graphic>
          </wp:inline>
        </w:drawing>
      </w:r>
    </w:p>
    <w:p w14:paraId="1D60FEFD" w14:textId="77777777" w:rsidR="0071017D" w:rsidRDefault="0071017D" w:rsidP="0071017D">
      <w:pPr>
        <w:jc w:val="both"/>
      </w:pPr>
    </w:p>
    <w:p w14:paraId="2D22EEA0" w14:textId="0AA8D87C" w:rsidR="0071017D" w:rsidRDefault="0071017D" w:rsidP="0071017D">
      <w:pPr>
        <w:pStyle w:val="Heading3"/>
        <w:jc w:val="both"/>
      </w:pPr>
      <w:bookmarkStart w:id="90" w:name="_Toc514368857"/>
      <w:bookmarkStart w:id="91" w:name="_Toc514369079"/>
      <w:r>
        <w:lastRenderedPageBreak/>
        <w:t>Evolutionary Model</w:t>
      </w:r>
      <w:bookmarkEnd w:id="90"/>
      <w:bookmarkEnd w:id="91"/>
    </w:p>
    <w:p w14:paraId="30294B3D" w14:textId="77777777" w:rsidR="0071017D" w:rsidRDefault="0071017D" w:rsidP="0071017D">
      <w:pPr>
        <w:jc w:val="both"/>
      </w:pPr>
      <w:r>
        <w:t xml:space="preserve">Products today are very complex – MS tried to rewrite Word from scratch twice and failed. The big change that made code evolution possible was the arrival of automatic regression testing which allowed (in addition to unit tests) the ability to test the entire product overnight. The development cycle is (1) add changes, (2) check them in, (3) test them. </w:t>
      </w:r>
    </w:p>
    <w:p w14:paraId="3B383834" w14:textId="77777777" w:rsidR="0071017D" w:rsidRDefault="0071017D" w:rsidP="0071017D">
      <w:pPr>
        <w:jc w:val="both"/>
      </w:pPr>
    </w:p>
    <w:p w14:paraId="76D102F2" w14:textId="77777777" w:rsidR="0071017D" w:rsidRDefault="0071017D" w:rsidP="0071017D">
      <w:pPr>
        <w:jc w:val="both"/>
      </w:pPr>
      <w:r>
        <w:t>Components:</w:t>
      </w:r>
    </w:p>
    <w:p w14:paraId="4B6AF8DF" w14:textId="77777777" w:rsidR="0071017D" w:rsidRDefault="0071017D" w:rsidP="0071017D">
      <w:pPr>
        <w:pStyle w:val="ListParagraph"/>
        <w:numPr>
          <w:ilvl w:val="0"/>
          <w:numId w:val="66"/>
        </w:numPr>
        <w:jc w:val="both"/>
      </w:pPr>
      <w:r>
        <w:t>Version Control – git</w:t>
      </w:r>
    </w:p>
    <w:p w14:paraId="61DA5FB2" w14:textId="77777777" w:rsidR="0071017D" w:rsidRDefault="0071017D" w:rsidP="0071017D">
      <w:pPr>
        <w:pStyle w:val="ListParagraph"/>
        <w:numPr>
          <w:ilvl w:val="0"/>
          <w:numId w:val="66"/>
        </w:numPr>
        <w:jc w:val="both"/>
      </w:pPr>
      <w:r>
        <w:t>Code review – gerrit</w:t>
      </w:r>
    </w:p>
    <w:p w14:paraId="119623F5" w14:textId="77777777" w:rsidR="0071017D" w:rsidRDefault="0071017D" w:rsidP="0071017D">
      <w:pPr>
        <w:pStyle w:val="ListParagraph"/>
        <w:numPr>
          <w:ilvl w:val="0"/>
          <w:numId w:val="66"/>
        </w:numPr>
        <w:jc w:val="both"/>
      </w:pPr>
      <w:r>
        <w:t>Automated build – make</w:t>
      </w:r>
    </w:p>
    <w:p w14:paraId="47EE1DE2" w14:textId="77777777" w:rsidR="0071017D" w:rsidRPr="0030573E" w:rsidRDefault="0071017D" w:rsidP="0071017D">
      <w:pPr>
        <w:pStyle w:val="ListParagraph"/>
        <w:numPr>
          <w:ilvl w:val="0"/>
          <w:numId w:val="66"/>
        </w:numPr>
        <w:jc w:val="both"/>
      </w:pPr>
      <w:r>
        <w:t>Continuous integration - Jenkins</w:t>
      </w:r>
    </w:p>
    <w:p w14:paraId="14FD4391" w14:textId="77777777" w:rsidR="0071017D" w:rsidRDefault="0071017D" w:rsidP="0071017D">
      <w:pPr>
        <w:jc w:val="both"/>
      </w:pPr>
    </w:p>
    <w:p w14:paraId="5315CAB2" w14:textId="1E93EFDC" w:rsidR="0071017D" w:rsidRDefault="0071017D" w:rsidP="0071017D">
      <w:pPr>
        <w:pStyle w:val="Heading2"/>
        <w:jc w:val="both"/>
      </w:pPr>
      <w:bookmarkStart w:id="92" w:name="_Toc514368858"/>
      <w:bookmarkStart w:id="93" w:name="_Toc514369080"/>
      <w:r>
        <w:t>Critical Systems</w:t>
      </w:r>
      <w:bookmarkEnd w:id="92"/>
      <w:bookmarkEnd w:id="93"/>
    </w:p>
    <w:p w14:paraId="060DF146" w14:textId="77777777" w:rsidR="0071017D" w:rsidRDefault="0071017D" w:rsidP="0071017D">
      <w:pPr>
        <w:jc w:val="both"/>
      </w:pPr>
      <w:r>
        <w:t>Many systems must avoid a certain class of failures with very high assurance:</w:t>
      </w:r>
    </w:p>
    <w:p w14:paraId="5FEDBF67" w14:textId="77777777" w:rsidR="0071017D" w:rsidRDefault="0071017D" w:rsidP="0071017D">
      <w:pPr>
        <w:pStyle w:val="ListParagraph"/>
        <w:numPr>
          <w:ilvl w:val="0"/>
          <w:numId w:val="67"/>
        </w:numPr>
        <w:jc w:val="both"/>
      </w:pPr>
      <w:r>
        <w:t>Safety Critical Systems</w:t>
      </w:r>
    </w:p>
    <w:p w14:paraId="3ED4BC5E" w14:textId="77777777" w:rsidR="0071017D" w:rsidRDefault="0071017D" w:rsidP="0071017D">
      <w:pPr>
        <w:pStyle w:val="ListParagraph"/>
        <w:numPr>
          <w:ilvl w:val="1"/>
          <w:numId w:val="67"/>
        </w:numPr>
        <w:jc w:val="both"/>
      </w:pPr>
      <w:r>
        <w:t>Failure could cause death, injury or property damage</w:t>
      </w:r>
    </w:p>
    <w:p w14:paraId="024B35D9" w14:textId="77777777" w:rsidR="0071017D" w:rsidRDefault="0071017D" w:rsidP="0071017D">
      <w:pPr>
        <w:pStyle w:val="ListParagraph"/>
        <w:numPr>
          <w:ilvl w:val="0"/>
          <w:numId w:val="67"/>
        </w:numPr>
        <w:jc w:val="both"/>
      </w:pPr>
      <w:r>
        <w:t>Security Critical Systems</w:t>
      </w:r>
    </w:p>
    <w:p w14:paraId="1A5D7530" w14:textId="77777777" w:rsidR="0071017D" w:rsidRDefault="0071017D" w:rsidP="0071017D">
      <w:pPr>
        <w:pStyle w:val="ListParagraph"/>
        <w:numPr>
          <w:ilvl w:val="1"/>
          <w:numId w:val="67"/>
        </w:numPr>
        <w:jc w:val="both"/>
      </w:pPr>
      <w:r>
        <w:t>Failure could allow leakage of confidential data, fraud.</w:t>
      </w:r>
    </w:p>
    <w:p w14:paraId="0E65847D" w14:textId="77777777" w:rsidR="0071017D" w:rsidRDefault="0071017D" w:rsidP="0071017D">
      <w:pPr>
        <w:pStyle w:val="ListParagraph"/>
        <w:numPr>
          <w:ilvl w:val="0"/>
          <w:numId w:val="67"/>
        </w:numPr>
        <w:jc w:val="both"/>
      </w:pPr>
      <w:r>
        <w:t>Real-time Systems</w:t>
      </w:r>
    </w:p>
    <w:p w14:paraId="679875EA" w14:textId="77777777" w:rsidR="0071017D" w:rsidRDefault="0071017D" w:rsidP="0071017D">
      <w:pPr>
        <w:pStyle w:val="ListParagraph"/>
        <w:numPr>
          <w:ilvl w:val="1"/>
          <w:numId w:val="67"/>
        </w:numPr>
        <w:jc w:val="both"/>
      </w:pPr>
      <w:r>
        <w:t>Timing is important – safety or security issues</w:t>
      </w:r>
    </w:p>
    <w:p w14:paraId="5EF08F49" w14:textId="77777777" w:rsidR="0071017D" w:rsidRDefault="0071017D" w:rsidP="0071017D">
      <w:pPr>
        <w:jc w:val="both"/>
      </w:pPr>
      <w:r>
        <w:t>Critical computer systems have lots in common with mechanical systems – therefore useful to consider issues with mechanical and electrical failures:</w:t>
      </w:r>
    </w:p>
    <w:p w14:paraId="4DB5D855" w14:textId="77777777" w:rsidR="0071017D" w:rsidRDefault="0071017D" w:rsidP="0071017D">
      <w:pPr>
        <w:jc w:val="both"/>
      </w:pPr>
    </w:p>
    <w:p w14:paraId="54391589" w14:textId="77777777" w:rsidR="0071017D" w:rsidRPr="00AB3966" w:rsidRDefault="0071017D" w:rsidP="0071017D">
      <w:pPr>
        <w:jc w:val="both"/>
      </w:pPr>
      <w:r>
        <w:rPr>
          <w:b/>
        </w:rPr>
        <w:t xml:space="preserve">Multiple Systems Failure: </w:t>
      </w:r>
      <w:r>
        <w:t>Many safety-critical systems are also real-time systems used in monitoring or control. Therefore, exception handling is often tricky (and it would be great to have no core dumps ever). But criticality of timing makes many simple verification techniques inadequate – testing can be very hard.</w:t>
      </w:r>
    </w:p>
    <w:p w14:paraId="2CFC0EC0" w14:textId="77777777" w:rsidR="0071017D" w:rsidRDefault="0071017D" w:rsidP="0071017D">
      <w:pPr>
        <w:jc w:val="both"/>
        <w:rPr>
          <w:b/>
        </w:rPr>
      </w:pPr>
    </w:p>
    <w:p w14:paraId="5CCE9764" w14:textId="77777777" w:rsidR="0071017D" w:rsidRDefault="0071017D" w:rsidP="0071017D">
      <w:pPr>
        <w:jc w:val="both"/>
        <w:outlineLvl w:val="0"/>
        <w:rPr>
          <w:b/>
        </w:rPr>
      </w:pPr>
      <w:r>
        <w:rPr>
          <w:b/>
        </w:rPr>
        <w:t xml:space="preserve">Emergent Properties: </w:t>
      </w:r>
    </w:p>
    <w:p w14:paraId="7C92C7A4" w14:textId="77777777" w:rsidR="0071017D" w:rsidRDefault="0071017D" w:rsidP="0071017D">
      <w:pPr>
        <w:pStyle w:val="ListParagraph"/>
        <w:numPr>
          <w:ilvl w:val="0"/>
          <w:numId w:val="69"/>
        </w:numPr>
        <w:jc w:val="both"/>
      </w:pPr>
      <w:r>
        <w:t>In general, safety, security and real-time performance are system property – deal with them holistically.</w:t>
      </w:r>
    </w:p>
    <w:p w14:paraId="2601E97F" w14:textId="77777777" w:rsidR="0071017D" w:rsidRDefault="0071017D" w:rsidP="0071017D">
      <w:pPr>
        <w:pStyle w:val="ListParagraph"/>
        <w:numPr>
          <w:ilvl w:val="0"/>
          <w:numId w:val="69"/>
        </w:numPr>
        <w:jc w:val="both"/>
      </w:pPr>
      <w:r>
        <w:t>A very common error is not getting the scope right</w:t>
      </w:r>
    </w:p>
    <w:p w14:paraId="32677DFC" w14:textId="77777777" w:rsidR="0071017D" w:rsidRDefault="0071017D" w:rsidP="0071017D">
      <w:pPr>
        <w:pStyle w:val="ListParagraph"/>
        <w:numPr>
          <w:ilvl w:val="1"/>
          <w:numId w:val="69"/>
        </w:numPr>
        <w:jc w:val="both"/>
      </w:pPr>
      <w:r>
        <w:t>For example, the interface of medical devices – blood infusion systems</w:t>
      </w:r>
    </w:p>
    <w:p w14:paraId="47590603" w14:textId="77777777" w:rsidR="0071017D" w:rsidRPr="009F7353" w:rsidRDefault="0071017D" w:rsidP="0071017D">
      <w:pPr>
        <w:pStyle w:val="ListParagraph"/>
        <w:numPr>
          <w:ilvl w:val="1"/>
          <w:numId w:val="69"/>
        </w:numPr>
        <w:jc w:val="both"/>
      </w:pPr>
      <w:r>
        <w:t>Generally, not considering human factors such as usability and training.</w:t>
      </w:r>
    </w:p>
    <w:p w14:paraId="3D487649" w14:textId="77777777" w:rsidR="0071017D" w:rsidRDefault="0071017D" w:rsidP="0071017D">
      <w:pPr>
        <w:jc w:val="both"/>
      </w:pPr>
    </w:p>
    <w:p w14:paraId="1FEE9627" w14:textId="77777777" w:rsidR="0071017D" w:rsidRDefault="0071017D" w:rsidP="0071017D">
      <w:pPr>
        <w:pStyle w:val="ListParagraph"/>
        <w:numPr>
          <w:ilvl w:val="0"/>
          <w:numId w:val="68"/>
        </w:numPr>
        <w:jc w:val="both"/>
        <w:rPr>
          <w:b/>
        </w:rPr>
      </w:pPr>
      <w:r>
        <w:rPr>
          <w:b/>
        </w:rPr>
        <w:t>Tacoma Narrows</w:t>
      </w:r>
    </w:p>
    <w:p w14:paraId="1F032286" w14:textId="77777777" w:rsidR="0071017D" w:rsidRPr="009F7353" w:rsidRDefault="0071017D" w:rsidP="0071017D">
      <w:pPr>
        <w:pStyle w:val="ListParagraph"/>
        <w:numPr>
          <w:ilvl w:val="1"/>
          <w:numId w:val="68"/>
        </w:numPr>
        <w:jc w:val="both"/>
        <w:rPr>
          <w:b/>
        </w:rPr>
      </w:pPr>
      <w:r>
        <w:t>Collapse of a bridge</w:t>
      </w:r>
    </w:p>
    <w:p w14:paraId="565025AD" w14:textId="77777777" w:rsidR="0071017D" w:rsidRPr="009F7353" w:rsidRDefault="0071017D" w:rsidP="0071017D">
      <w:pPr>
        <w:pStyle w:val="ListParagraph"/>
        <w:numPr>
          <w:ilvl w:val="1"/>
          <w:numId w:val="68"/>
        </w:numPr>
        <w:jc w:val="both"/>
        <w:rPr>
          <w:b/>
        </w:rPr>
      </w:pPr>
      <w:r>
        <w:t>High speed wind produced aeroelastic flutter which matched the bridge’s natural frequency – led to resonance.</w:t>
      </w:r>
    </w:p>
    <w:p w14:paraId="5BC24420" w14:textId="77777777" w:rsidR="0071017D" w:rsidRDefault="0071017D" w:rsidP="0071017D">
      <w:pPr>
        <w:pStyle w:val="ListParagraph"/>
        <w:numPr>
          <w:ilvl w:val="0"/>
          <w:numId w:val="68"/>
        </w:numPr>
        <w:jc w:val="both"/>
        <w:rPr>
          <w:b/>
        </w:rPr>
      </w:pPr>
      <w:r>
        <w:rPr>
          <w:b/>
        </w:rPr>
        <w:t>Hazard Elimination</w:t>
      </w:r>
    </w:p>
    <w:p w14:paraId="46BC5724" w14:textId="77777777" w:rsidR="0071017D" w:rsidRDefault="0071017D" w:rsidP="0071017D">
      <w:pPr>
        <w:pStyle w:val="ListParagraph"/>
        <w:ind w:left="1080"/>
        <w:jc w:val="both"/>
        <w:rPr>
          <w:b/>
        </w:rPr>
      </w:pPr>
      <w:r w:rsidRPr="009F7353">
        <w:rPr>
          <w:b/>
          <w:noProof/>
        </w:rPr>
        <w:drawing>
          <wp:inline distT="0" distB="0" distL="0" distR="0" wp14:anchorId="1DAB53D4" wp14:editId="50BBBB5D">
            <wp:extent cx="3639493" cy="1228105"/>
            <wp:effectExtent l="0" t="0" r="5715"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5653" cy="1233558"/>
                    </a:xfrm>
                    <a:prstGeom prst="rect">
                      <a:avLst/>
                    </a:prstGeom>
                  </pic:spPr>
                </pic:pic>
              </a:graphicData>
            </a:graphic>
          </wp:inline>
        </w:drawing>
      </w:r>
    </w:p>
    <w:p w14:paraId="4267DFE9" w14:textId="77777777" w:rsidR="0071017D" w:rsidRPr="009F7353" w:rsidRDefault="0071017D" w:rsidP="0071017D">
      <w:pPr>
        <w:pStyle w:val="ListParagraph"/>
        <w:numPr>
          <w:ilvl w:val="1"/>
          <w:numId w:val="68"/>
        </w:numPr>
        <w:jc w:val="both"/>
        <w:rPr>
          <w:b/>
        </w:rPr>
      </w:pPr>
      <w:r>
        <w:lastRenderedPageBreak/>
        <w:t>Better to use a second one – if there is a short we don’t get a blown-up battery.</w:t>
      </w:r>
    </w:p>
    <w:p w14:paraId="2605D3B3" w14:textId="77777777" w:rsidR="0071017D" w:rsidRPr="009F7353" w:rsidRDefault="0071017D" w:rsidP="0071017D">
      <w:pPr>
        <w:pStyle w:val="ListParagraph"/>
        <w:numPr>
          <w:ilvl w:val="1"/>
          <w:numId w:val="68"/>
        </w:numPr>
        <w:jc w:val="both"/>
        <w:rPr>
          <w:b/>
        </w:rPr>
      </w:pPr>
      <w:r>
        <w:t>Some architecture and tool choices can eliminate some types of software hazards</w:t>
      </w:r>
    </w:p>
    <w:p w14:paraId="48973CA3" w14:textId="77777777" w:rsidR="0071017D" w:rsidRPr="009F7353" w:rsidRDefault="0071017D" w:rsidP="0071017D">
      <w:pPr>
        <w:pStyle w:val="ListParagraph"/>
        <w:numPr>
          <w:ilvl w:val="2"/>
          <w:numId w:val="68"/>
        </w:numPr>
        <w:jc w:val="both"/>
        <w:rPr>
          <w:b/>
        </w:rPr>
      </w:pPr>
      <w:r>
        <w:t>Strongly-typed language limits syntax errors and memory leaks</w:t>
      </w:r>
    </w:p>
    <w:p w14:paraId="6CFE2569" w14:textId="77777777" w:rsidR="0071017D" w:rsidRDefault="0071017D" w:rsidP="0071017D">
      <w:pPr>
        <w:pStyle w:val="ListParagraph"/>
        <w:numPr>
          <w:ilvl w:val="1"/>
          <w:numId w:val="68"/>
        </w:numPr>
        <w:jc w:val="both"/>
        <w:rPr>
          <w:b/>
        </w:rPr>
      </w:pPr>
      <w:r>
        <w:t>But, hazards are generally more than software.</w:t>
      </w:r>
    </w:p>
    <w:p w14:paraId="6CEE1212" w14:textId="77777777" w:rsidR="0071017D" w:rsidRDefault="0071017D" w:rsidP="0071017D">
      <w:pPr>
        <w:pStyle w:val="ListParagraph"/>
        <w:numPr>
          <w:ilvl w:val="0"/>
          <w:numId w:val="68"/>
        </w:numPr>
        <w:jc w:val="both"/>
        <w:rPr>
          <w:b/>
        </w:rPr>
      </w:pPr>
      <w:r>
        <w:rPr>
          <w:b/>
        </w:rPr>
        <w:t>Ariane 5, June 4</w:t>
      </w:r>
      <w:r w:rsidRPr="009F7353">
        <w:rPr>
          <w:b/>
          <w:vertAlign w:val="superscript"/>
        </w:rPr>
        <w:t>th</w:t>
      </w:r>
      <w:r>
        <w:rPr>
          <w:b/>
        </w:rPr>
        <w:t xml:space="preserve"> 1996 – European Space Agency</w:t>
      </w:r>
    </w:p>
    <w:p w14:paraId="04383028" w14:textId="77777777" w:rsidR="0071017D" w:rsidRDefault="0071017D" w:rsidP="0071017D">
      <w:pPr>
        <w:pStyle w:val="ListParagraph"/>
        <w:numPr>
          <w:ilvl w:val="1"/>
          <w:numId w:val="68"/>
        </w:numPr>
        <w:jc w:val="both"/>
        <w:rPr>
          <w:b/>
        </w:rPr>
      </w:pPr>
      <w:r>
        <w:t>Ariane 5 accelerated faster than Ariane 4</w:t>
      </w:r>
    </w:p>
    <w:p w14:paraId="7A9C2C7E" w14:textId="77777777" w:rsidR="0071017D" w:rsidRPr="009F7353" w:rsidRDefault="0071017D" w:rsidP="0071017D">
      <w:pPr>
        <w:pStyle w:val="ListParagraph"/>
        <w:numPr>
          <w:ilvl w:val="1"/>
          <w:numId w:val="68"/>
        </w:numPr>
        <w:jc w:val="both"/>
        <w:rPr>
          <w:b/>
        </w:rPr>
      </w:pPr>
      <w:r>
        <w:t>Caused operand error in float-to-integer conversion</w:t>
      </w:r>
    </w:p>
    <w:p w14:paraId="5463E64B" w14:textId="77777777" w:rsidR="0071017D" w:rsidRPr="009F7353" w:rsidRDefault="0071017D" w:rsidP="0071017D">
      <w:pPr>
        <w:pStyle w:val="ListParagraph"/>
        <w:numPr>
          <w:ilvl w:val="1"/>
          <w:numId w:val="68"/>
        </w:numPr>
        <w:jc w:val="both"/>
        <w:rPr>
          <w:b/>
        </w:rPr>
      </w:pPr>
      <w:r>
        <w:t>Backup inertial navigation set dumped core</w:t>
      </w:r>
    </w:p>
    <w:p w14:paraId="1786A34A" w14:textId="77777777" w:rsidR="0071017D" w:rsidRPr="009F7353" w:rsidRDefault="0071017D" w:rsidP="0071017D">
      <w:pPr>
        <w:pStyle w:val="ListParagraph"/>
        <w:numPr>
          <w:ilvl w:val="1"/>
          <w:numId w:val="68"/>
        </w:numPr>
        <w:jc w:val="both"/>
        <w:rPr>
          <w:b/>
        </w:rPr>
      </w:pPr>
      <w:r>
        <w:t>Core interpreted by the live set as flight data</w:t>
      </w:r>
    </w:p>
    <w:p w14:paraId="233311C5" w14:textId="77777777" w:rsidR="0071017D" w:rsidRDefault="0071017D" w:rsidP="0071017D">
      <w:pPr>
        <w:pStyle w:val="ListParagraph"/>
        <w:numPr>
          <w:ilvl w:val="1"/>
          <w:numId w:val="68"/>
        </w:numPr>
        <w:jc w:val="both"/>
        <w:rPr>
          <w:b/>
        </w:rPr>
      </w:pPr>
      <w:r>
        <w:t xml:space="preserve">Full nozzle deflection </w:t>
      </w:r>
      <w:r>
        <w:sym w:font="Wingdings" w:char="F0E0"/>
      </w:r>
      <w:r>
        <w:t xml:space="preserve"> 20-degree angle of attack </w:t>
      </w:r>
      <w:r>
        <w:sym w:font="Wingdings" w:char="F0E0"/>
      </w:r>
      <w:r>
        <w:t xml:space="preserve"> booster separation </w:t>
      </w:r>
      <w:r>
        <w:sym w:font="Wingdings" w:char="F0E0"/>
      </w:r>
      <w:r>
        <w:t xml:space="preserve"> protective detonation</w:t>
      </w:r>
    </w:p>
    <w:p w14:paraId="793D7BC5" w14:textId="77777777" w:rsidR="0071017D" w:rsidRDefault="0071017D" w:rsidP="0071017D">
      <w:pPr>
        <w:pStyle w:val="ListParagraph"/>
        <w:numPr>
          <w:ilvl w:val="0"/>
          <w:numId w:val="68"/>
        </w:numPr>
        <w:jc w:val="both"/>
        <w:rPr>
          <w:b/>
        </w:rPr>
      </w:pPr>
      <w:r>
        <w:rPr>
          <w:b/>
        </w:rPr>
        <w:t>Therac Accidents (Therapeutic Accelerator)</w:t>
      </w:r>
    </w:p>
    <w:p w14:paraId="46C2202A" w14:textId="77777777" w:rsidR="0071017D" w:rsidRPr="00057E19" w:rsidRDefault="0071017D" w:rsidP="0071017D">
      <w:pPr>
        <w:pStyle w:val="ListParagraph"/>
        <w:numPr>
          <w:ilvl w:val="1"/>
          <w:numId w:val="68"/>
        </w:numPr>
        <w:jc w:val="both"/>
        <w:rPr>
          <w:b/>
        </w:rPr>
      </w:pPr>
      <w:r>
        <w:t>Radiotherapy Machine sold by AECL (Atomic Energy Canada)</w:t>
      </w:r>
    </w:p>
    <w:p w14:paraId="2058BECE" w14:textId="77777777" w:rsidR="0071017D" w:rsidRPr="00057E19" w:rsidRDefault="0071017D" w:rsidP="0071017D">
      <w:pPr>
        <w:pStyle w:val="ListParagraph"/>
        <w:numPr>
          <w:ilvl w:val="1"/>
          <w:numId w:val="68"/>
        </w:numPr>
        <w:jc w:val="both"/>
        <w:rPr>
          <w:b/>
        </w:rPr>
      </w:pPr>
      <w:r>
        <w:t>Between 1985 and 1987, three people died in six accidents</w:t>
      </w:r>
    </w:p>
    <w:p w14:paraId="079CAC9F" w14:textId="77777777" w:rsidR="0071017D" w:rsidRPr="00057E19" w:rsidRDefault="0071017D" w:rsidP="0071017D">
      <w:pPr>
        <w:pStyle w:val="ListParagraph"/>
        <w:numPr>
          <w:ilvl w:val="1"/>
          <w:numId w:val="68"/>
        </w:numPr>
        <w:jc w:val="both"/>
        <w:rPr>
          <w:b/>
        </w:rPr>
      </w:pPr>
      <w:r>
        <w:t>Caused by fatal coding error, compounded with usability problems and poor safety engineering.</w:t>
      </w:r>
    </w:p>
    <w:p w14:paraId="209703B0" w14:textId="77777777" w:rsidR="0071017D" w:rsidRPr="00057E19" w:rsidRDefault="0071017D" w:rsidP="0071017D">
      <w:pPr>
        <w:pStyle w:val="ListParagraph"/>
        <w:numPr>
          <w:ilvl w:val="1"/>
          <w:numId w:val="68"/>
        </w:numPr>
        <w:jc w:val="both"/>
        <w:rPr>
          <w:b/>
        </w:rPr>
      </w:pPr>
      <w:r>
        <w:t>What happened?</w:t>
      </w:r>
    </w:p>
    <w:p w14:paraId="5C754C0E" w14:textId="77777777" w:rsidR="0071017D" w:rsidRPr="00057E19" w:rsidRDefault="0071017D" w:rsidP="0071017D">
      <w:pPr>
        <w:pStyle w:val="ListParagraph"/>
        <w:numPr>
          <w:ilvl w:val="2"/>
          <w:numId w:val="68"/>
        </w:numPr>
        <w:jc w:val="both"/>
        <w:rPr>
          <w:b/>
        </w:rPr>
      </w:pPr>
      <w:r>
        <w:t>Safety requirement: don’t fire 100% current at human</w:t>
      </w:r>
    </w:p>
    <w:p w14:paraId="1AF39C1D" w14:textId="77777777" w:rsidR="0071017D" w:rsidRPr="00057E19" w:rsidRDefault="0071017D" w:rsidP="0071017D">
      <w:pPr>
        <w:pStyle w:val="ListParagraph"/>
        <w:numPr>
          <w:ilvl w:val="2"/>
          <w:numId w:val="68"/>
        </w:numPr>
        <w:jc w:val="both"/>
        <w:rPr>
          <w:b/>
        </w:rPr>
      </w:pPr>
      <w:r>
        <w:t>25 MeV with two modes of operation</w:t>
      </w:r>
    </w:p>
    <w:p w14:paraId="0EB8D503" w14:textId="77777777" w:rsidR="0071017D" w:rsidRPr="00057E19" w:rsidRDefault="0071017D" w:rsidP="0071017D">
      <w:pPr>
        <w:pStyle w:val="ListParagraph"/>
        <w:numPr>
          <w:ilvl w:val="3"/>
          <w:numId w:val="68"/>
        </w:numPr>
        <w:jc w:val="both"/>
        <w:rPr>
          <w:b/>
        </w:rPr>
      </w:pPr>
      <w:r>
        <w:t>25 MeV focused electron beam on target to generate X-rays</w:t>
      </w:r>
    </w:p>
    <w:p w14:paraId="63D08AB6" w14:textId="77777777" w:rsidR="0071017D" w:rsidRPr="00057E19" w:rsidRDefault="0071017D" w:rsidP="0071017D">
      <w:pPr>
        <w:pStyle w:val="ListParagraph"/>
        <w:numPr>
          <w:ilvl w:val="3"/>
          <w:numId w:val="68"/>
        </w:numPr>
        <w:jc w:val="both"/>
        <w:rPr>
          <w:b/>
        </w:rPr>
      </w:pPr>
      <w:r>
        <w:t>5-25 MeV spread electron beam for skin treatment (with 1% beam current)</w:t>
      </w:r>
    </w:p>
    <w:p w14:paraId="526651EA" w14:textId="77777777" w:rsidR="0071017D" w:rsidRPr="00057E19" w:rsidRDefault="0071017D" w:rsidP="0071017D">
      <w:pPr>
        <w:pStyle w:val="ListParagraph"/>
        <w:numPr>
          <w:ilvl w:val="2"/>
          <w:numId w:val="68"/>
        </w:numPr>
        <w:jc w:val="both"/>
        <w:rPr>
          <w:b/>
        </w:rPr>
      </w:pPr>
      <w:r>
        <w:t>Previous version had mechanical interlocks to prevent high-intensity beam use unless X-ray target in place</w:t>
      </w:r>
    </w:p>
    <w:p w14:paraId="3A616A21" w14:textId="77777777" w:rsidR="0071017D" w:rsidRPr="00057E19" w:rsidRDefault="0071017D" w:rsidP="0071017D">
      <w:pPr>
        <w:pStyle w:val="ListParagraph"/>
        <w:numPr>
          <w:ilvl w:val="3"/>
          <w:numId w:val="68"/>
        </w:numPr>
        <w:jc w:val="both"/>
        <w:rPr>
          <w:b/>
        </w:rPr>
      </w:pPr>
      <w:r>
        <w:t>Therac-25 replaced these with software</w:t>
      </w:r>
    </w:p>
    <w:p w14:paraId="463151F3" w14:textId="77777777" w:rsidR="0071017D" w:rsidRPr="00057E19" w:rsidRDefault="0071017D" w:rsidP="0071017D">
      <w:pPr>
        <w:pStyle w:val="ListParagraph"/>
        <w:numPr>
          <w:ilvl w:val="2"/>
          <w:numId w:val="68"/>
        </w:numPr>
        <w:jc w:val="both"/>
        <w:rPr>
          <w:b/>
        </w:rPr>
      </w:pPr>
      <w:r>
        <w:t>Fault-tree analysis assigned probability of 10</w:t>
      </w:r>
      <w:r>
        <w:rPr>
          <w:vertAlign w:val="superscript"/>
        </w:rPr>
        <w:t>-11</w:t>
      </w:r>
      <w:r>
        <w:t xml:space="preserve"> to ‘computer selects wrong energy’</w:t>
      </w:r>
    </w:p>
    <w:p w14:paraId="6D21A892" w14:textId="77777777" w:rsidR="0071017D" w:rsidRPr="00B40808" w:rsidRDefault="0071017D" w:rsidP="0071017D">
      <w:pPr>
        <w:pStyle w:val="ListParagraph"/>
        <w:numPr>
          <w:ilvl w:val="2"/>
          <w:numId w:val="68"/>
        </w:numPr>
        <w:jc w:val="both"/>
        <w:rPr>
          <w:b/>
        </w:rPr>
      </w:pPr>
      <w:r>
        <w:t>Code was poorly written, unstructured and really documented.</w:t>
      </w:r>
    </w:p>
    <w:p w14:paraId="3F4CEC50" w14:textId="77777777" w:rsidR="0071017D" w:rsidRDefault="0071017D" w:rsidP="0071017D">
      <w:pPr>
        <w:pStyle w:val="ListParagraph"/>
        <w:ind w:left="1800"/>
        <w:jc w:val="both"/>
        <w:rPr>
          <w:b/>
        </w:rPr>
      </w:pPr>
      <w:r w:rsidRPr="00B40808">
        <w:rPr>
          <w:b/>
          <w:noProof/>
        </w:rPr>
        <w:drawing>
          <wp:inline distT="0" distB="0" distL="0" distR="0" wp14:anchorId="4D0FC656" wp14:editId="7138AC21">
            <wp:extent cx="2688879" cy="1972540"/>
            <wp:effectExtent l="0" t="0" r="381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0021" cy="1980714"/>
                    </a:xfrm>
                    <a:prstGeom prst="rect">
                      <a:avLst/>
                    </a:prstGeom>
                  </pic:spPr>
                </pic:pic>
              </a:graphicData>
            </a:graphic>
          </wp:inline>
        </w:drawing>
      </w:r>
    </w:p>
    <w:p w14:paraId="05129BE6" w14:textId="77777777" w:rsidR="0071017D" w:rsidRPr="00B40808" w:rsidRDefault="0071017D" w:rsidP="0071017D">
      <w:pPr>
        <w:pStyle w:val="ListParagraph"/>
        <w:numPr>
          <w:ilvl w:val="2"/>
          <w:numId w:val="68"/>
        </w:numPr>
        <w:jc w:val="both"/>
        <w:rPr>
          <w:b/>
        </w:rPr>
      </w:pPr>
      <w:r>
        <w:t>Datent sets turntable and ‘MEOS’ which sets mode and energy level</w:t>
      </w:r>
    </w:p>
    <w:p w14:paraId="35F36A12" w14:textId="77777777" w:rsidR="0071017D" w:rsidRPr="00B40808" w:rsidRDefault="0071017D" w:rsidP="0071017D">
      <w:pPr>
        <w:pStyle w:val="ListParagraph"/>
        <w:numPr>
          <w:ilvl w:val="3"/>
          <w:numId w:val="68"/>
        </w:numPr>
        <w:jc w:val="both"/>
        <w:rPr>
          <w:b/>
        </w:rPr>
      </w:pPr>
      <w:r>
        <w:t>Data entry complete can be set by datent or keyboard handler</w:t>
      </w:r>
    </w:p>
    <w:p w14:paraId="56391220" w14:textId="77777777" w:rsidR="0071017D" w:rsidRPr="00057E19" w:rsidRDefault="0071017D" w:rsidP="0071017D">
      <w:pPr>
        <w:pStyle w:val="ListParagraph"/>
        <w:numPr>
          <w:ilvl w:val="3"/>
          <w:numId w:val="68"/>
        </w:numPr>
        <w:jc w:val="both"/>
        <w:rPr>
          <w:b/>
        </w:rPr>
      </w:pPr>
      <w:r>
        <w:t>If MEOS set (&amp; datent exited), then MEOS could be edited again – using the keyboard handler.</w:t>
      </w:r>
    </w:p>
    <w:p w14:paraId="66792A71" w14:textId="77777777" w:rsidR="0071017D" w:rsidRPr="00057E19" w:rsidRDefault="0071017D" w:rsidP="0071017D">
      <w:pPr>
        <w:pStyle w:val="ListParagraph"/>
        <w:numPr>
          <w:ilvl w:val="1"/>
          <w:numId w:val="68"/>
        </w:numPr>
        <w:jc w:val="both"/>
        <w:rPr>
          <w:b/>
        </w:rPr>
      </w:pPr>
      <w:r>
        <w:t>Accidents</w:t>
      </w:r>
    </w:p>
    <w:p w14:paraId="515E2291" w14:textId="77777777" w:rsidR="0071017D" w:rsidRPr="00057E19" w:rsidRDefault="0071017D" w:rsidP="0071017D">
      <w:pPr>
        <w:pStyle w:val="ListParagraph"/>
        <w:numPr>
          <w:ilvl w:val="2"/>
          <w:numId w:val="68"/>
        </w:numPr>
        <w:jc w:val="both"/>
        <w:rPr>
          <w:b/>
        </w:rPr>
      </w:pPr>
      <w:r>
        <w:t>Marrietta, GA, June 85: woman’s shoulder burnt – settled out of court (FDA not told)</w:t>
      </w:r>
    </w:p>
    <w:p w14:paraId="2360F5A3" w14:textId="77777777" w:rsidR="0071017D" w:rsidRPr="00057E19" w:rsidRDefault="0071017D" w:rsidP="0071017D">
      <w:pPr>
        <w:pStyle w:val="ListParagraph"/>
        <w:numPr>
          <w:ilvl w:val="2"/>
          <w:numId w:val="68"/>
        </w:numPr>
        <w:jc w:val="both"/>
        <w:rPr>
          <w:b/>
        </w:rPr>
      </w:pPr>
      <w:r>
        <w:t>Ontario, July 85: woman’s hip burnt. AECL found microswitch error but couldn’t reproduce fault – they changed the software anyway.</w:t>
      </w:r>
    </w:p>
    <w:p w14:paraId="59BC2356" w14:textId="77777777" w:rsidR="0071017D" w:rsidRPr="00057E19" w:rsidRDefault="0071017D" w:rsidP="0071017D">
      <w:pPr>
        <w:pStyle w:val="ListParagraph"/>
        <w:numPr>
          <w:ilvl w:val="2"/>
          <w:numId w:val="68"/>
        </w:numPr>
        <w:jc w:val="both"/>
        <w:rPr>
          <w:b/>
        </w:rPr>
      </w:pPr>
      <w:r>
        <w:lastRenderedPageBreak/>
        <w:t>Yakima, WA, December 95: another woman’s hip burnt – couldn’t be a malfunction.</w:t>
      </w:r>
    </w:p>
    <w:p w14:paraId="21A49221" w14:textId="77777777" w:rsidR="0071017D" w:rsidRPr="00057E19" w:rsidRDefault="0071017D" w:rsidP="0071017D">
      <w:pPr>
        <w:pStyle w:val="ListParagraph"/>
        <w:numPr>
          <w:ilvl w:val="2"/>
          <w:numId w:val="68"/>
        </w:numPr>
        <w:jc w:val="both"/>
        <w:rPr>
          <w:b/>
        </w:rPr>
      </w:pPr>
      <w:r>
        <w:t>East Texas Cancer Centre, March 1986: man burnt in the neck and died five months later of complications</w:t>
      </w:r>
    </w:p>
    <w:p w14:paraId="4186C771" w14:textId="77777777" w:rsidR="0071017D" w:rsidRPr="00B40808" w:rsidRDefault="0071017D" w:rsidP="0071017D">
      <w:pPr>
        <w:pStyle w:val="ListParagraph"/>
        <w:numPr>
          <w:ilvl w:val="2"/>
          <w:numId w:val="68"/>
        </w:numPr>
        <w:jc w:val="both"/>
        <w:rPr>
          <w:b/>
        </w:rPr>
      </w:pPr>
      <w:r>
        <w:t>Same thing happened – man burned on face and died three weeks later</w:t>
      </w:r>
    </w:p>
    <w:p w14:paraId="6A9E1084" w14:textId="77777777" w:rsidR="0071017D" w:rsidRPr="00B40808" w:rsidRDefault="0071017D" w:rsidP="0071017D">
      <w:pPr>
        <w:pStyle w:val="ListParagraph"/>
        <w:numPr>
          <w:ilvl w:val="2"/>
          <w:numId w:val="68"/>
        </w:numPr>
        <w:jc w:val="both"/>
        <w:rPr>
          <w:b/>
        </w:rPr>
      </w:pPr>
      <w:r>
        <w:t>Then physicist managed to reproduce the flaw: if parameters changed too quickly from x-ray to electron beam, the safety interlock failed.</w:t>
      </w:r>
    </w:p>
    <w:p w14:paraId="4CEC8952" w14:textId="77777777" w:rsidR="0071017D" w:rsidRPr="00B40808" w:rsidRDefault="0071017D" w:rsidP="0071017D">
      <w:pPr>
        <w:pStyle w:val="ListParagraph"/>
        <w:numPr>
          <w:ilvl w:val="3"/>
          <w:numId w:val="68"/>
        </w:numPr>
        <w:jc w:val="both"/>
        <w:rPr>
          <w:b/>
        </w:rPr>
      </w:pPr>
      <w:r>
        <w:t>Beam-type change interface with “x” not particularly linked to x-ray.</w:t>
      </w:r>
    </w:p>
    <w:p w14:paraId="295CE1D0" w14:textId="77777777" w:rsidR="0071017D" w:rsidRPr="00B40808" w:rsidRDefault="0071017D" w:rsidP="0071017D">
      <w:pPr>
        <w:pStyle w:val="ListParagraph"/>
        <w:numPr>
          <w:ilvl w:val="3"/>
          <w:numId w:val="68"/>
        </w:numPr>
        <w:jc w:val="both"/>
        <w:rPr>
          <w:b/>
        </w:rPr>
      </w:pPr>
      <w:r>
        <w:t xml:space="preserve">This was not very usable due to poor software design. </w:t>
      </w:r>
    </w:p>
    <w:p w14:paraId="6B4FA5ED" w14:textId="77777777" w:rsidR="0071017D" w:rsidRPr="00B40808" w:rsidRDefault="0071017D" w:rsidP="0071017D">
      <w:pPr>
        <w:pStyle w:val="ListParagraph"/>
        <w:numPr>
          <w:ilvl w:val="2"/>
          <w:numId w:val="68"/>
        </w:numPr>
        <w:jc w:val="both"/>
        <w:rPr>
          <w:b/>
        </w:rPr>
      </w:pPr>
      <w:r>
        <w:t>Yakima, WA, January 87: man burned in chest and died – different bug thought to have caused Ontario accident.</w:t>
      </w:r>
    </w:p>
    <w:p w14:paraId="699D6C3B" w14:textId="77777777" w:rsidR="0071017D" w:rsidRDefault="0071017D" w:rsidP="0071017D">
      <w:pPr>
        <w:pStyle w:val="ListParagraph"/>
        <w:numPr>
          <w:ilvl w:val="1"/>
          <w:numId w:val="68"/>
        </w:numPr>
        <w:jc w:val="both"/>
        <w:rPr>
          <w:b/>
        </w:rPr>
      </w:pPr>
      <w:r>
        <w:rPr>
          <w:b/>
        </w:rPr>
        <w:t>Why?</w:t>
      </w:r>
    </w:p>
    <w:p w14:paraId="574E0C71" w14:textId="77777777" w:rsidR="0071017D" w:rsidRPr="00B40808" w:rsidRDefault="0071017D" w:rsidP="0071017D">
      <w:pPr>
        <w:pStyle w:val="ListParagraph"/>
        <w:numPr>
          <w:ilvl w:val="2"/>
          <w:numId w:val="68"/>
        </w:numPr>
        <w:jc w:val="both"/>
        <w:rPr>
          <w:b/>
        </w:rPr>
      </w:pPr>
      <w:r>
        <w:t>AECL had ignored safety aspects of software</w:t>
      </w:r>
    </w:p>
    <w:p w14:paraId="6840324D" w14:textId="77777777" w:rsidR="0071017D" w:rsidRPr="00B40808" w:rsidRDefault="0071017D" w:rsidP="0071017D">
      <w:pPr>
        <w:pStyle w:val="ListParagraph"/>
        <w:numPr>
          <w:ilvl w:val="2"/>
          <w:numId w:val="68"/>
        </w:numPr>
        <w:jc w:val="both"/>
        <w:rPr>
          <w:b/>
        </w:rPr>
      </w:pPr>
      <w:r>
        <w:t>Confused reliability with safety</w:t>
      </w:r>
    </w:p>
    <w:p w14:paraId="01D6995B" w14:textId="77777777" w:rsidR="0071017D" w:rsidRPr="00B40808" w:rsidRDefault="0071017D" w:rsidP="0071017D">
      <w:pPr>
        <w:pStyle w:val="ListParagraph"/>
        <w:numPr>
          <w:ilvl w:val="2"/>
          <w:numId w:val="68"/>
        </w:numPr>
        <w:jc w:val="both"/>
        <w:rPr>
          <w:b/>
        </w:rPr>
      </w:pPr>
      <w:r>
        <w:t>Lack of defensive design</w:t>
      </w:r>
    </w:p>
    <w:p w14:paraId="20C5E252" w14:textId="77777777" w:rsidR="0071017D" w:rsidRPr="006D54F1" w:rsidRDefault="0071017D" w:rsidP="0071017D">
      <w:pPr>
        <w:pStyle w:val="ListParagraph"/>
        <w:numPr>
          <w:ilvl w:val="2"/>
          <w:numId w:val="68"/>
        </w:numPr>
        <w:jc w:val="both"/>
        <w:rPr>
          <w:b/>
        </w:rPr>
      </w:pPr>
      <w:r>
        <w:t>Inadequate reporting, follow-up and regulation</w:t>
      </w:r>
    </w:p>
    <w:p w14:paraId="62882859" w14:textId="77777777" w:rsidR="0071017D" w:rsidRPr="006D54F1" w:rsidRDefault="0071017D" w:rsidP="0071017D">
      <w:pPr>
        <w:pStyle w:val="ListParagraph"/>
        <w:numPr>
          <w:ilvl w:val="2"/>
          <w:numId w:val="68"/>
        </w:numPr>
        <w:jc w:val="both"/>
        <w:rPr>
          <w:b/>
        </w:rPr>
      </w:pPr>
      <w:r>
        <w:t>Unrealistic risk assessments</w:t>
      </w:r>
    </w:p>
    <w:p w14:paraId="1C80D6E5" w14:textId="77777777" w:rsidR="0071017D" w:rsidRPr="00B24286" w:rsidRDefault="0071017D" w:rsidP="0071017D">
      <w:pPr>
        <w:pStyle w:val="ListParagraph"/>
        <w:numPr>
          <w:ilvl w:val="2"/>
          <w:numId w:val="68"/>
        </w:numPr>
        <w:jc w:val="both"/>
        <w:rPr>
          <w:b/>
        </w:rPr>
      </w:pPr>
      <w:r>
        <w:t>Inadequate software engineering practises – specification was an afterthought, complex architecture, dangerous coding, little testing, careless HCI design</w:t>
      </w:r>
    </w:p>
    <w:p w14:paraId="15C0CCA3" w14:textId="77777777" w:rsidR="0071017D" w:rsidRDefault="0071017D" w:rsidP="0071017D">
      <w:pPr>
        <w:pStyle w:val="ListParagraph"/>
        <w:numPr>
          <w:ilvl w:val="0"/>
          <w:numId w:val="68"/>
        </w:numPr>
        <w:jc w:val="both"/>
        <w:rPr>
          <w:b/>
        </w:rPr>
      </w:pPr>
      <w:r>
        <w:rPr>
          <w:b/>
        </w:rPr>
        <w:t>Panama Crash, June 6</w:t>
      </w:r>
      <w:r w:rsidRPr="00B24286">
        <w:rPr>
          <w:b/>
          <w:vertAlign w:val="superscript"/>
        </w:rPr>
        <w:t>th</w:t>
      </w:r>
      <w:r>
        <w:rPr>
          <w:b/>
        </w:rPr>
        <w:t xml:space="preserve"> 1992</w:t>
      </w:r>
    </w:p>
    <w:p w14:paraId="20773A98" w14:textId="77777777" w:rsidR="0071017D" w:rsidRPr="00B24286" w:rsidRDefault="0071017D" w:rsidP="0071017D">
      <w:pPr>
        <w:pStyle w:val="ListParagraph"/>
        <w:numPr>
          <w:ilvl w:val="1"/>
          <w:numId w:val="68"/>
        </w:numPr>
        <w:jc w:val="both"/>
        <w:rPr>
          <w:b/>
        </w:rPr>
      </w:pPr>
      <w:r>
        <w:t>Not knowing which way is up!</w:t>
      </w:r>
    </w:p>
    <w:p w14:paraId="190FA799" w14:textId="77777777" w:rsidR="0071017D" w:rsidRPr="00B24286" w:rsidRDefault="0071017D" w:rsidP="0071017D">
      <w:pPr>
        <w:pStyle w:val="ListParagraph"/>
        <w:numPr>
          <w:ilvl w:val="1"/>
          <w:numId w:val="68"/>
        </w:numPr>
        <w:jc w:val="both"/>
        <w:rPr>
          <w:b/>
        </w:rPr>
      </w:pPr>
      <w:r>
        <w:t>There was an EFIS (for each pilot), WW2 artificial horizon was the backup.</w:t>
      </w:r>
    </w:p>
    <w:p w14:paraId="089D4BE9" w14:textId="77777777" w:rsidR="0071017D" w:rsidRPr="00B24286" w:rsidRDefault="0071017D" w:rsidP="0071017D">
      <w:pPr>
        <w:pStyle w:val="ListParagraph"/>
        <w:numPr>
          <w:ilvl w:val="1"/>
          <w:numId w:val="68"/>
        </w:numPr>
        <w:jc w:val="both"/>
        <w:rPr>
          <w:b/>
        </w:rPr>
      </w:pPr>
      <w:r>
        <w:t>EFIS failed – there was a wire loose. This failed for both pilots as they both fed off the same IN set.</w:t>
      </w:r>
    </w:p>
    <w:p w14:paraId="1575ED62" w14:textId="77777777" w:rsidR="0071017D" w:rsidRPr="00B24286" w:rsidRDefault="0071017D" w:rsidP="0071017D">
      <w:pPr>
        <w:pStyle w:val="ListParagraph"/>
        <w:numPr>
          <w:ilvl w:val="1"/>
          <w:numId w:val="68"/>
        </w:numPr>
        <w:jc w:val="both"/>
        <w:rPr>
          <w:b/>
        </w:rPr>
      </w:pPr>
      <w:r>
        <w:t>The pilots watched EFIS, not the artificial horizon, therefore led to 47 casualties.</w:t>
      </w:r>
    </w:p>
    <w:p w14:paraId="682083DE" w14:textId="77777777" w:rsidR="0071017D" w:rsidRPr="006A5088" w:rsidRDefault="0071017D" w:rsidP="0071017D">
      <w:pPr>
        <w:pStyle w:val="ListParagraph"/>
        <w:numPr>
          <w:ilvl w:val="1"/>
          <w:numId w:val="68"/>
        </w:numPr>
        <w:jc w:val="both"/>
        <w:rPr>
          <w:b/>
        </w:rPr>
      </w:pPr>
      <w:r>
        <w:t>The same things happened in 1999.</w:t>
      </w:r>
    </w:p>
    <w:p w14:paraId="426FCF7D" w14:textId="77777777" w:rsidR="0071017D" w:rsidRPr="006A5088" w:rsidRDefault="0071017D" w:rsidP="0071017D">
      <w:pPr>
        <w:pStyle w:val="ListParagraph"/>
        <w:numPr>
          <w:ilvl w:val="1"/>
          <w:numId w:val="68"/>
        </w:numPr>
        <w:jc w:val="both"/>
        <w:rPr>
          <w:b/>
        </w:rPr>
      </w:pPr>
      <w:r>
        <w:t>Cockpit design issue – pilots did not know they had other options.</w:t>
      </w:r>
    </w:p>
    <w:p w14:paraId="5677C134" w14:textId="77777777" w:rsidR="0071017D" w:rsidRDefault="0071017D" w:rsidP="0071017D">
      <w:pPr>
        <w:jc w:val="both"/>
        <w:rPr>
          <w:b/>
        </w:rPr>
      </w:pPr>
    </w:p>
    <w:p w14:paraId="4B3BDD14" w14:textId="38A616B5" w:rsidR="0071017D" w:rsidRDefault="0071017D" w:rsidP="0071017D">
      <w:pPr>
        <w:pStyle w:val="Heading3"/>
        <w:jc w:val="both"/>
      </w:pPr>
      <w:bookmarkStart w:id="94" w:name="_Toc514368859"/>
      <w:bookmarkStart w:id="95" w:name="_Toc514369081"/>
      <w:r>
        <w:t>Software Safety Myths</w:t>
      </w:r>
      <w:bookmarkEnd w:id="94"/>
      <w:bookmarkEnd w:id="95"/>
    </w:p>
    <w:p w14:paraId="529D2567" w14:textId="77777777" w:rsidR="0071017D" w:rsidRDefault="0071017D" w:rsidP="0071017D">
      <w:pPr>
        <w:pStyle w:val="ListParagraph"/>
        <w:numPr>
          <w:ilvl w:val="0"/>
          <w:numId w:val="70"/>
        </w:numPr>
        <w:jc w:val="both"/>
      </w:pPr>
      <w:r>
        <w:t>Computers are cheaper than analogue devices</w:t>
      </w:r>
    </w:p>
    <w:p w14:paraId="71B0B1CA" w14:textId="77777777" w:rsidR="0071017D" w:rsidRDefault="0071017D" w:rsidP="0071017D">
      <w:pPr>
        <w:pStyle w:val="ListParagraph"/>
        <w:numPr>
          <w:ilvl w:val="1"/>
          <w:numId w:val="70"/>
        </w:numPr>
        <w:jc w:val="both"/>
      </w:pPr>
      <w:r>
        <w:t>Shuttle software cost $10</w:t>
      </w:r>
      <w:r>
        <w:rPr>
          <w:vertAlign w:val="superscript"/>
        </w:rPr>
        <w:t>8</w:t>
      </w:r>
      <w:r>
        <w:t xml:space="preserve"> pa to maintain</w:t>
      </w:r>
    </w:p>
    <w:p w14:paraId="22A17644" w14:textId="77777777" w:rsidR="0071017D" w:rsidRDefault="0071017D" w:rsidP="0071017D">
      <w:pPr>
        <w:pStyle w:val="ListParagraph"/>
        <w:numPr>
          <w:ilvl w:val="0"/>
          <w:numId w:val="70"/>
        </w:numPr>
        <w:jc w:val="both"/>
      </w:pPr>
      <w:r>
        <w:t>Software is easy to change</w:t>
      </w:r>
    </w:p>
    <w:p w14:paraId="2742C720" w14:textId="77777777" w:rsidR="0071017D" w:rsidRDefault="0071017D" w:rsidP="0071017D">
      <w:pPr>
        <w:pStyle w:val="ListParagraph"/>
        <w:numPr>
          <w:ilvl w:val="1"/>
          <w:numId w:val="70"/>
        </w:numPr>
        <w:jc w:val="both"/>
      </w:pPr>
      <w:r>
        <w:t>But hard to change safely</w:t>
      </w:r>
    </w:p>
    <w:p w14:paraId="47DDE7D9" w14:textId="77777777" w:rsidR="0071017D" w:rsidRDefault="0071017D" w:rsidP="0071017D">
      <w:pPr>
        <w:pStyle w:val="ListParagraph"/>
        <w:numPr>
          <w:ilvl w:val="0"/>
          <w:numId w:val="70"/>
        </w:numPr>
        <w:jc w:val="both"/>
      </w:pPr>
      <w:r>
        <w:t>Computers more reliable</w:t>
      </w:r>
    </w:p>
    <w:p w14:paraId="271445C7" w14:textId="77777777" w:rsidR="0071017D" w:rsidRDefault="0071017D" w:rsidP="0071017D">
      <w:pPr>
        <w:pStyle w:val="ListParagraph"/>
        <w:numPr>
          <w:ilvl w:val="1"/>
          <w:numId w:val="70"/>
        </w:numPr>
        <w:jc w:val="both"/>
      </w:pPr>
      <w:r>
        <w:t>Shuttle software had 16 potentially fatal bugs found since 1980 – and half of them had flown</w:t>
      </w:r>
    </w:p>
    <w:p w14:paraId="4FC5A3E1" w14:textId="77777777" w:rsidR="0071017D" w:rsidRDefault="0071017D" w:rsidP="0071017D">
      <w:pPr>
        <w:pStyle w:val="ListParagraph"/>
        <w:numPr>
          <w:ilvl w:val="0"/>
          <w:numId w:val="70"/>
        </w:numPr>
        <w:jc w:val="both"/>
      </w:pPr>
      <w:r>
        <w:t>Increasing reliability increases safety</w:t>
      </w:r>
    </w:p>
    <w:p w14:paraId="6C2CDE9B" w14:textId="77777777" w:rsidR="0071017D" w:rsidRDefault="0071017D" w:rsidP="0071017D">
      <w:pPr>
        <w:pStyle w:val="ListParagraph"/>
        <w:numPr>
          <w:ilvl w:val="1"/>
          <w:numId w:val="70"/>
        </w:numPr>
        <w:jc w:val="both"/>
      </w:pPr>
      <w:r>
        <w:t>Correlated but not completely</w:t>
      </w:r>
    </w:p>
    <w:p w14:paraId="1064C16B" w14:textId="77777777" w:rsidR="0071017D" w:rsidRDefault="0071017D" w:rsidP="0071017D">
      <w:pPr>
        <w:pStyle w:val="ListParagraph"/>
        <w:numPr>
          <w:ilvl w:val="0"/>
          <w:numId w:val="70"/>
        </w:numPr>
        <w:jc w:val="both"/>
      </w:pPr>
      <w:r>
        <w:t>Reuse safety myths</w:t>
      </w:r>
    </w:p>
    <w:p w14:paraId="045CE8F0" w14:textId="77777777" w:rsidR="0071017D" w:rsidRDefault="0071017D" w:rsidP="0071017D">
      <w:pPr>
        <w:pStyle w:val="ListParagraph"/>
        <w:numPr>
          <w:ilvl w:val="1"/>
          <w:numId w:val="70"/>
        </w:numPr>
        <w:jc w:val="both"/>
      </w:pPr>
      <w:r>
        <w:t>Not in Ariane, etc</w:t>
      </w:r>
    </w:p>
    <w:p w14:paraId="7B60E21A" w14:textId="77777777" w:rsidR="0071017D" w:rsidRDefault="0071017D" w:rsidP="0071017D">
      <w:pPr>
        <w:pStyle w:val="ListParagraph"/>
        <w:numPr>
          <w:ilvl w:val="0"/>
          <w:numId w:val="70"/>
        </w:numPr>
        <w:jc w:val="both"/>
      </w:pPr>
      <w:r>
        <w:t>Formal verification can remove all errors</w:t>
      </w:r>
    </w:p>
    <w:p w14:paraId="4ECEF203" w14:textId="77777777" w:rsidR="0071017D" w:rsidRDefault="0071017D" w:rsidP="0071017D">
      <w:pPr>
        <w:pStyle w:val="ListParagraph"/>
        <w:numPr>
          <w:ilvl w:val="0"/>
          <w:numId w:val="70"/>
        </w:numPr>
        <w:jc w:val="both"/>
      </w:pPr>
      <w:r>
        <w:t>Testing can make software arbitrarily reliable</w:t>
      </w:r>
    </w:p>
    <w:p w14:paraId="74272C96" w14:textId="77777777" w:rsidR="0071017D" w:rsidRDefault="0071017D" w:rsidP="0071017D">
      <w:pPr>
        <w:pStyle w:val="ListParagraph"/>
        <w:numPr>
          <w:ilvl w:val="0"/>
          <w:numId w:val="70"/>
        </w:numPr>
        <w:jc w:val="both"/>
      </w:pPr>
      <w:r>
        <w:t>Automation can reduce risk</w:t>
      </w:r>
    </w:p>
    <w:p w14:paraId="1DE66BFB" w14:textId="77777777" w:rsidR="0071017D" w:rsidRDefault="0071017D" w:rsidP="0071017D">
      <w:pPr>
        <w:pStyle w:val="ListParagraph"/>
        <w:numPr>
          <w:ilvl w:val="1"/>
          <w:numId w:val="70"/>
        </w:numPr>
        <w:jc w:val="both"/>
      </w:pPr>
      <w:r>
        <w:t>Often takes an extended period of evolution</w:t>
      </w:r>
    </w:p>
    <w:p w14:paraId="2BC94ED5" w14:textId="77777777" w:rsidR="0071017D" w:rsidRDefault="0071017D" w:rsidP="0071017D">
      <w:pPr>
        <w:pStyle w:val="ListParagraph"/>
        <w:numPr>
          <w:ilvl w:val="1"/>
          <w:numId w:val="70"/>
        </w:numPr>
        <w:jc w:val="both"/>
      </w:pPr>
      <w:r>
        <w:t>But things like redundancy</w:t>
      </w:r>
    </w:p>
    <w:p w14:paraId="64E20244" w14:textId="77777777" w:rsidR="0071017D" w:rsidRDefault="0071017D" w:rsidP="0071017D">
      <w:pPr>
        <w:jc w:val="both"/>
      </w:pPr>
    </w:p>
    <w:p w14:paraId="4D7DD015" w14:textId="4E9EE4AB" w:rsidR="0071017D" w:rsidRDefault="0071017D" w:rsidP="0071017D">
      <w:pPr>
        <w:pStyle w:val="Heading3"/>
        <w:jc w:val="both"/>
      </w:pPr>
      <w:bookmarkStart w:id="96" w:name="_Toc514368860"/>
      <w:bookmarkStart w:id="97" w:name="_Toc514369082"/>
      <w:r>
        <w:t>Redundancy</w:t>
      </w:r>
      <w:bookmarkEnd w:id="96"/>
      <w:bookmarkEnd w:id="97"/>
    </w:p>
    <w:p w14:paraId="6EA48640" w14:textId="77777777" w:rsidR="0071017D" w:rsidRDefault="0071017D" w:rsidP="0071017D">
      <w:pPr>
        <w:jc w:val="both"/>
      </w:pPr>
      <w:r w:rsidRPr="006D54F1">
        <w:rPr>
          <w:noProof/>
        </w:rPr>
        <w:drawing>
          <wp:inline distT="0" distB="0" distL="0" distR="0" wp14:anchorId="2630547E" wp14:editId="27262BD5">
            <wp:extent cx="3367889" cy="178177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2442" cy="1784179"/>
                    </a:xfrm>
                    <a:prstGeom prst="rect">
                      <a:avLst/>
                    </a:prstGeom>
                  </pic:spPr>
                </pic:pic>
              </a:graphicData>
            </a:graphic>
          </wp:inline>
        </w:drawing>
      </w:r>
    </w:p>
    <w:p w14:paraId="38BF302C" w14:textId="77777777" w:rsidR="0071017D" w:rsidRPr="006D54F1" w:rsidRDefault="0071017D" w:rsidP="0071017D">
      <w:pPr>
        <w:jc w:val="both"/>
      </w:pPr>
      <w:r>
        <w:t>But, software is generally where things broke then (backup IN set in Ariane). This introduces the idea of multi-version programming. However, this leads to problems like (1) error correlation, (2) dominated by failures to understand the requirements. Also different implementations also often give different answers.</w:t>
      </w:r>
    </w:p>
    <w:p w14:paraId="19A7E99E" w14:textId="77777777" w:rsidR="0071017D" w:rsidRDefault="0071017D" w:rsidP="0071017D">
      <w:pPr>
        <w:jc w:val="both"/>
        <w:rPr>
          <w:b/>
        </w:rPr>
      </w:pPr>
    </w:p>
    <w:p w14:paraId="59BA1FE0" w14:textId="77777777" w:rsidR="0071017D" w:rsidRDefault="0071017D" w:rsidP="0071017D">
      <w:pPr>
        <w:jc w:val="both"/>
        <w:outlineLvl w:val="0"/>
        <w:rPr>
          <w:b/>
        </w:rPr>
      </w:pPr>
      <w:r>
        <w:rPr>
          <w:b/>
        </w:rPr>
        <w:t>Understanding Hazards – motor industry</w:t>
      </w:r>
    </w:p>
    <w:p w14:paraId="5465A72B" w14:textId="77777777" w:rsidR="0071017D" w:rsidRDefault="0071017D" w:rsidP="0071017D">
      <w:pPr>
        <w:pStyle w:val="ListParagraph"/>
        <w:numPr>
          <w:ilvl w:val="0"/>
          <w:numId w:val="71"/>
        </w:numPr>
        <w:jc w:val="both"/>
      </w:pPr>
      <w:r>
        <w:t>Uncontrollable – outcomes can be severe and not influenced by humans</w:t>
      </w:r>
    </w:p>
    <w:p w14:paraId="5ACB11CF" w14:textId="77777777" w:rsidR="0071017D" w:rsidRDefault="0071017D" w:rsidP="0071017D">
      <w:pPr>
        <w:pStyle w:val="ListParagraph"/>
        <w:numPr>
          <w:ilvl w:val="0"/>
          <w:numId w:val="71"/>
        </w:numPr>
        <w:jc w:val="both"/>
      </w:pPr>
      <w:r>
        <w:t>Difficult to control – very severe outcomes, influenced only under favourable circumstances</w:t>
      </w:r>
    </w:p>
    <w:p w14:paraId="3B770F56" w14:textId="77777777" w:rsidR="0071017D" w:rsidRDefault="0071017D" w:rsidP="0071017D">
      <w:pPr>
        <w:pStyle w:val="ListParagraph"/>
        <w:numPr>
          <w:ilvl w:val="0"/>
          <w:numId w:val="71"/>
        </w:numPr>
        <w:jc w:val="both"/>
      </w:pPr>
      <w:r>
        <w:t>Debilitating</w:t>
      </w:r>
    </w:p>
    <w:p w14:paraId="6194279D" w14:textId="77777777" w:rsidR="0071017D" w:rsidRDefault="0071017D" w:rsidP="0071017D">
      <w:pPr>
        <w:pStyle w:val="ListParagraph"/>
        <w:numPr>
          <w:ilvl w:val="0"/>
          <w:numId w:val="71"/>
        </w:numPr>
        <w:jc w:val="both"/>
      </w:pPr>
      <w:r>
        <w:t>Distracting</w:t>
      </w:r>
    </w:p>
    <w:p w14:paraId="0BC095EB" w14:textId="77777777" w:rsidR="0071017D" w:rsidRDefault="0071017D" w:rsidP="0071017D">
      <w:pPr>
        <w:pStyle w:val="ListParagraph"/>
        <w:numPr>
          <w:ilvl w:val="0"/>
          <w:numId w:val="71"/>
        </w:numPr>
        <w:jc w:val="both"/>
      </w:pPr>
      <w:r>
        <w:t>Nuisance</w:t>
      </w:r>
    </w:p>
    <w:p w14:paraId="764410B7" w14:textId="77777777" w:rsidR="0071017D" w:rsidRDefault="0071017D" w:rsidP="0071017D">
      <w:pPr>
        <w:jc w:val="both"/>
      </w:pPr>
    </w:p>
    <w:p w14:paraId="2C422D19" w14:textId="77777777" w:rsidR="0071017D" w:rsidRDefault="0071017D" w:rsidP="0071017D">
      <w:pPr>
        <w:jc w:val="both"/>
      </w:pPr>
      <w:r>
        <w:t>Issues to consider:</w:t>
      </w:r>
    </w:p>
    <w:p w14:paraId="01C8F23A" w14:textId="77777777" w:rsidR="0071017D" w:rsidRDefault="0071017D" w:rsidP="0071017D">
      <w:pPr>
        <w:pStyle w:val="ListParagraph"/>
        <w:numPr>
          <w:ilvl w:val="0"/>
          <w:numId w:val="72"/>
        </w:numPr>
        <w:jc w:val="both"/>
      </w:pPr>
      <w:r>
        <w:t>Develop safety case</w:t>
      </w:r>
    </w:p>
    <w:p w14:paraId="15013BE4" w14:textId="77777777" w:rsidR="0071017D" w:rsidRDefault="0071017D" w:rsidP="0071017D">
      <w:pPr>
        <w:pStyle w:val="ListParagraph"/>
        <w:numPr>
          <w:ilvl w:val="0"/>
          <w:numId w:val="72"/>
        </w:numPr>
        <w:jc w:val="both"/>
      </w:pPr>
      <w:r>
        <w:t>Who will manage what? Trace hazards to hardware, software, procedures.</w:t>
      </w:r>
    </w:p>
    <w:p w14:paraId="6B6362BC" w14:textId="77777777" w:rsidR="0071017D" w:rsidRDefault="0071017D" w:rsidP="0071017D">
      <w:pPr>
        <w:pStyle w:val="ListParagraph"/>
        <w:numPr>
          <w:ilvl w:val="0"/>
          <w:numId w:val="72"/>
        </w:numPr>
        <w:jc w:val="both"/>
      </w:pPr>
      <w:r>
        <w:t>Trace constraints to code and identify critical components</w:t>
      </w:r>
    </w:p>
    <w:p w14:paraId="5ECFAD06" w14:textId="77777777" w:rsidR="0071017D" w:rsidRDefault="0071017D" w:rsidP="0071017D">
      <w:pPr>
        <w:pStyle w:val="ListParagraph"/>
        <w:numPr>
          <w:ilvl w:val="0"/>
          <w:numId w:val="72"/>
        </w:numPr>
        <w:jc w:val="both"/>
      </w:pPr>
      <w:r>
        <w:t>Develop safety test plans, procedures, certification, training</w:t>
      </w:r>
    </w:p>
    <w:p w14:paraId="602D9A37" w14:textId="77777777" w:rsidR="0071017D" w:rsidRDefault="0071017D" w:rsidP="0071017D">
      <w:pPr>
        <w:pStyle w:val="ListParagraph"/>
        <w:numPr>
          <w:ilvl w:val="0"/>
          <w:numId w:val="72"/>
        </w:numPr>
        <w:jc w:val="both"/>
      </w:pPr>
      <w:r>
        <w:t>Figure out how all this fits with development methodology.</w:t>
      </w:r>
    </w:p>
    <w:p w14:paraId="5082246B" w14:textId="77777777" w:rsidR="0071017D" w:rsidRDefault="0071017D" w:rsidP="0071017D">
      <w:pPr>
        <w:jc w:val="both"/>
      </w:pPr>
    </w:p>
    <w:p w14:paraId="2BBC010D" w14:textId="77777777" w:rsidR="0071017D" w:rsidRPr="006A5088" w:rsidRDefault="0071017D" w:rsidP="0071017D">
      <w:pPr>
        <w:jc w:val="both"/>
      </w:pPr>
      <w:r>
        <w:t>Soft spots are requirements engineering, certification and then operation / maintenance – these are interdisciplinary, involving systems people, domain experts and users, cognitive factors, politics and marketing.</w:t>
      </w:r>
    </w:p>
    <w:p w14:paraId="668123F1" w14:textId="77777777" w:rsidR="0071017D" w:rsidRDefault="0071017D" w:rsidP="0071017D">
      <w:pPr>
        <w:jc w:val="both"/>
        <w:rPr>
          <w:b/>
        </w:rPr>
      </w:pPr>
    </w:p>
    <w:p w14:paraId="034CB4B0" w14:textId="77777777" w:rsidR="0071017D" w:rsidRDefault="0071017D" w:rsidP="0071017D">
      <w:pPr>
        <w:jc w:val="both"/>
      </w:pPr>
      <w:r>
        <w:rPr>
          <w:b/>
        </w:rPr>
        <w:t xml:space="preserve">Certification: </w:t>
      </w:r>
      <w:r>
        <w:t>Things have a 10-year certification cycle – this has problems. Therefore, need to go to monthly updates, stressing regulators.</w:t>
      </w:r>
    </w:p>
    <w:p w14:paraId="30BC7923" w14:textId="77777777" w:rsidR="0071017D" w:rsidRPr="008E6745" w:rsidRDefault="0071017D" w:rsidP="0071017D">
      <w:pPr>
        <w:jc w:val="both"/>
      </w:pPr>
    </w:p>
    <w:p w14:paraId="49800C35" w14:textId="4A0FDD1C" w:rsidR="0071017D" w:rsidRDefault="0071017D" w:rsidP="0071017D">
      <w:pPr>
        <w:pStyle w:val="Heading2"/>
        <w:tabs>
          <w:tab w:val="left" w:pos="4253"/>
        </w:tabs>
        <w:jc w:val="both"/>
      </w:pPr>
      <w:bookmarkStart w:id="98" w:name="_Toc514368861"/>
      <w:bookmarkStart w:id="99" w:name="_Toc514369083"/>
      <w:r>
        <w:t>Development</w:t>
      </w:r>
      <w:bookmarkEnd w:id="98"/>
      <w:bookmarkEnd w:id="99"/>
    </w:p>
    <w:p w14:paraId="50612B97" w14:textId="1F12935A" w:rsidR="0071017D" w:rsidRDefault="0071017D" w:rsidP="0071017D">
      <w:pPr>
        <w:pStyle w:val="Heading3"/>
        <w:jc w:val="both"/>
      </w:pPr>
      <w:bookmarkStart w:id="100" w:name="_Toc514368862"/>
      <w:bookmarkStart w:id="101" w:name="_Toc514369084"/>
      <w:r>
        <w:t>Tools</w:t>
      </w:r>
      <w:bookmarkEnd w:id="100"/>
      <w:bookmarkEnd w:id="101"/>
    </w:p>
    <w:p w14:paraId="3AD20DA2" w14:textId="77777777" w:rsidR="0071017D" w:rsidRDefault="0071017D" w:rsidP="0071017D">
      <w:pPr>
        <w:jc w:val="both"/>
        <w:outlineLvl w:val="0"/>
        <w:rPr>
          <w:b/>
        </w:rPr>
      </w:pPr>
      <w:r>
        <w:rPr>
          <w:b/>
        </w:rPr>
        <w:t>Types of Complexity:</w:t>
      </w:r>
    </w:p>
    <w:p w14:paraId="2761C829" w14:textId="77777777" w:rsidR="0071017D" w:rsidRDefault="0071017D" w:rsidP="0071017D">
      <w:pPr>
        <w:pStyle w:val="ListParagraph"/>
        <w:numPr>
          <w:ilvl w:val="0"/>
          <w:numId w:val="73"/>
        </w:numPr>
        <w:jc w:val="both"/>
      </w:pPr>
      <w:r>
        <w:t>Incidental Complexity</w:t>
      </w:r>
    </w:p>
    <w:p w14:paraId="6D488B3C" w14:textId="77777777" w:rsidR="0071017D" w:rsidRDefault="0071017D" w:rsidP="0071017D">
      <w:pPr>
        <w:pStyle w:val="ListParagraph"/>
        <w:numPr>
          <w:ilvl w:val="1"/>
          <w:numId w:val="73"/>
        </w:numPr>
        <w:jc w:val="both"/>
      </w:pPr>
      <w:r>
        <w:t>Dominated programming in the early days</w:t>
      </w:r>
    </w:p>
    <w:p w14:paraId="13125B6F" w14:textId="77777777" w:rsidR="0071017D" w:rsidRDefault="0071017D" w:rsidP="0071017D">
      <w:pPr>
        <w:pStyle w:val="ListParagraph"/>
        <w:numPr>
          <w:ilvl w:val="1"/>
          <w:numId w:val="73"/>
        </w:numPr>
        <w:jc w:val="both"/>
      </w:pPr>
      <w:r>
        <w:t>Keeping track of stuff in machine-code programs</w:t>
      </w:r>
    </w:p>
    <w:p w14:paraId="424A74AF" w14:textId="77777777" w:rsidR="0071017D" w:rsidRPr="005A0751" w:rsidRDefault="0071017D" w:rsidP="0071017D">
      <w:pPr>
        <w:pStyle w:val="ListParagraph"/>
        <w:numPr>
          <w:ilvl w:val="1"/>
          <w:numId w:val="73"/>
        </w:numPr>
        <w:jc w:val="both"/>
      </w:pPr>
      <w:r>
        <w:rPr>
          <w:b/>
        </w:rPr>
        <w:t>Managing Incidental Complexity</w:t>
      </w:r>
    </w:p>
    <w:p w14:paraId="3D6B42BA" w14:textId="77777777" w:rsidR="0071017D" w:rsidRDefault="0071017D" w:rsidP="0071017D">
      <w:pPr>
        <w:pStyle w:val="ListParagraph"/>
        <w:numPr>
          <w:ilvl w:val="2"/>
          <w:numId w:val="73"/>
        </w:numPr>
        <w:jc w:val="both"/>
      </w:pPr>
      <w:r>
        <w:t>Invention of high-level languages.</w:t>
      </w:r>
    </w:p>
    <w:p w14:paraId="56EBBBA6" w14:textId="77777777" w:rsidR="0071017D" w:rsidRDefault="0071017D" w:rsidP="0071017D">
      <w:pPr>
        <w:pStyle w:val="ListParagraph"/>
        <w:numPr>
          <w:ilvl w:val="3"/>
          <w:numId w:val="73"/>
        </w:numPr>
        <w:jc w:val="both"/>
      </w:pPr>
      <w:r>
        <w:lastRenderedPageBreak/>
        <w:t>More dense code</w:t>
      </w:r>
    </w:p>
    <w:p w14:paraId="2C8AC698" w14:textId="77777777" w:rsidR="0071017D" w:rsidRDefault="0071017D" w:rsidP="0071017D">
      <w:pPr>
        <w:pStyle w:val="ListParagraph"/>
        <w:numPr>
          <w:ilvl w:val="3"/>
          <w:numId w:val="73"/>
        </w:numPr>
        <w:jc w:val="both"/>
      </w:pPr>
      <w:r>
        <w:t>Code easier to understand and maintain</w:t>
      </w:r>
    </w:p>
    <w:p w14:paraId="62F16F49" w14:textId="77777777" w:rsidR="0071017D" w:rsidRDefault="0071017D" w:rsidP="0071017D">
      <w:pPr>
        <w:pStyle w:val="ListParagraph"/>
        <w:numPr>
          <w:ilvl w:val="3"/>
          <w:numId w:val="73"/>
        </w:numPr>
        <w:jc w:val="both"/>
      </w:pPr>
      <w:r>
        <w:t>Date abstraction</w:t>
      </w:r>
    </w:p>
    <w:p w14:paraId="63473AF4" w14:textId="77777777" w:rsidR="0071017D" w:rsidRDefault="0071017D" w:rsidP="0071017D">
      <w:pPr>
        <w:pStyle w:val="ListParagraph"/>
        <w:numPr>
          <w:ilvl w:val="3"/>
          <w:numId w:val="73"/>
        </w:numPr>
        <w:jc w:val="both"/>
      </w:pPr>
      <w:r>
        <w:t>Compile-time error detection</w:t>
      </w:r>
    </w:p>
    <w:p w14:paraId="3EAD9103" w14:textId="77777777" w:rsidR="0071017D" w:rsidRDefault="0071017D" w:rsidP="0071017D">
      <w:pPr>
        <w:pStyle w:val="ListParagraph"/>
        <w:numPr>
          <w:ilvl w:val="3"/>
          <w:numId w:val="73"/>
        </w:numPr>
        <w:jc w:val="both"/>
      </w:pPr>
      <w:r>
        <w:t>Portability of code – machine-specific details may be contained</w:t>
      </w:r>
    </w:p>
    <w:p w14:paraId="23A0E8EC" w14:textId="77777777" w:rsidR="0071017D" w:rsidRDefault="0071017D" w:rsidP="0071017D">
      <w:pPr>
        <w:pStyle w:val="ListParagraph"/>
        <w:numPr>
          <w:ilvl w:val="3"/>
          <w:numId w:val="73"/>
        </w:numPr>
        <w:jc w:val="both"/>
      </w:pPr>
      <w:r>
        <w:t>Performance gain: 5-10 times</w:t>
      </w:r>
    </w:p>
    <w:p w14:paraId="6F146E7D" w14:textId="77777777" w:rsidR="0071017D" w:rsidRDefault="0071017D" w:rsidP="0071017D">
      <w:pPr>
        <w:pStyle w:val="ListParagraph"/>
        <w:numPr>
          <w:ilvl w:val="2"/>
          <w:numId w:val="73"/>
        </w:numPr>
        <w:jc w:val="both"/>
      </w:pPr>
      <w:r>
        <w:t>Helping programmers structure and maintain code</w:t>
      </w:r>
    </w:p>
    <w:p w14:paraId="7DDF998F" w14:textId="77777777" w:rsidR="0071017D" w:rsidRDefault="0071017D" w:rsidP="0071017D">
      <w:pPr>
        <w:pStyle w:val="ListParagraph"/>
        <w:numPr>
          <w:ilvl w:val="3"/>
          <w:numId w:val="73"/>
        </w:numPr>
        <w:jc w:val="both"/>
      </w:pPr>
      <w:r>
        <w:t>Don’t use ‘goto’</w:t>
      </w:r>
    </w:p>
    <w:p w14:paraId="0612EF60" w14:textId="77777777" w:rsidR="0071017D" w:rsidRDefault="0071017D" w:rsidP="0071017D">
      <w:pPr>
        <w:pStyle w:val="ListParagraph"/>
        <w:numPr>
          <w:ilvl w:val="3"/>
          <w:numId w:val="73"/>
        </w:numPr>
        <w:jc w:val="both"/>
      </w:pPr>
      <w:r>
        <w:t>Structured programming</w:t>
      </w:r>
    </w:p>
    <w:p w14:paraId="1F75E30F" w14:textId="77777777" w:rsidR="0071017D" w:rsidRDefault="0071017D" w:rsidP="0071017D">
      <w:pPr>
        <w:pStyle w:val="ListParagraph"/>
        <w:numPr>
          <w:ilvl w:val="3"/>
          <w:numId w:val="73"/>
        </w:numPr>
        <w:jc w:val="both"/>
      </w:pPr>
      <w:r>
        <w:t>Information hiding</w:t>
      </w:r>
    </w:p>
    <w:p w14:paraId="08947E3C" w14:textId="77777777" w:rsidR="0071017D" w:rsidRDefault="0071017D" w:rsidP="0071017D">
      <w:pPr>
        <w:pStyle w:val="ListParagraph"/>
        <w:numPr>
          <w:ilvl w:val="3"/>
          <w:numId w:val="73"/>
        </w:numPr>
        <w:jc w:val="both"/>
      </w:pPr>
      <w:r>
        <w:t>Object-oriented programming</w:t>
      </w:r>
    </w:p>
    <w:p w14:paraId="43BB77B9" w14:textId="77777777" w:rsidR="0071017D" w:rsidRDefault="0071017D" w:rsidP="0071017D">
      <w:pPr>
        <w:pStyle w:val="ListParagraph"/>
        <w:numPr>
          <w:ilvl w:val="2"/>
          <w:numId w:val="73"/>
        </w:numPr>
        <w:jc w:val="both"/>
      </w:pPr>
      <w:r>
        <w:t>Time-sharing systems</w:t>
      </w:r>
    </w:p>
    <w:p w14:paraId="09ECC954" w14:textId="77777777" w:rsidR="0071017D" w:rsidRDefault="0071017D" w:rsidP="0071017D">
      <w:pPr>
        <w:pStyle w:val="ListParagraph"/>
        <w:numPr>
          <w:ilvl w:val="3"/>
          <w:numId w:val="73"/>
        </w:numPr>
        <w:jc w:val="both"/>
      </w:pPr>
      <w:r>
        <w:t xml:space="preserve">Allowed online test – debug – fix – recompile – test </w:t>
      </w:r>
    </w:p>
    <w:p w14:paraId="5BF45C2D" w14:textId="77777777" w:rsidR="0071017D" w:rsidRDefault="0071017D" w:rsidP="0071017D">
      <w:pPr>
        <w:pStyle w:val="ListParagraph"/>
        <w:numPr>
          <w:ilvl w:val="3"/>
          <w:numId w:val="73"/>
        </w:numPr>
        <w:jc w:val="both"/>
      </w:pPr>
      <w:r>
        <w:t>Still needed plenty of scaffolding and careful debugging plan</w:t>
      </w:r>
    </w:p>
    <w:p w14:paraId="4881212F" w14:textId="77777777" w:rsidR="0071017D" w:rsidRDefault="0071017D" w:rsidP="0071017D">
      <w:pPr>
        <w:pStyle w:val="ListParagraph"/>
        <w:numPr>
          <w:ilvl w:val="2"/>
          <w:numId w:val="73"/>
        </w:numPr>
        <w:jc w:val="both"/>
      </w:pPr>
      <w:r>
        <w:t>IDEs</w:t>
      </w:r>
    </w:p>
    <w:p w14:paraId="1CE2E510" w14:textId="77777777" w:rsidR="0071017D" w:rsidRDefault="0071017D" w:rsidP="0071017D">
      <w:pPr>
        <w:pStyle w:val="ListParagraph"/>
        <w:numPr>
          <w:ilvl w:val="2"/>
          <w:numId w:val="73"/>
        </w:numPr>
        <w:jc w:val="both"/>
      </w:pPr>
      <w:r>
        <w:t>Formal Methods</w:t>
      </w:r>
    </w:p>
    <w:p w14:paraId="477A5A3F" w14:textId="77777777" w:rsidR="0071017D" w:rsidRDefault="0071017D" w:rsidP="0071017D">
      <w:pPr>
        <w:pStyle w:val="ListParagraph"/>
        <w:numPr>
          <w:ilvl w:val="3"/>
          <w:numId w:val="73"/>
        </w:numPr>
        <w:jc w:val="both"/>
      </w:pPr>
      <w:r>
        <w:t>Z notation for specification</w:t>
      </w:r>
    </w:p>
    <w:p w14:paraId="3BE50F02" w14:textId="77777777" w:rsidR="0071017D" w:rsidRDefault="0071017D" w:rsidP="0071017D">
      <w:pPr>
        <w:pStyle w:val="ListParagraph"/>
        <w:numPr>
          <w:ilvl w:val="3"/>
          <w:numId w:val="73"/>
        </w:numPr>
        <w:jc w:val="both"/>
      </w:pPr>
      <w:r>
        <w:t>HOL functions for hardware – formal verification</w:t>
      </w:r>
    </w:p>
    <w:p w14:paraId="5D7D9DAF" w14:textId="77777777" w:rsidR="0071017D" w:rsidRDefault="0071017D" w:rsidP="0071017D">
      <w:pPr>
        <w:pStyle w:val="ListParagraph"/>
        <w:numPr>
          <w:ilvl w:val="3"/>
          <w:numId w:val="73"/>
        </w:numPr>
        <w:jc w:val="both"/>
      </w:pPr>
      <w:r>
        <w:t>Burrows-Abadi-Needham Logic – crypto logic</w:t>
      </w:r>
    </w:p>
    <w:p w14:paraId="37173A3C" w14:textId="77777777" w:rsidR="0071017D" w:rsidRDefault="0071017D" w:rsidP="0071017D">
      <w:pPr>
        <w:pStyle w:val="ListParagraph"/>
        <w:numPr>
          <w:ilvl w:val="4"/>
          <w:numId w:val="73"/>
        </w:numPr>
        <w:jc w:val="both"/>
      </w:pPr>
      <w:r>
        <w:t>Set of rules for defining and analysing information protocols.</w:t>
      </w:r>
    </w:p>
    <w:p w14:paraId="1121ECB6" w14:textId="77777777" w:rsidR="0071017D" w:rsidRDefault="0071017D" w:rsidP="0071017D">
      <w:pPr>
        <w:pStyle w:val="ListParagraph"/>
        <w:numPr>
          <w:ilvl w:val="0"/>
          <w:numId w:val="73"/>
        </w:numPr>
        <w:jc w:val="both"/>
      </w:pPr>
      <w:r>
        <w:t>Intrinsic Complexity</w:t>
      </w:r>
    </w:p>
    <w:p w14:paraId="5D82BE95" w14:textId="77777777" w:rsidR="0071017D" w:rsidRDefault="0071017D" w:rsidP="0071017D">
      <w:pPr>
        <w:pStyle w:val="ListParagraph"/>
        <w:numPr>
          <w:ilvl w:val="1"/>
          <w:numId w:val="73"/>
        </w:numPr>
        <w:jc w:val="both"/>
      </w:pPr>
      <w:r>
        <w:t>Main problem today</w:t>
      </w:r>
    </w:p>
    <w:p w14:paraId="7BD64A5E" w14:textId="77777777" w:rsidR="0071017D" w:rsidRDefault="0071017D" w:rsidP="0071017D">
      <w:pPr>
        <w:pStyle w:val="ListParagraph"/>
        <w:numPr>
          <w:ilvl w:val="1"/>
          <w:numId w:val="73"/>
        </w:numPr>
        <w:jc w:val="both"/>
      </w:pPr>
      <w:r>
        <w:t>Complex system (such as a bank) with a big team.</w:t>
      </w:r>
    </w:p>
    <w:p w14:paraId="66EFFC18" w14:textId="77777777" w:rsidR="0071017D" w:rsidRDefault="0071017D" w:rsidP="0071017D">
      <w:pPr>
        <w:pStyle w:val="ListParagraph"/>
        <w:numPr>
          <w:ilvl w:val="1"/>
          <w:numId w:val="73"/>
        </w:numPr>
        <w:jc w:val="both"/>
      </w:pPr>
      <w:r>
        <w:t>Solution is with structured development, project management tools.</w:t>
      </w:r>
    </w:p>
    <w:p w14:paraId="1FA71FFA" w14:textId="77777777" w:rsidR="0071017D" w:rsidRDefault="0071017D" w:rsidP="0071017D">
      <w:pPr>
        <w:jc w:val="both"/>
      </w:pPr>
    </w:p>
    <w:p w14:paraId="69828BF1" w14:textId="4A025E1D" w:rsidR="0071017D" w:rsidRPr="005F0AC2" w:rsidRDefault="0071017D" w:rsidP="0071017D">
      <w:pPr>
        <w:pStyle w:val="Heading3"/>
        <w:jc w:val="both"/>
      </w:pPr>
      <w:bookmarkStart w:id="102" w:name="_Toc514368863"/>
      <w:bookmarkStart w:id="103" w:name="_Toc514369085"/>
      <w:r>
        <w:t>Static Analysis Tools</w:t>
      </w:r>
      <w:bookmarkEnd w:id="102"/>
      <w:bookmarkEnd w:id="103"/>
    </w:p>
    <w:p w14:paraId="503F7963" w14:textId="77777777" w:rsidR="0071017D" w:rsidRDefault="0071017D" w:rsidP="0071017D">
      <w:pPr>
        <w:jc w:val="both"/>
      </w:pPr>
      <w:r>
        <w:t>Outcome of formal-methods community is modern static analysis tools – things like Coverity don’t expect to find all bugs, juts many of them. However, when you buy the tool, you find many bugs and the ship date slips. This occurs every time you update the analysis tool.</w:t>
      </w:r>
    </w:p>
    <w:p w14:paraId="2E20A6D4" w14:textId="77777777" w:rsidR="0071017D" w:rsidRDefault="0071017D" w:rsidP="0071017D">
      <w:pPr>
        <w:jc w:val="both"/>
      </w:pPr>
    </w:p>
    <w:p w14:paraId="35ACE104" w14:textId="77777777" w:rsidR="0071017D" w:rsidRDefault="0071017D" w:rsidP="0071017D">
      <w:pPr>
        <w:jc w:val="both"/>
      </w:pPr>
      <w:r>
        <w:rPr>
          <w:b/>
        </w:rPr>
        <w:t xml:space="preserve">Programming Philosophies: </w:t>
      </w:r>
      <w:r>
        <w:t>IBM, 1970-72: Idea of having a hierarchical group of people to program. This is effective during implementation – but each team of people (chief programmer, apprentice, toolsmith, librarian, admin assistant, etc) can only do so much.</w:t>
      </w:r>
    </w:p>
    <w:p w14:paraId="444133AA" w14:textId="77777777" w:rsidR="0071017D" w:rsidRDefault="0071017D" w:rsidP="0071017D">
      <w:pPr>
        <w:jc w:val="both"/>
      </w:pPr>
    </w:p>
    <w:p w14:paraId="1467D91A" w14:textId="77777777" w:rsidR="0071017D" w:rsidRDefault="0071017D" w:rsidP="0071017D">
      <w:pPr>
        <w:jc w:val="both"/>
        <w:outlineLvl w:val="0"/>
      </w:pPr>
      <w:r>
        <w:rPr>
          <w:b/>
        </w:rPr>
        <w:t xml:space="preserve">Egoless Programming: </w:t>
      </w:r>
      <w:r>
        <w:t>Code should be owned by the team, not by any individual.</w:t>
      </w:r>
    </w:p>
    <w:p w14:paraId="6F0073D6" w14:textId="77777777" w:rsidR="0071017D" w:rsidRDefault="0071017D" w:rsidP="0071017D">
      <w:pPr>
        <w:jc w:val="both"/>
      </w:pPr>
    </w:p>
    <w:p w14:paraId="7F68DE30" w14:textId="77777777" w:rsidR="0071017D" w:rsidRDefault="0071017D" w:rsidP="0071017D">
      <w:pPr>
        <w:jc w:val="both"/>
      </w:pPr>
      <w:r>
        <w:t>N.B. MS System: Developers, not analysts, programmers, testers -&gt; bugs fixed by the same person. Therefore, they slow down the bad people.</w:t>
      </w:r>
    </w:p>
    <w:p w14:paraId="7520C49B" w14:textId="77777777" w:rsidR="0071017D" w:rsidRDefault="0071017D" w:rsidP="0071017D">
      <w:pPr>
        <w:jc w:val="both"/>
      </w:pPr>
    </w:p>
    <w:p w14:paraId="0523612D" w14:textId="77777777" w:rsidR="0071017D" w:rsidRDefault="0071017D" w:rsidP="0071017D">
      <w:pPr>
        <w:jc w:val="both"/>
        <w:rPr>
          <w:b/>
        </w:rPr>
      </w:pPr>
      <w:r>
        <w:rPr>
          <w:b/>
        </w:rPr>
        <w:t xml:space="preserve">Literate Programming (Knuth): </w:t>
      </w:r>
      <w:r>
        <w:t>Code should be a work of art, aimed not just at a machine but also future developers.</w:t>
      </w:r>
      <w:r>
        <w:rPr>
          <w:b/>
        </w:rPr>
        <w:t xml:space="preserve"> </w:t>
      </w:r>
    </w:p>
    <w:p w14:paraId="3953C05B" w14:textId="77777777" w:rsidR="0071017D" w:rsidRDefault="0071017D" w:rsidP="0071017D">
      <w:pPr>
        <w:jc w:val="both"/>
        <w:rPr>
          <w:b/>
        </w:rPr>
      </w:pPr>
    </w:p>
    <w:p w14:paraId="5D07480F" w14:textId="3595E168" w:rsidR="0071017D" w:rsidRDefault="0071017D" w:rsidP="0071017D">
      <w:pPr>
        <w:pStyle w:val="Heading3"/>
        <w:jc w:val="both"/>
      </w:pPr>
      <w:bookmarkStart w:id="104" w:name="_Toc514368864"/>
      <w:bookmarkStart w:id="105" w:name="_Toc514369086"/>
      <w:r>
        <w:t>Capability Maturity Model</w:t>
      </w:r>
      <w:bookmarkEnd w:id="104"/>
      <w:bookmarkEnd w:id="105"/>
    </w:p>
    <w:p w14:paraId="7B6461F4" w14:textId="77777777" w:rsidR="0071017D" w:rsidRDefault="0071017D" w:rsidP="0071017D">
      <w:pPr>
        <w:jc w:val="both"/>
      </w:pPr>
      <w:r>
        <w:t>Keep teams together, as productivity increases over time:</w:t>
      </w:r>
    </w:p>
    <w:p w14:paraId="550ECD2B" w14:textId="77777777" w:rsidR="0071017D" w:rsidRDefault="0071017D" w:rsidP="0071017D">
      <w:pPr>
        <w:pStyle w:val="ListParagraph"/>
        <w:numPr>
          <w:ilvl w:val="1"/>
          <w:numId w:val="74"/>
        </w:numPr>
        <w:jc w:val="both"/>
      </w:pPr>
      <w:r>
        <w:t>Humphry, 1989</w:t>
      </w:r>
    </w:p>
    <w:p w14:paraId="33E1CA75" w14:textId="77777777" w:rsidR="0071017D" w:rsidRDefault="0071017D" w:rsidP="0071017D">
      <w:pPr>
        <w:pStyle w:val="ListParagraph"/>
        <w:numPr>
          <w:ilvl w:val="1"/>
          <w:numId w:val="74"/>
        </w:numPr>
        <w:jc w:val="both"/>
      </w:pPr>
      <w:r>
        <w:lastRenderedPageBreak/>
        <w:t>Nurtures the capability for repeatable, manageable performance, not outcomes that depend on individual heroics.</w:t>
      </w:r>
    </w:p>
    <w:p w14:paraId="7820AA31" w14:textId="77777777" w:rsidR="0071017D" w:rsidRDefault="0071017D" w:rsidP="0071017D">
      <w:pPr>
        <w:pStyle w:val="ListParagraph"/>
        <w:numPr>
          <w:ilvl w:val="1"/>
          <w:numId w:val="74"/>
        </w:numPr>
        <w:jc w:val="both"/>
      </w:pPr>
      <w:r>
        <w:t>Leads to the development of CMM developed at CMU with DoD money</w:t>
      </w:r>
    </w:p>
    <w:p w14:paraId="182E02C7" w14:textId="77777777" w:rsidR="0071017D" w:rsidRDefault="0071017D" w:rsidP="0071017D">
      <w:pPr>
        <w:jc w:val="both"/>
      </w:pPr>
      <w:r>
        <w:t>This identifies five levels of increasing maturity in a team or organisation, and a guide for moving up:</w:t>
      </w:r>
    </w:p>
    <w:p w14:paraId="382D5234" w14:textId="77777777" w:rsidR="0071017D" w:rsidRDefault="0071017D" w:rsidP="0071017D">
      <w:pPr>
        <w:pStyle w:val="ListParagraph"/>
        <w:numPr>
          <w:ilvl w:val="0"/>
          <w:numId w:val="75"/>
        </w:numPr>
        <w:jc w:val="both"/>
      </w:pPr>
      <w:r>
        <w:t>Initial – starting point for use of a new process</w:t>
      </w:r>
    </w:p>
    <w:p w14:paraId="3DB75A6D" w14:textId="77777777" w:rsidR="0071017D" w:rsidRDefault="0071017D" w:rsidP="0071017D">
      <w:pPr>
        <w:pStyle w:val="ListParagraph"/>
        <w:numPr>
          <w:ilvl w:val="0"/>
          <w:numId w:val="75"/>
        </w:numPr>
        <w:jc w:val="both"/>
      </w:pPr>
      <w:r>
        <w:t>Repeatable – the process is able to be used repeatedly, with roughly repeatable outcomes</w:t>
      </w:r>
    </w:p>
    <w:p w14:paraId="3E14D0A7" w14:textId="77777777" w:rsidR="0071017D" w:rsidRDefault="0071017D" w:rsidP="0071017D">
      <w:pPr>
        <w:pStyle w:val="ListParagraph"/>
        <w:numPr>
          <w:ilvl w:val="0"/>
          <w:numId w:val="75"/>
        </w:numPr>
        <w:jc w:val="both"/>
      </w:pPr>
      <w:r>
        <w:t>Defined – the process is defined as a standard business process</w:t>
      </w:r>
    </w:p>
    <w:p w14:paraId="3F957454" w14:textId="77777777" w:rsidR="0071017D" w:rsidRDefault="0071017D" w:rsidP="0071017D">
      <w:pPr>
        <w:pStyle w:val="ListParagraph"/>
        <w:numPr>
          <w:ilvl w:val="0"/>
          <w:numId w:val="75"/>
        </w:numPr>
        <w:jc w:val="both"/>
      </w:pPr>
      <w:r>
        <w:t>Managed – the process is managed according to the metrics described in the Defined stage</w:t>
      </w:r>
    </w:p>
    <w:p w14:paraId="639C964D" w14:textId="77777777" w:rsidR="0071017D" w:rsidRDefault="0071017D" w:rsidP="0071017D">
      <w:pPr>
        <w:pStyle w:val="ListParagraph"/>
        <w:numPr>
          <w:ilvl w:val="0"/>
          <w:numId w:val="75"/>
        </w:numPr>
        <w:jc w:val="both"/>
      </w:pPr>
      <w:r>
        <w:t>Optimised – process management includes deliberate process optimisation</w:t>
      </w:r>
    </w:p>
    <w:p w14:paraId="093EF55F" w14:textId="77777777" w:rsidR="0071017D" w:rsidRDefault="0071017D" w:rsidP="0071017D">
      <w:pPr>
        <w:jc w:val="both"/>
      </w:pPr>
    </w:p>
    <w:p w14:paraId="4F57F87B" w14:textId="77777777" w:rsidR="0071017D" w:rsidRDefault="0071017D" w:rsidP="0071017D">
      <w:pPr>
        <w:jc w:val="both"/>
      </w:pPr>
      <w:r>
        <w:t>Trends in development style:</w:t>
      </w:r>
    </w:p>
    <w:p w14:paraId="7CE45EA5" w14:textId="77777777" w:rsidR="0071017D" w:rsidRDefault="0071017D" w:rsidP="0071017D">
      <w:pPr>
        <w:pStyle w:val="ListParagraph"/>
        <w:numPr>
          <w:ilvl w:val="0"/>
          <w:numId w:val="76"/>
        </w:numPr>
        <w:jc w:val="both"/>
      </w:pPr>
      <w:r>
        <w:t>Emphasis shift from requirements to testing to people</w:t>
      </w:r>
    </w:p>
    <w:p w14:paraId="600FE995" w14:textId="77777777" w:rsidR="0071017D" w:rsidRDefault="0071017D" w:rsidP="0071017D">
      <w:pPr>
        <w:pStyle w:val="ListParagraph"/>
        <w:numPr>
          <w:ilvl w:val="0"/>
          <w:numId w:val="76"/>
        </w:numPr>
        <w:jc w:val="both"/>
      </w:pPr>
      <w:r>
        <w:t>1990s: lots of effort into spec</w:t>
      </w:r>
    </w:p>
    <w:p w14:paraId="5D80ECE4" w14:textId="77777777" w:rsidR="0071017D" w:rsidRDefault="0071017D" w:rsidP="0071017D">
      <w:pPr>
        <w:pStyle w:val="ListParagraph"/>
        <w:numPr>
          <w:ilvl w:val="0"/>
          <w:numId w:val="76"/>
        </w:numPr>
        <w:jc w:val="both"/>
      </w:pPr>
      <w:r>
        <w:t>2000s: major effort in an incremental build system with an automatic regression test environment</w:t>
      </w:r>
    </w:p>
    <w:p w14:paraId="360CD905" w14:textId="77777777" w:rsidR="0071017D" w:rsidRDefault="0071017D" w:rsidP="0071017D">
      <w:pPr>
        <w:pStyle w:val="ListParagraph"/>
        <w:jc w:val="both"/>
      </w:pPr>
    </w:p>
    <w:p w14:paraId="25EE67C4" w14:textId="6257467B" w:rsidR="0071017D" w:rsidRDefault="0071017D" w:rsidP="0071017D">
      <w:pPr>
        <w:pStyle w:val="Heading3"/>
        <w:jc w:val="both"/>
      </w:pPr>
      <w:bookmarkStart w:id="106" w:name="_Toc514368865"/>
      <w:bookmarkStart w:id="107" w:name="_Toc514369087"/>
      <w:r>
        <w:t>Agile Development</w:t>
      </w:r>
      <w:bookmarkEnd w:id="106"/>
      <w:bookmarkEnd w:id="107"/>
    </w:p>
    <w:p w14:paraId="460F809A" w14:textId="77777777" w:rsidR="0071017D" w:rsidRPr="00CF0465" w:rsidRDefault="0071017D" w:rsidP="0071017D">
      <w:pPr>
        <w:jc w:val="both"/>
        <w:outlineLvl w:val="0"/>
        <w:rPr>
          <w:b/>
        </w:rPr>
      </w:pPr>
      <w:r>
        <w:rPr>
          <w:b/>
        </w:rPr>
        <w:t>Extreme Programming</w:t>
      </w:r>
    </w:p>
    <w:p w14:paraId="5BC568D6" w14:textId="77777777" w:rsidR="0071017D" w:rsidRDefault="0071017D" w:rsidP="0071017D">
      <w:pPr>
        <w:jc w:val="both"/>
      </w:pPr>
      <w:r>
        <w:t>Aimed at small teams working on iterative development with automated tests and a short build cycle. The ideas are:</w:t>
      </w:r>
    </w:p>
    <w:p w14:paraId="3F53D23A" w14:textId="77777777" w:rsidR="0071017D" w:rsidRDefault="0071017D" w:rsidP="0071017D">
      <w:pPr>
        <w:pStyle w:val="ListParagraph"/>
        <w:numPr>
          <w:ilvl w:val="0"/>
          <w:numId w:val="77"/>
        </w:numPr>
        <w:jc w:val="both"/>
      </w:pPr>
      <w:r>
        <w:t>Episodic: Small teams working on iterative development with automated tests and short build cycle.</w:t>
      </w:r>
    </w:p>
    <w:p w14:paraId="0DB4D7E9" w14:textId="77777777" w:rsidR="0071017D" w:rsidRDefault="0071017D" w:rsidP="0071017D">
      <w:pPr>
        <w:pStyle w:val="ListParagraph"/>
        <w:numPr>
          <w:ilvl w:val="0"/>
          <w:numId w:val="77"/>
        </w:numPr>
        <w:jc w:val="both"/>
      </w:pPr>
      <w:r>
        <w:t>Solve worst problem. Repeat</w:t>
      </w:r>
    </w:p>
    <w:p w14:paraId="6DCBBB24" w14:textId="77777777" w:rsidR="0071017D" w:rsidRDefault="0071017D" w:rsidP="0071017D">
      <w:pPr>
        <w:pStyle w:val="ListParagraph"/>
        <w:numPr>
          <w:ilvl w:val="0"/>
          <w:numId w:val="77"/>
        </w:numPr>
        <w:jc w:val="both"/>
      </w:pPr>
      <w:r>
        <w:t>Write tests then code – tests are the documentation</w:t>
      </w:r>
    </w:p>
    <w:p w14:paraId="3BD74871" w14:textId="77777777" w:rsidR="0071017D" w:rsidRDefault="0071017D" w:rsidP="0071017D">
      <w:pPr>
        <w:pStyle w:val="ListParagraph"/>
        <w:numPr>
          <w:ilvl w:val="0"/>
          <w:numId w:val="77"/>
        </w:numPr>
        <w:jc w:val="both"/>
      </w:pPr>
      <w:r>
        <w:t>Programmers work in pairs – one keyboard and one screen</w:t>
      </w:r>
    </w:p>
    <w:p w14:paraId="4D02F456" w14:textId="77777777" w:rsidR="0071017D" w:rsidRDefault="0071017D" w:rsidP="0071017D">
      <w:pPr>
        <w:pStyle w:val="ListParagraph"/>
        <w:numPr>
          <w:ilvl w:val="1"/>
          <w:numId w:val="77"/>
        </w:numPr>
        <w:jc w:val="both"/>
      </w:pPr>
      <w:r>
        <w:t>This didn’t survive, but episodic idea did – people added the idea of scrum</w:t>
      </w:r>
    </w:p>
    <w:p w14:paraId="0564668E" w14:textId="77777777" w:rsidR="0071017D" w:rsidRDefault="0071017D" w:rsidP="0071017D">
      <w:pPr>
        <w:jc w:val="both"/>
      </w:pPr>
    </w:p>
    <w:p w14:paraId="77BF0ADB" w14:textId="77777777" w:rsidR="0071017D" w:rsidRDefault="0071017D" w:rsidP="0071017D">
      <w:pPr>
        <w:jc w:val="both"/>
        <w:outlineLvl w:val="0"/>
      </w:pPr>
      <w:r>
        <w:rPr>
          <w:b/>
        </w:rPr>
        <w:t xml:space="preserve">Agile Today: </w:t>
      </w:r>
    </w:p>
    <w:p w14:paraId="77107961" w14:textId="77777777" w:rsidR="0071017D" w:rsidRDefault="0071017D" w:rsidP="0071017D">
      <w:pPr>
        <w:pStyle w:val="ListParagraph"/>
        <w:numPr>
          <w:ilvl w:val="0"/>
          <w:numId w:val="78"/>
        </w:numPr>
        <w:jc w:val="both"/>
      </w:pPr>
      <w:r>
        <w:t>Sound technical foundation: languages with a build environment and automated testing methodology – design with testability in mind</w:t>
      </w:r>
    </w:p>
    <w:p w14:paraId="4E0D67F6" w14:textId="77777777" w:rsidR="0071017D" w:rsidRDefault="0071017D" w:rsidP="0071017D">
      <w:pPr>
        <w:pStyle w:val="ListParagraph"/>
        <w:numPr>
          <w:ilvl w:val="0"/>
          <w:numId w:val="78"/>
        </w:numPr>
        <w:jc w:val="both"/>
      </w:pPr>
      <w:r>
        <w:t>Agree processes: daily scrum, weekly stand-up, customer interaction, (short) sprints</w:t>
      </w:r>
    </w:p>
    <w:p w14:paraId="735A2D98" w14:textId="77777777" w:rsidR="0071017D" w:rsidRDefault="0071017D" w:rsidP="0071017D">
      <w:pPr>
        <w:pStyle w:val="ListParagraph"/>
        <w:numPr>
          <w:ilvl w:val="0"/>
          <w:numId w:val="78"/>
        </w:numPr>
        <w:jc w:val="both"/>
      </w:pPr>
      <w:r>
        <w:t>Consider other important parts – security policy, safety case, real-time constraints.</w:t>
      </w:r>
    </w:p>
    <w:p w14:paraId="65940944" w14:textId="77777777" w:rsidR="0071017D" w:rsidRDefault="0071017D" w:rsidP="0071017D">
      <w:pPr>
        <w:jc w:val="both"/>
      </w:pPr>
    </w:p>
    <w:p w14:paraId="7B346904" w14:textId="77777777" w:rsidR="0071017D" w:rsidRPr="00D7200C" w:rsidRDefault="0071017D" w:rsidP="0071017D">
      <w:pPr>
        <w:jc w:val="both"/>
        <w:rPr>
          <w:color w:val="FF0000"/>
        </w:rPr>
      </w:pPr>
      <w:r>
        <w:t xml:space="preserve">Important to note that the specification </w:t>
      </w:r>
      <w:r w:rsidRPr="005414DF">
        <w:rPr>
          <w:b/>
        </w:rPr>
        <w:t>still matters</w:t>
      </w:r>
      <w:r>
        <w:t xml:space="preserve">. In a study of failure of 17 demanding systems, Curtis, Krasner and Iscoe and 1998, causes of failure were threefold: </w:t>
      </w:r>
      <w:r>
        <w:rPr>
          <w:color w:val="FF0000"/>
        </w:rPr>
        <w:t>But getting it right is hard</w:t>
      </w:r>
    </w:p>
    <w:p w14:paraId="24ADAD33" w14:textId="77777777" w:rsidR="0071017D" w:rsidRDefault="0071017D" w:rsidP="0071017D">
      <w:pPr>
        <w:pStyle w:val="ListParagraph"/>
        <w:numPr>
          <w:ilvl w:val="0"/>
          <w:numId w:val="79"/>
        </w:numPr>
        <w:jc w:val="both"/>
      </w:pPr>
      <w:r>
        <w:t>Low application domain knowledge</w:t>
      </w:r>
    </w:p>
    <w:p w14:paraId="35DA42FD" w14:textId="77777777" w:rsidR="0071017D" w:rsidRDefault="0071017D" w:rsidP="0071017D">
      <w:pPr>
        <w:pStyle w:val="ListParagraph"/>
        <w:numPr>
          <w:ilvl w:val="1"/>
          <w:numId w:val="79"/>
        </w:numPr>
        <w:jc w:val="both"/>
      </w:pPr>
      <w:r>
        <w:rPr>
          <w:color w:val="FF0000"/>
        </w:rPr>
        <w:t>Often hard to find people – even when you do, you are likely to get specification mistakes</w:t>
      </w:r>
    </w:p>
    <w:p w14:paraId="1148A600" w14:textId="77777777" w:rsidR="0071017D" w:rsidRDefault="0071017D" w:rsidP="0071017D">
      <w:pPr>
        <w:pStyle w:val="ListParagraph"/>
        <w:numPr>
          <w:ilvl w:val="0"/>
          <w:numId w:val="79"/>
        </w:numPr>
        <w:jc w:val="both"/>
      </w:pPr>
      <w:r>
        <w:t>Changing requirements (often conflicting)</w:t>
      </w:r>
    </w:p>
    <w:p w14:paraId="2B15096B" w14:textId="77777777" w:rsidR="0071017D" w:rsidRPr="00D7200C" w:rsidRDefault="0071017D" w:rsidP="0071017D">
      <w:pPr>
        <w:pStyle w:val="ListParagraph"/>
        <w:numPr>
          <w:ilvl w:val="1"/>
          <w:numId w:val="79"/>
        </w:numPr>
        <w:jc w:val="both"/>
      </w:pPr>
      <w:r>
        <w:rPr>
          <w:color w:val="FF0000"/>
        </w:rPr>
        <w:t>There are often good reasons for this happening</w:t>
      </w:r>
    </w:p>
    <w:p w14:paraId="61172948" w14:textId="77777777" w:rsidR="0071017D" w:rsidRPr="00D7200C" w:rsidRDefault="0071017D" w:rsidP="0071017D">
      <w:pPr>
        <w:pStyle w:val="ListParagraph"/>
        <w:numPr>
          <w:ilvl w:val="2"/>
          <w:numId w:val="79"/>
        </w:numPr>
        <w:jc w:val="both"/>
      </w:pPr>
      <w:r>
        <w:rPr>
          <w:color w:val="FF0000"/>
        </w:rPr>
        <w:t>Competing products, new standards</w:t>
      </w:r>
    </w:p>
    <w:p w14:paraId="5097A013" w14:textId="77777777" w:rsidR="0071017D" w:rsidRPr="00D7200C" w:rsidRDefault="0071017D" w:rsidP="0071017D">
      <w:pPr>
        <w:pStyle w:val="ListParagraph"/>
        <w:numPr>
          <w:ilvl w:val="2"/>
          <w:numId w:val="79"/>
        </w:numPr>
        <w:jc w:val="both"/>
      </w:pPr>
      <w:r>
        <w:rPr>
          <w:color w:val="FF0000"/>
        </w:rPr>
        <w:t>Changing environment</w:t>
      </w:r>
    </w:p>
    <w:p w14:paraId="63E4C879" w14:textId="77777777" w:rsidR="0071017D" w:rsidRDefault="0071017D" w:rsidP="0071017D">
      <w:pPr>
        <w:pStyle w:val="ListParagraph"/>
        <w:numPr>
          <w:ilvl w:val="2"/>
          <w:numId w:val="79"/>
        </w:numPr>
        <w:jc w:val="both"/>
      </w:pPr>
      <w:r>
        <w:rPr>
          <w:color w:val="FF0000"/>
        </w:rPr>
        <w:lastRenderedPageBreak/>
        <w:t>New customers</w:t>
      </w:r>
    </w:p>
    <w:p w14:paraId="5AEBC669" w14:textId="77777777" w:rsidR="0071017D" w:rsidRPr="00D7200C" w:rsidRDefault="0071017D" w:rsidP="0071017D">
      <w:pPr>
        <w:pStyle w:val="ListParagraph"/>
        <w:numPr>
          <w:ilvl w:val="0"/>
          <w:numId w:val="79"/>
        </w:numPr>
        <w:jc w:val="both"/>
      </w:pPr>
      <w:r>
        <w:t>Breakdown of communication and coordination</w:t>
      </w:r>
    </w:p>
    <w:p w14:paraId="22279F09" w14:textId="77777777" w:rsidR="0071017D" w:rsidRDefault="0071017D" w:rsidP="0071017D">
      <w:pPr>
        <w:jc w:val="both"/>
      </w:pPr>
    </w:p>
    <w:p w14:paraId="650CDD88" w14:textId="77777777" w:rsidR="0071017D" w:rsidRDefault="0071017D" w:rsidP="0071017D">
      <w:pPr>
        <w:jc w:val="both"/>
        <w:outlineLvl w:val="0"/>
        <w:rPr>
          <w:b/>
        </w:rPr>
      </w:pPr>
      <w:r>
        <w:rPr>
          <w:b/>
        </w:rPr>
        <w:t>But also, spec can be unhelpful:</w:t>
      </w:r>
    </w:p>
    <w:p w14:paraId="399B8C43" w14:textId="77777777" w:rsidR="0071017D" w:rsidRDefault="0071017D" w:rsidP="0071017D">
      <w:pPr>
        <w:pStyle w:val="ListParagraph"/>
        <w:numPr>
          <w:ilvl w:val="0"/>
          <w:numId w:val="80"/>
        </w:numPr>
        <w:jc w:val="both"/>
      </w:pPr>
      <w:r>
        <w:t>Spec-driven development leads to communications problems</w:t>
      </w:r>
    </w:p>
    <w:p w14:paraId="1F60C8B9" w14:textId="77777777" w:rsidR="0071017D" w:rsidRDefault="0071017D" w:rsidP="0071017D">
      <w:pPr>
        <w:pStyle w:val="ListParagraph"/>
        <w:numPr>
          <w:ilvl w:val="0"/>
          <w:numId w:val="80"/>
        </w:numPr>
        <w:jc w:val="both"/>
      </w:pPr>
      <w:r>
        <w:t>Big firms do hierarchy – but if information flows via the least common manager, then the bandwidth will be inadequate.</w:t>
      </w:r>
    </w:p>
    <w:p w14:paraId="5F0127A3" w14:textId="77777777" w:rsidR="0071017D" w:rsidRDefault="0071017D" w:rsidP="0071017D">
      <w:pPr>
        <w:pStyle w:val="ListParagraph"/>
        <w:numPr>
          <w:ilvl w:val="0"/>
          <w:numId w:val="80"/>
        </w:numPr>
        <w:jc w:val="both"/>
      </w:pPr>
      <w:r>
        <w:t>So, need committees</w:t>
      </w:r>
    </w:p>
    <w:p w14:paraId="4A5A8E87" w14:textId="77777777" w:rsidR="0071017D" w:rsidRDefault="0071017D" w:rsidP="0071017D">
      <w:pPr>
        <w:pStyle w:val="ListParagraph"/>
        <w:numPr>
          <w:ilvl w:val="1"/>
          <w:numId w:val="80"/>
        </w:numPr>
        <w:jc w:val="both"/>
      </w:pPr>
      <w:r>
        <w:t>This leads to politicking</w:t>
      </w:r>
    </w:p>
    <w:p w14:paraId="0F1AA39E" w14:textId="77777777" w:rsidR="0071017D" w:rsidRDefault="0071017D" w:rsidP="0071017D">
      <w:pPr>
        <w:pStyle w:val="ListParagraph"/>
        <w:numPr>
          <w:ilvl w:val="0"/>
          <w:numId w:val="80"/>
        </w:numPr>
        <w:jc w:val="both"/>
      </w:pPr>
      <w:r>
        <w:t>Management attempts to gain control results in restricting many interfaces – to the consumer for example.</w:t>
      </w:r>
    </w:p>
    <w:p w14:paraId="0C039E52" w14:textId="77777777" w:rsidR="0071017D" w:rsidRDefault="0071017D" w:rsidP="0071017D">
      <w:pPr>
        <w:jc w:val="both"/>
      </w:pPr>
    </w:p>
    <w:p w14:paraId="01DD72EE" w14:textId="6D224949" w:rsidR="0071017D" w:rsidRDefault="0071017D" w:rsidP="0071017D">
      <w:pPr>
        <w:pStyle w:val="Heading3"/>
        <w:jc w:val="both"/>
      </w:pPr>
      <w:bookmarkStart w:id="108" w:name="_Toc514368866"/>
      <w:bookmarkStart w:id="109" w:name="_Toc514369088"/>
      <w:r>
        <w:t>Project Management</w:t>
      </w:r>
      <w:bookmarkEnd w:id="108"/>
      <w:bookmarkEnd w:id="109"/>
    </w:p>
    <w:p w14:paraId="278EBE59" w14:textId="77777777" w:rsidR="0071017D" w:rsidRDefault="0071017D" w:rsidP="0071017D">
      <w:pPr>
        <w:jc w:val="both"/>
      </w:pPr>
      <w:r>
        <w:t>Manager’s job is to (1) plan, (2) motivate, (3) control. They have a number of tools for planning:</w:t>
      </w:r>
    </w:p>
    <w:p w14:paraId="2A29246B" w14:textId="77777777" w:rsidR="0071017D" w:rsidRDefault="0071017D" w:rsidP="0071017D">
      <w:pPr>
        <w:pStyle w:val="ListParagraph"/>
        <w:numPr>
          <w:ilvl w:val="0"/>
          <w:numId w:val="81"/>
        </w:numPr>
        <w:jc w:val="both"/>
      </w:pPr>
      <w:r>
        <w:t>Gantt Chart</w:t>
      </w:r>
    </w:p>
    <w:p w14:paraId="0766DD50" w14:textId="77777777" w:rsidR="0071017D" w:rsidRDefault="0071017D" w:rsidP="0071017D">
      <w:pPr>
        <w:pStyle w:val="ListParagraph"/>
        <w:numPr>
          <w:ilvl w:val="1"/>
          <w:numId w:val="81"/>
        </w:numPr>
        <w:jc w:val="both"/>
      </w:pPr>
      <w:r>
        <w:t>Shows tasks and milestones</w:t>
      </w:r>
    </w:p>
    <w:p w14:paraId="104501A2" w14:textId="77777777" w:rsidR="0071017D" w:rsidRDefault="0071017D" w:rsidP="0071017D">
      <w:pPr>
        <w:pStyle w:val="ListParagraph"/>
        <w:numPr>
          <w:ilvl w:val="1"/>
          <w:numId w:val="81"/>
        </w:numPr>
        <w:jc w:val="both"/>
      </w:pPr>
      <w:r>
        <w:t>But hard to visualise the dependencies</w:t>
      </w:r>
    </w:p>
    <w:p w14:paraId="425C66D6" w14:textId="77777777" w:rsidR="0071017D" w:rsidRDefault="0071017D" w:rsidP="0071017D">
      <w:pPr>
        <w:pStyle w:val="ListParagraph"/>
        <w:numPr>
          <w:ilvl w:val="0"/>
          <w:numId w:val="81"/>
        </w:numPr>
        <w:jc w:val="both"/>
      </w:pPr>
      <w:r>
        <w:t>PERT Chart – draw as a graph with dependencies</w:t>
      </w:r>
    </w:p>
    <w:p w14:paraId="6DE2086A" w14:textId="77777777" w:rsidR="0071017D" w:rsidRDefault="0071017D" w:rsidP="0071017D">
      <w:pPr>
        <w:pStyle w:val="ListParagraph"/>
        <w:numPr>
          <w:ilvl w:val="1"/>
          <w:numId w:val="81"/>
        </w:numPr>
        <w:jc w:val="both"/>
      </w:pPr>
      <w:r>
        <w:t>Allows us to do critical path analysis</w:t>
      </w:r>
    </w:p>
    <w:p w14:paraId="1369C133" w14:textId="77777777" w:rsidR="0071017D" w:rsidRDefault="0071017D" w:rsidP="0071017D">
      <w:pPr>
        <w:pStyle w:val="ListParagraph"/>
        <w:numPr>
          <w:ilvl w:val="1"/>
          <w:numId w:val="81"/>
        </w:numPr>
        <w:jc w:val="both"/>
      </w:pPr>
      <w:r>
        <w:t>Helps warn of impending trouble</w:t>
      </w:r>
    </w:p>
    <w:p w14:paraId="5B256A36" w14:textId="77777777" w:rsidR="0071017D" w:rsidRDefault="0071017D" w:rsidP="0071017D">
      <w:pPr>
        <w:jc w:val="both"/>
      </w:pPr>
    </w:p>
    <w:p w14:paraId="45688BA8" w14:textId="77777777" w:rsidR="0071017D" w:rsidRDefault="0071017D" w:rsidP="0071017D">
      <w:pPr>
        <w:jc w:val="both"/>
      </w:pPr>
      <w:r>
        <w:t>Motivating:</w:t>
      </w:r>
    </w:p>
    <w:p w14:paraId="56C29767" w14:textId="77777777" w:rsidR="0071017D" w:rsidRDefault="0071017D" w:rsidP="0071017D">
      <w:pPr>
        <w:pStyle w:val="ListParagraph"/>
        <w:numPr>
          <w:ilvl w:val="0"/>
          <w:numId w:val="82"/>
        </w:numPr>
        <w:jc w:val="both"/>
      </w:pPr>
      <w:r>
        <w:t>People often work worse in groups than on their own:</w:t>
      </w:r>
    </w:p>
    <w:p w14:paraId="02372F6D" w14:textId="77777777" w:rsidR="0071017D" w:rsidRDefault="0071017D" w:rsidP="0071017D">
      <w:pPr>
        <w:pStyle w:val="ListParagraph"/>
        <w:numPr>
          <w:ilvl w:val="1"/>
          <w:numId w:val="82"/>
        </w:numPr>
        <w:jc w:val="both"/>
      </w:pPr>
      <w:r>
        <w:t>Free ride / social loafing effect</w:t>
      </w:r>
    </w:p>
    <w:p w14:paraId="1A231662" w14:textId="77777777" w:rsidR="0071017D" w:rsidRDefault="0071017D" w:rsidP="0071017D">
      <w:pPr>
        <w:pStyle w:val="ListParagraph"/>
        <w:numPr>
          <w:ilvl w:val="0"/>
          <w:numId w:val="82"/>
        </w:numPr>
        <w:jc w:val="both"/>
      </w:pPr>
      <w:r>
        <w:t>3 Cs of motivation</w:t>
      </w:r>
    </w:p>
    <w:p w14:paraId="4F1E6068" w14:textId="77777777" w:rsidR="0071017D" w:rsidRDefault="0071017D" w:rsidP="0071017D">
      <w:pPr>
        <w:pStyle w:val="ListParagraph"/>
        <w:numPr>
          <w:ilvl w:val="1"/>
          <w:numId w:val="82"/>
        </w:numPr>
        <w:jc w:val="both"/>
      </w:pPr>
      <w:r>
        <w:t>Collaboration – everyone has a specific task</w:t>
      </w:r>
    </w:p>
    <w:p w14:paraId="5B65461A" w14:textId="77777777" w:rsidR="0071017D" w:rsidRDefault="0071017D" w:rsidP="0071017D">
      <w:pPr>
        <w:pStyle w:val="ListParagraph"/>
        <w:numPr>
          <w:ilvl w:val="1"/>
          <w:numId w:val="82"/>
        </w:numPr>
        <w:jc w:val="both"/>
      </w:pPr>
      <w:r>
        <w:t>Content – everyone’s task matters the same</w:t>
      </w:r>
    </w:p>
    <w:p w14:paraId="573F48DB" w14:textId="77777777" w:rsidR="0071017D" w:rsidRDefault="0071017D" w:rsidP="0071017D">
      <w:pPr>
        <w:pStyle w:val="ListParagraph"/>
        <w:numPr>
          <w:ilvl w:val="1"/>
          <w:numId w:val="82"/>
        </w:numPr>
        <w:jc w:val="both"/>
      </w:pPr>
      <w:r>
        <w:t>Choice – everyone has a say in what they do</w:t>
      </w:r>
    </w:p>
    <w:p w14:paraId="31DAEB9A" w14:textId="77777777" w:rsidR="0071017D" w:rsidRDefault="0071017D" w:rsidP="0071017D">
      <w:pPr>
        <w:pStyle w:val="ListParagraph"/>
        <w:numPr>
          <w:ilvl w:val="0"/>
          <w:numId w:val="82"/>
        </w:numPr>
        <w:jc w:val="both"/>
      </w:pPr>
      <w:r>
        <w:t>Acknowledgement, attribution, equity, leadership and team building</w:t>
      </w:r>
    </w:p>
    <w:p w14:paraId="368D37F5" w14:textId="77777777" w:rsidR="0071017D" w:rsidRDefault="0071017D" w:rsidP="0071017D">
      <w:pPr>
        <w:jc w:val="both"/>
      </w:pPr>
    </w:p>
    <w:p w14:paraId="62A870A4" w14:textId="4C834658" w:rsidR="0071017D" w:rsidRDefault="0071017D" w:rsidP="0071017D">
      <w:pPr>
        <w:pStyle w:val="Heading3"/>
        <w:jc w:val="both"/>
      </w:pPr>
      <w:bookmarkStart w:id="110" w:name="_Toc514368867"/>
      <w:bookmarkStart w:id="111" w:name="_Toc514369089"/>
      <w:r>
        <w:t>Documentation</w:t>
      </w:r>
      <w:bookmarkEnd w:id="110"/>
      <w:bookmarkEnd w:id="111"/>
    </w:p>
    <w:p w14:paraId="72F63E15" w14:textId="77777777" w:rsidR="0071017D" w:rsidRDefault="0071017D" w:rsidP="0071017D">
      <w:pPr>
        <w:jc w:val="both"/>
      </w:pPr>
      <w:r>
        <w:t>Important for a PM to consider how to deal with management documents (budgets, PERT charts, staff schedules) and engineering documents (requirements, hazard analyses, test plans, code). Partial solutions:</w:t>
      </w:r>
    </w:p>
    <w:p w14:paraId="6BB8AB28" w14:textId="77777777" w:rsidR="0071017D" w:rsidRDefault="0071017D" w:rsidP="0071017D">
      <w:pPr>
        <w:pStyle w:val="ListParagraph"/>
        <w:numPr>
          <w:ilvl w:val="0"/>
          <w:numId w:val="84"/>
        </w:numPr>
        <w:jc w:val="both"/>
      </w:pPr>
      <w:r>
        <w:t>High tech</w:t>
      </w:r>
    </w:p>
    <w:p w14:paraId="268AFD5E" w14:textId="77777777" w:rsidR="0071017D" w:rsidRDefault="0071017D" w:rsidP="0071017D">
      <w:pPr>
        <w:pStyle w:val="ListParagraph"/>
        <w:numPr>
          <w:ilvl w:val="1"/>
          <w:numId w:val="84"/>
        </w:numPr>
        <w:jc w:val="both"/>
      </w:pPr>
      <w:r>
        <w:t>IDEs and version control software</w:t>
      </w:r>
    </w:p>
    <w:p w14:paraId="3D26BEEA" w14:textId="77777777" w:rsidR="0071017D" w:rsidRDefault="0071017D" w:rsidP="0071017D">
      <w:pPr>
        <w:pStyle w:val="ListParagraph"/>
        <w:numPr>
          <w:ilvl w:val="0"/>
          <w:numId w:val="84"/>
        </w:numPr>
        <w:jc w:val="both"/>
      </w:pPr>
      <w:r>
        <w:t>Bureaucratic</w:t>
      </w:r>
    </w:p>
    <w:p w14:paraId="1276E097" w14:textId="77777777" w:rsidR="0071017D" w:rsidRDefault="0071017D" w:rsidP="0071017D">
      <w:pPr>
        <w:pStyle w:val="ListParagraph"/>
        <w:numPr>
          <w:ilvl w:val="1"/>
          <w:numId w:val="84"/>
        </w:numPr>
        <w:jc w:val="both"/>
      </w:pPr>
      <w:r>
        <w:t>Plans and controls department</w:t>
      </w:r>
    </w:p>
    <w:p w14:paraId="7592C291" w14:textId="77777777" w:rsidR="0071017D" w:rsidRDefault="0071017D" w:rsidP="0071017D">
      <w:pPr>
        <w:pStyle w:val="ListParagraph"/>
        <w:numPr>
          <w:ilvl w:val="0"/>
          <w:numId w:val="84"/>
        </w:numPr>
        <w:jc w:val="both"/>
      </w:pPr>
      <w:r>
        <w:t>Social consensus</w:t>
      </w:r>
    </w:p>
    <w:p w14:paraId="1A3F19FB" w14:textId="77777777" w:rsidR="0071017D" w:rsidRPr="00A627B9" w:rsidRDefault="0071017D" w:rsidP="0071017D">
      <w:pPr>
        <w:pStyle w:val="ListParagraph"/>
        <w:numPr>
          <w:ilvl w:val="1"/>
          <w:numId w:val="84"/>
        </w:numPr>
        <w:jc w:val="both"/>
      </w:pPr>
      <w:r>
        <w:t>Style, comments and formatting</w:t>
      </w:r>
    </w:p>
    <w:p w14:paraId="01D47BD8" w14:textId="77777777" w:rsidR="0071017D" w:rsidRDefault="0071017D" w:rsidP="0071017D">
      <w:pPr>
        <w:jc w:val="both"/>
      </w:pPr>
    </w:p>
    <w:p w14:paraId="4F9FAFC9" w14:textId="5D816F28" w:rsidR="0071017D" w:rsidRDefault="0071017D" w:rsidP="0071017D">
      <w:pPr>
        <w:pStyle w:val="Heading3"/>
        <w:jc w:val="both"/>
      </w:pPr>
      <w:bookmarkStart w:id="112" w:name="_Toc514368868"/>
      <w:bookmarkStart w:id="113" w:name="_Toc514369090"/>
      <w:r>
        <w:t>Release Management</w:t>
      </w:r>
      <w:bookmarkEnd w:id="112"/>
      <w:bookmarkEnd w:id="113"/>
    </w:p>
    <w:p w14:paraId="3C279334" w14:textId="77777777" w:rsidR="0071017D" w:rsidRDefault="0071017D" w:rsidP="0071017D">
      <w:pPr>
        <w:jc w:val="both"/>
      </w:pPr>
      <w:r>
        <w:t>More bugs will always be found as you prepare for release – Sod’s Law. The main focus with release is stability – but adding things like (1) copy protection, (2) rights management. The critical decision is always whether to patch old versions or to force upgrades.</w:t>
      </w:r>
    </w:p>
    <w:p w14:paraId="554712EC" w14:textId="77777777" w:rsidR="0071017D" w:rsidRDefault="0071017D" w:rsidP="0071017D">
      <w:pPr>
        <w:jc w:val="both"/>
      </w:pPr>
    </w:p>
    <w:p w14:paraId="22ADCA31" w14:textId="5314D578" w:rsidR="0071017D" w:rsidRDefault="0071017D" w:rsidP="0071017D">
      <w:pPr>
        <w:pStyle w:val="Heading3"/>
      </w:pPr>
      <w:bookmarkStart w:id="114" w:name="_Toc514368869"/>
      <w:bookmarkStart w:id="115" w:name="_Toc514369091"/>
      <w:r>
        <w:t>Change Control</w:t>
      </w:r>
      <w:bookmarkEnd w:id="114"/>
      <w:bookmarkEnd w:id="115"/>
    </w:p>
    <w:p w14:paraId="00328735" w14:textId="77777777" w:rsidR="0071017D" w:rsidRDefault="0071017D" w:rsidP="0071017D">
      <w:r>
        <w:t>Change Control is important – manage the testing and deployment of the new software. Must assess the risk and take responsibility for live running, and manage the backup, recovery, rollback, etc.</w:t>
      </w:r>
    </w:p>
    <w:p w14:paraId="2D79A1B8" w14:textId="77777777" w:rsidR="0071017D" w:rsidRDefault="0071017D" w:rsidP="0071017D">
      <w:r w:rsidRPr="00146B3B">
        <w:rPr>
          <w:noProof/>
        </w:rPr>
        <w:drawing>
          <wp:inline distT="0" distB="0" distL="0" distR="0" wp14:anchorId="7E6C5DD8" wp14:editId="1E593503">
            <wp:extent cx="3768597" cy="920005"/>
            <wp:effectExtent l="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7772" cy="929568"/>
                    </a:xfrm>
                    <a:prstGeom prst="rect">
                      <a:avLst/>
                    </a:prstGeom>
                  </pic:spPr>
                </pic:pic>
              </a:graphicData>
            </a:graphic>
          </wp:inline>
        </w:drawing>
      </w:r>
    </w:p>
    <w:p w14:paraId="2E3DE2CB" w14:textId="77777777" w:rsidR="0071017D" w:rsidRDefault="0071017D" w:rsidP="0071017D"/>
    <w:p w14:paraId="17324A88" w14:textId="1CB19672" w:rsidR="0071017D" w:rsidRDefault="0071017D" w:rsidP="0071017D">
      <w:pPr>
        <w:pStyle w:val="Heading3"/>
      </w:pPr>
      <w:bookmarkStart w:id="116" w:name="_Toc514368870"/>
      <w:bookmarkStart w:id="117" w:name="_Toc514369092"/>
      <w:r>
        <w:t>Vulnerabilities</w:t>
      </w:r>
      <w:bookmarkEnd w:id="116"/>
      <w:bookmarkEnd w:id="117"/>
    </w:p>
    <w:p w14:paraId="7F621380" w14:textId="77777777" w:rsidR="0071017D" w:rsidRDefault="0071017D" w:rsidP="0071017D">
      <w:r>
        <w:t>If a bug is found, it could be disclosed responsibly, revealed immediately or exploited. There is a primary exploit window until the patch is shipped. But it is important to not that many old devices aren’t patched. This allows attacks like Mirai, where networked devices which have a certain vulnerability (running Linux (especially IoT devices) – logging in using a list of common factory passwords) are used in DDOS attacks.</w:t>
      </w:r>
    </w:p>
    <w:p w14:paraId="70931C5E" w14:textId="77777777" w:rsidR="0071017D" w:rsidRDefault="0071017D" w:rsidP="0071017D"/>
    <w:p w14:paraId="56B4408D" w14:textId="77777777" w:rsidR="0071017D" w:rsidRPr="00146B3B" w:rsidRDefault="0071017D" w:rsidP="0071017D">
      <w:r>
        <w:rPr>
          <w:b/>
        </w:rPr>
        <w:t xml:space="preserve">Responsible Disclosure: </w:t>
      </w:r>
      <w:r>
        <w:t>Old approach – try and deny existence of bugs for as long as you can. Therefore, new approach is disclosing vulnerabilities to CERT, which tells creator then publishes after a time delay to allow patches to be created.</w:t>
      </w:r>
    </w:p>
    <w:p w14:paraId="5C1D4B8B" w14:textId="77777777" w:rsidR="0071017D" w:rsidRPr="00146B3B" w:rsidRDefault="0071017D" w:rsidP="0071017D"/>
    <w:p w14:paraId="6AE80A08" w14:textId="77777777" w:rsidR="0071017D" w:rsidRDefault="0071017D" w:rsidP="0071017D">
      <w:r w:rsidRPr="00146B3B">
        <w:rPr>
          <w:b/>
        </w:rPr>
        <w:t>Shared Infrastructure</w:t>
      </w:r>
      <w:r>
        <w:rPr>
          <w:b/>
        </w:rPr>
        <w:t>:</w:t>
      </w:r>
      <w:r>
        <w:t xml:space="preserve"> This is the idea of sharing open source code. This has a number of benefits, but also interaction issues – including the idea of responsible disclosure and different license terms. </w:t>
      </w:r>
    </w:p>
    <w:p w14:paraId="62D5BC61" w14:textId="77777777" w:rsidR="0071017D" w:rsidRDefault="0071017D" w:rsidP="0071017D"/>
    <w:p w14:paraId="3CA8CF99" w14:textId="77777777" w:rsidR="0071017D" w:rsidRDefault="0071017D" w:rsidP="0071017D">
      <w:r>
        <w:rPr>
          <w:b/>
        </w:rPr>
        <w:t xml:space="preserve">Agency Issues: </w:t>
      </w:r>
      <w:r>
        <w:t>Based on fact that employees optimise their own utility, not the project’s – people avoid blame. Tort’s law reinforces herding: negligence is judged to the standards of the industry. Therefore, (1) use checklists, (2) use the correct tools, (3) hire consultants to verify people’s work.</w:t>
      </w:r>
    </w:p>
    <w:p w14:paraId="3330EBD0" w14:textId="77777777" w:rsidR="0071017D" w:rsidRDefault="0071017D" w:rsidP="0071017D"/>
    <w:p w14:paraId="76D34C1F" w14:textId="1D6BB7A4" w:rsidR="0071017D" w:rsidRDefault="0071017D" w:rsidP="0071017D">
      <w:pPr>
        <w:pStyle w:val="Heading3"/>
      </w:pPr>
      <w:bookmarkStart w:id="118" w:name="_Toc514368871"/>
      <w:bookmarkStart w:id="119" w:name="_Toc514369093"/>
      <w:r>
        <w:t>Knowing when you’re done</w:t>
      </w:r>
      <w:bookmarkEnd w:id="118"/>
      <w:bookmarkEnd w:id="119"/>
    </w:p>
    <w:p w14:paraId="231C3EFE" w14:textId="77777777" w:rsidR="0071017D" w:rsidRDefault="0071017D" w:rsidP="0071017D">
      <w:pPr>
        <w:pStyle w:val="ListParagraph"/>
        <w:numPr>
          <w:ilvl w:val="0"/>
          <w:numId w:val="85"/>
        </w:numPr>
      </w:pPr>
      <w:r>
        <w:t>Cathedral – software built by a group of developers based on a central plan</w:t>
      </w:r>
    </w:p>
    <w:p w14:paraId="0DA96853" w14:textId="77777777" w:rsidR="0071017D" w:rsidRDefault="0071017D" w:rsidP="0071017D">
      <w:pPr>
        <w:pStyle w:val="ListParagraph"/>
        <w:numPr>
          <w:ilvl w:val="1"/>
          <w:numId w:val="85"/>
        </w:numPr>
      </w:pPr>
      <w:r>
        <w:t>Common Criteria – International standard for computer security certification</w:t>
      </w:r>
    </w:p>
    <w:p w14:paraId="3713E7A8" w14:textId="77777777" w:rsidR="0071017D" w:rsidRDefault="0071017D" w:rsidP="0071017D">
      <w:pPr>
        <w:pStyle w:val="ListParagraph"/>
        <w:numPr>
          <w:ilvl w:val="2"/>
          <w:numId w:val="85"/>
        </w:numPr>
      </w:pPr>
      <w:r>
        <w:t>Provides assurance that the process of specification, implementation and evaluation has been conducted in a rigorous, standard and repeatable manner at a level commensurate with the target environment.</w:t>
      </w:r>
    </w:p>
    <w:p w14:paraId="11AAF804" w14:textId="77777777" w:rsidR="0071017D" w:rsidRDefault="0071017D" w:rsidP="0071017D">
      <w:pPr>
        <w:pStyle w:val="ListParagraph"/>
        <w:numPr>
          <w:ilvl w:val="1"/>
          <w:numId w:val="85"/>
        </w:numPr>
      </w:pPr>
      <w:r>
        <w:t>Protection Profiles</w:t>
      </w:r>
    </w:p>
    <w:p w14:paraId="66F97F14" w14:textId="77777777" w:rsidR="0071017D" w:rsidRDefault="0071017D" w:rsidP="0071017D">
      <w:pPr>
        <w:pStyle w:val="ListParagraph"/>
        <w:numPr>
          <w:ilvl w:val="2"/>
          <w:numId w:val="85"/>
        </w:numPr>
      </w:pPr>
      <w:r>
        <w:t>Provides an implementation independent specification of information assurance safety requirements</w:t>
      </w:r>
    </w:p>
    <w:p w14:paraId="0C8D0300" w14:textId="77777777" w:rsidR="0071017D" w:rsidRDefault="0071017D" w:rsidP="0071017D">
      <w:pPr>
        <w:pStyle w:val="ListParagraph"/>
        <w:numPr>
          <w:ilvl w:val="2"/>
          <w:numId w:val="85"/>
        </w:numPr>
      </w:pPr>
      <w:r>
        <w:t>Generally, a combination of threats, security objectives, assumptions, security functional requirements, security assurance requirements/</w:t>
      </w:r>
    </w:p>
    <w:p w14:paraId="18B8DD96" w14:textId="77777777" w:rsidR="0071017D" w:rsidRDefault="0071017D" w:rsidP="0071017D">
      <w:pPr>
        <w:pStyle w:val="ListParagraph"/>
        <w:numPr>
          <w:ilvl w:val="2"/>
          <w:numId w:val="85"/>
        </w:numPr>
      </w:pPr>
      <w:r>
        <w:t>Used to substantiate vendors’ claims of a given family of products. Specifies an Evaluation Assurance Level – indicates the depth and rigor o the security evaluation.</w:t>
      </w:r>
    </w:p>
    <w:p w14:paraId="07197B05" w14:textId="77777777" w:rsidR="0071017D" w:rsidRDefault="0071017D" w:rsidP="0071017D">
      <w:pPr>
        <w:pStyle w:val="ListParagraph"/>
        <w:numPr>
          <w:ilvl w:val="2"/>
          <w:numId w:val="85"/>
        </w:numPr>
      </w:pPr>
      <w:r>
        <w:t>NIST and NSA cooperate to produce validated US government PPs</w:t>
      </w:r>
    </w:p>
    <w:p w14:paraId="779112C7" w14:textId="77777777" w:rsidR="0071017D" w:rsidRDefault="0071017D" w:rsidP="0071017D">
      <w:pPr>
        <w:pStyle w:val="ListParagraph"/>
        <w:numPr>
          <w:ilvl w:val="1"/>
          <w:numId w:val="85"/>
        </w:numPr>
      </w:pPr>
      <w:r>
        <w:lastRenderedPageBreak/>
        <w:t>CLEF</w:t>
      </w:r>
    </w:p>
    <w:p w14:paraId="138A63B1" w14:textId="77777777" w:rsidR="0071017D" w:rsidRDefault="0071017D" w:rsidP="0071017D">
      <w:pPr>
        <w:pStyle w:val="ListParagraph"/>
        <w:numPr>
          <w:ilvl w:val="2"/>
          <w:numId w:val="85"/>
        </w:numPr>
      </w:pPr>
      <w:r>
        <w:t>Similar equivalent for the UK</w:t>
      </w:r>
    </w:p>
    <w:p w14:paraId="3F1F3978" w14:textId="77777777" w:rsidR="0071017D" w:rsidRDefault="0071017D" w:rsidP="0071017D">
      <w:pPr>
        <w:pStyle w:val="ListParagraph"/>
        <w:numPr>
          <w:ilvl w:val="1"/>
          <w:numId w:val="85"/>
        </w:numPr>
      </w:pPr>
      <w:r>
        <w:t>Security accreditations</w:t>
      </w:r>
    </w:p>
    <w:p w14:paraId="2BEC84F7" w14:textId="77777777" w:rsidR="0071017D" w:rsidRDefault="0071017D" w:rsidP="0071017D">
      <w:pPr>
        <w:pStyle w:val="ListParagraph"/>
        <w:numPr>
          <w:ilvl w:val="0"/>
          <w:numId w:val="85"/>
        </w:numPr>
      </w:pPr>
      <w:r>
        <w:t>Bazaar – open-source software</w:t>
      </w:r>
    </w:p>
    <w:p w14:paraId="2BB5BF70" w14:textId="77777777" w:rsidR="0071017D" w:rsidRDefault="0071017D" w:rsidP="0071017D">
      <w:pPr>
        <w:pStyle w:val="ListParagraph"/>
        <w:numPr>
          <w:ilvl w:val="1"/>
          <w:numId w:val="85"/>
        </w:numPr>
      </w:pPr>
      <w:r>
        <w:t>Patch cycle</w:t>
      </w:r>
    </w:p>
    <w:p w14:paraId="767DFF01" w14:textId="77777777" w:rsidR="0071017D" w:rsidRDefault="0071017D" w:rsidP="0071017D">
      <w:pPr>
        <w:pStyle w:val="ListParagraph"/>
        <w:numPr>
          <w:ilvl w:val="1"/>
          <w:numId w:val="85"/>
        </w:numPr>
      </w:pPr>
      <w:r>
        <w:t>Responsible disclosure</w:t>
      </w:r>
    </w:p>
    <w:p w14:paraId="5AACC8F7" w14:textId="77777777" w:rsidR="0071017D" w:rsidRDefault="0071017D" w:rsidP="0071017D">
      <w:pPr>
        <w:pStyle w:val="ListParagraph"/>
        <w:numPr>
          <w:ilvl w:val="1"/>
          <w:numId w:val="85"/>
        </w:numPr>
      </w:pPr>
      <w:r>
        <w:t>Breach reporting</w:t>
      </w:r>
    </w:p>
    <w:p w14:paraId="31A69275" w14:textId="77777777" w:rsidR="0071017D" w:rsidRDefault="0071017D" w:rsidP="0071017D"/>
    <w:p w14:paraId="5E4D6D77" w14:textId="77777777" w:rsidR="0071017D" w:rsidRDefault="0071017D" w:rsidP="0071017D">
      <w:r w:rsidRPr="006227B5">
        <w:rPr>
          <w:b/>
        </w:rPr>
        <w:t>Safety</w:t>
      </w:r>
      <w:r>
        <w:rPr>
          <w:b/>
        </w:rPr>
        <w:t>:</w:t>
      </w:r>
      <w:r>
        <w:t xml:space="preserve"> Mostly the Cathedral approach rather than the Bazaar. We have sets of regulators for each of the governments and different products, FAA / CAA for aircraft, UNECE / independent lab testing (Europe) for card.</w:t>
      </w:r>
    </w:p>
    <w:p w14:paraId="5B6D5BB3" w14:textId="77777777" w:rsidR="0071017D" w:rsidRDefault="0071017D" w:rsidP="0071017D"/>
    <w:p w14:paraId="0D63CA55" w14:textId="77777777" w:rsidR="0071017D" w:rsidRPr="006227B5" w:rsidRDefault="0071017D" w:rsidP="0071017D">
      <w:pPr>
        <w:outlineLvl w:val="0"/>
        <w:rPr>
          <w:b/>
        </w:rPr>
      </w:pPr>
      <w:r w:rsidRPr="006227B5">
        <w:rPr>
          <w:b/>
        </w:rPr>
        <w:t>Focus on Outcomes or the Process</w:t>
      </w:r>
    </w:p>
    <w:tbl>
      <w:tblPr>
        <w:tblStyle w:val="GridTable1Light"/>
        <w:tblW w:w="0" w:type="auto"/>
        <w:tblLook w:val="04A0" w:firstRow="1" w:lastRow="0" w:firstColumn="1" w:lastColumn="0" w:noHBand="0" w:noVBand="1"/>
      </w:tblPr>
      <w:tblGrid>
        <w:gridCol w:w="4505"/>
        <w:gridCol w:w="4505"/>
      </w:tblGrid>
      <w:tr w:rsidR="0071017D" w14:paraId="4067CE12" w14:textId="77777777" w:rsidTr="00BF6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55CC5C" w14:textId="77777777" w:rsidR="0071017D" w:rsidRDefault="0071017D" w:rsidP="00BF640A">
            <w:r>
              <w:t>Outcomes</w:t>
            </w:r>
          </w:p>
        </w:tc>
        <w:tc>
          <w:tcPr>
            <w:tcW w:w="4505" w:type="dxa"/>
          </w:tcPr>
          <w:p w14:paraId="1E8DC914" w14:textId="77777777" w:rsidR="0071017D" w:rsidRDefault="0071017D" w:rsidP="00BF640A">
            <w:pPr>
              <w:cnfStyle w:val="100000000000" w:firstRow="1" w:lastRow="0" w:firstColumn="0" w:lastColumn="0" w:oddVBand="0" w:evenVBand="0" w:oddHBand="0" w:evenHBand="0" w:firstRowFirstColumn="0" w:firstRowLastColumn="0" w:lastRowFirstColumn="0" w:lastRowLastColumn="0"/>
            </w:pPr>
            <w:r>
              <w:t>Process</w:t>
            </w:r>
          </w:p>
        </w:tc>
      </w:tr>
      <w:tr w:rsidR="0071017D" w14:paraId="51652D13" w14:textId="77777777" w:rsidTr="00BF640A">
        <w:tc>
          <w:tcPr>
            <w:cnfStyle w:val="001000000000" w:firstRow="0" w:lastRow="0" w:firstColumn="1" w:lastColumn="0" w:oddVBand="0" w:evenVBand="0" w:oddHBand="0" w:evenHBand="0" w:firstRowFirstColumn="0" w:firstRowLastColumn="0" w:lastRowFirstColumn="0" w:lastRowLastColumn="0"/>
            <w:tcW w:w="4505" w:type="dxa"/>
          </w:tcPr>
          <w:p w14:paraId="69595F27" w14:textId="77777777" w:rsidR="0071017D" w:rsidRPr="006227B5" w:rsidRDefault="0071017D" w:rsidP="0071017D">
            <w:pPr>
              <w:pStyle w:val="ListParagraph"/>
              <w:numPr>
                <w:ilvl w:val="0"/>
                <w:numId w:val="86"/>
              </w:numPr>
            </w:pPr>
            <w:r>
              <w:rPr>
                <w:b w:val="0"/>
              </w:rPr>
              <w:t>The metrics are easier for them</w:t>
            </w:r>
          </w:p>
          <w:p w14:paraId="24A45A79" w14:textId="77777777" w:rsidR="0071017D" w:rsidRPr="006227B5" w:rsidRDefault="0071017D" w:rsidP="0071017D">
            <w:pPr>
              <w:pStyle w:val="ListParagraph"/>
              <w:numPr>
                <w:ilvl w:val="0"/>
                <w:numId w:val="86"/>
              </w:numPr>
            </w:pPr>
            <w:r>
              <w:rPr>
                <w:b w:val="0"/>
              </w:rPr>
              <w:t>Rare catastrophes have a large uncertainty</w:t>
            </w:r>
          </w:p>
          <w:p w14:paraId="502F9EBC" w14:textId="77777777" w:rsidR="0071017D" w:rsidRPr="006227B5" w:rsidRDefault="0071017D" w:rsidP="0071017D">
            <w:pPr>
              <w:pStyle w:val="ListParagraph"/>
              <w:numPr>
                <w:ilvl w:val="0"/>
                <w:numId w:val="86"/>
              </w:numPr>
            </w:pPr>
            <w:r>
              <w:rPr>
                <w:b w:val="0"/>
              </w:rPr>
              <w:t>Accidents are random but not security exploits</w:t>
            </w:r>
          </w:p>
        </w:tc>
        <w:tc>
          <w:tcPr>
            <w:tcW w:w="4505" w:type="dxa"/>
          </w:tcPr>
          <w:p w14:paraId="4DE976C6" w14:textId="77777777" w:rsidR="0071017D" w:rsidRDefault="0071017D" w:rsidP="0071017D">
            <w:pPr>
              <w:pStyle w:val="ListParagraph"/>
              <w:numPr>
                <w:ilvl w:val="0"/>
                <w:numId w:val="86"/>
              </w:numPr>
              <w:cnfStyle w:val="000000000000" w:firstRow="0" w:lastRow="0" w:firstColumn="0" w:lastColumn="0" w:oddVBand="0" w:evenVBand="0" w:oddHBand="0" w:evenHBand="0" w:firstRowFirstColumn="0" w:firstRowLastColumn="0" w:lastRowFirstColumn="0" w:lastRowLastColumn="0"/>
            </w:pPr>
            <w:r>
              <w:t>Necessary to adapt</w:t>
            </w:r>
          </w:p>
          <w:p w14:paraId="107E7A07" w14:textId="77777777" w:rsidR="0071017D" w:rsidRDefault="0071017D" w:rsidP="0071017D">
            <w:pPr>
              <w:pStyle w:val="ListParagraph"/>
              <w:numPr>
                <w:ilvl w:val="0"/>
                <w:numId w:val="86"/>
              </w:numPr>
              <w:cnfStyle w:val="000000000000" w:firstRow="0" w:lastRow="0" w:firstColumn="0" w:lastColumn="0" w:oddVBand="0" w:evenVBand="0" w:oddHBand="0" w:evenHBand="0" w:firstRowFirstColumn="0" w:firstRowLastColumn="0" w:lastRowFirstColumn="0" w:lastRowLastColumn="0"/>
            </w:pPr>
            <w:r>
              <w:t>Security development lifecycle is established</w:t>
            </w:r>
          </w:p>
          <w:p w14:paraId="5F1C07D4" w14:textId="77777777" w:rsidR="0071017D" w:rsidRDefault="0071017D" w:rsidP="0071017D">
            <w:pPr>
              <w:pStyle w:val="ListParagraph"/>
              <w:numPr>
                <w:ilvl w:val="0"/>
                <w:numId w:val="86"/>
              </w:numPr>
              <w:cnfStyle w:val="000000000000" w:firstRow="0" w:lastRow="0" w:firstColumn="0" w:lastColumn="0" w:oddVBand="0" w:evenVBand="0" w:oddHBand="0" w:evenHBand="0" w:firstRowFirstColumn="0" w:firstRowLastColumn="0" w:lastRowFirstColumn="0" w:lastRowLastColumn="0"/>
            </w:pPr>
            <w:r>
              <w:t>Compliance</w:t>
            </w:r>
          </w:p>
        </w:tc>
      </w:tr>
    </w:tbl>
    <w:p w14:paraId="317F22AC" w14:textId="77777777" w:rsidR="0071017D" w:rsidRDefault="0071017D" w:rsidP="0071017D"/>
    <w:p w14:paraId="7561E21E" w14:textId="77777777" w:rsidR="0071017D" w:rsidRDefault="0071017D" w:rsidP="0071017D">
      <w:r w:rsidRPr="006227B5">
        <w:rPr>
          <w:b/>
        </w:rPr>
        <w:t>Incentivisation</w:t>
      </w:r>
      <w:r>
        <w:rPr>
          <w:b/>
        </w:rPr>
        <w:t xml:space="preserve">: </w:t>
      </w:r>
      <w:r>
        <w:t>The world offers a hostile review – dogfood, alpha, beta, ops. This is sometimes useful to some applications to get higher assurance of CC.</w:t>
      </w:r>
    </w:p>
    <w:p w14:paraId="472C9D99" w14:textId="77777777" w:rsidR="0071017D" w:rsidRPr="006227B5" w:rsidRDefault="0071017D" w:rsidP="0071017D"/>
    <w:p w14:paraId="15A6C46F" w14:textId="674A93F0" w:rsidR="0071017D" w:rsidRDefault="0071017D" w:rsidP="0071017D">
      <w:pPr>
        <w:pStyle w:val="Heading2"/>
        <w:jc w:val="both"/>
      </w:pPr>
      <w:bookmarkStart w:id="120" w:name="_Toc514368872"/>
      <w:bookmarkStart w:id="121" w:name="_Toc514369094"/>
      <w:r>
        <w:t>Testing</w:t>
      </w:r>
      <w:bookmarkEnd w:id="120"/>
      <w:bookmarkEnd w:id="121"/>
    </w:p>
    <w:p w14:paraId="39CAA599" w14:textId="77777777" w:rsidR="0071017D" w:rsidRDefault="0071017D" w:rsidP="0071017D">
      <w:pPr>
        <w:jc w:val="both"/>
      </w:pPr>
      <w:r>
        <w:t>Some problems can be detected statistically – including type issues which can easily be detected. However, a number of problems cannot be detected – and therefore they must be found through testing.</w:t>
      </w:r>
    </w:p>
    <w:p w14:paraId="2E3FBF2A" w14:textId="77777777" w:rsidR="0071017D" w:rsidRDefault="0071017D" w:rsidP="0071017D">
      <w:pPr>
        <w:jc w:val="both"/>
      </w:pPr>
    </w:p>
    <w:p w14:paraId="5E958D44" w14:textId="77777777" w:rsidR="0071017D" w:rsidRDefault="0071017D" w:rsidP="0071017D">
      <w:pPr>
        <w:jc w:val="both"/>
      </w:pPr>
      <w:r>
        <w:rPr>
          <w:b/>
        </w:rPr>
        <w:t xml:space="preserve">Testing: </w:t>
      </w:r>
      <w:r>
        <w:t>Checking of how software performs at run-time. We have input values passing through a system under test, which leads to a certain output behaviour. These pass through an ‘oracle’, which tests if we have passed or failed the test.</w:t>
      </w:r>
    </w:p>
    <w:p w14:paraId="2A594FD5" w14:textId="77777777" w:rsidR="0071017D" w:rsidRDefault="0071017D" w:rsidP="0071017D">
      <w:pPr>
        <w:pStyle w:val="Heading3"/>
        <w:jc w:val="both"/>
      </w:pPr>
    </w:p>
    <w:p w14:paraId="3F5867F5" w14:textId="3EA579F3" w:rsidR="0071017D" w:rsidRDefault="0071017D" w:rsidP="0071017D">
      <w:pPr>
        <w:pStyle w:val="Heading3"/>
        <w:jc w:val="both"/>
      </w:pPr>
      <w:bookmarkStart w:id="122" w:name="_Toc514368873"/>
      <w:bookmarkStart w:id="123" w:name="_Toc514369095"/>
      <w:r>
        <w:t>Types of Testing</w:t>
      </w:r>
      <w:bookmarkEnd w:id="122"/>
      <w:bookmarkEnd w:id="123"/>
    </w:p>
    <w:p w14:paraId="3D990A14" w14:textId="77777777" w:rsidR="0071017D" w:rsidRPr="00036447" w:rsidRDefault="0071017D" w:rsidP="0071017D">
      <w:pPr>
        <w:pStyle w:val="ListParagraph"/>
        <w:numPr>
          <w:ilvl w:val="0"/>
          <w:numId w:val="1"/>
        </w:numPr>
        <w:jc w:val="both"/>
      </w:pPr>
      <w:r>
        <w:rPr>
          <w:b/>
        </w:rPr>
        <w:t>Unit Tests</w:t>
      </w:r>
    </w:p>
    <w:p w14:paraId="33248692" w14:textId="77777777" w:rsidR="0071017D" w:rsidRDefault="0071017D" w:rsidP="0071017D">
      <w:pPr>
        <w:pStyle w:val="ListParagraph"/>
        <w:numPr>
          <w:ilvl w:val="1"/>
          <w:numId w:val="1"/>
        </w:numPr>
        <w:jc w:val="both"/>
      </w:pPr>
      <w:r>
        <w:t>Checking isolated pieces of functionality</w:t>
      </w:r>
    </w:p>
    <w:p w14:paraId="1B4B58B2" w14:textId="77777777" w:rsidR="0071017D" w:rsidRPr="00036447" w:rsidRDefault="0071017D" w:rsidP="0071017D">
      <w:pPr>
        <w:pStyle w:val="ListParagraph"/>
        <w:numPr>
          <w:ilvl w:val="0"/>
          <w:numId w:val="1"/>
        </w:numPr>
        <w:jc w:val="both"/>
      </w:pPr>
      <w:r>
        <w:rPr>
          <w:b/>
        </w:rPr>
        <w:t>Integration Tests</w:t>
      </w:r>
    </w:p>
    <w:p w14:paraId="34966D58" w14:textId="77777777" w:rsidR="0071017D" w:rsidRDefault="0071017D" w:rsidP="0071017D">
      <w:pPr>
        <w:pStyle w:val="ListParagraph"/>
        <w:numPr>
          <w:ilvl w:val="1"/>
          <w:numId w:val="1"/>
        </w:numPr>
        <w:jc w:val="both"/>
      </w:pPr>
      <w:r>
        <w:t>Checks that the parts of a system work together</w:t>
      </w:r>
    </w:p>
    <w:p w14:paraId="09EDAA28" w14:textId="77777777" w:rsidR="0071017D" w:rsidRPr="00036447" w:rsidRDefault="0071017D" w:rsidP="0071017D">
      <w:pPr>
        <w:pStyle w:val="ListParagraph"/>
        <w:numPr>
          <w:ilvl w:val="0"/>
          <w:numId w:val="1"/>
        </w:numPr>
        <w:jc w:val="both"/>
      </w:pPr>
      <w:r>
        <w:rPr>
          <w:b/>
        </w:rPr>
        <w:t>End to End (E2E) Tests</w:t>
      </w:r>
    </w:p>
    <w:p w14:paraId="7DA56432" w14:textId="77777777" w:rsidR="0071017D" w:rsidRDefault="0071017D" w:rsidP="0071017D">
      <w:pPr>
        <w:pStyle w:val="ListParagraph"/>
        <w:numPr>
          <w:ilvl w:val="1"/>
          <w:numId w:val="1"/>
        </w:numPr>
        <w:jc w:val="both"/>
      </w:pPr>
      <w:r>
        <w:t>Simulates real-user scenarios</w:t>
      </w:r>
    </w:p>
    <w:p w14:paraId="4D01BDB0" w14:textId="77777777" w:rsidR="0071017D" w:rsidRDefault="0071017D" w:rsidP="0071017D">
      <w:pPr>
        <w:jc w:val="both"/>
      </w:pPr>
    </w:p>
    <w:p w14:paraId="56D6D597" w14:textId="77777777" w:rsidR="0071017D" w:rsidRDefault="0071017D" w:rsidP="0071017D">
      <w:pPr>
        <w:jc w:val="both"/>
      </w:pPr>
      <w:r>
        <w:t>Together, these form a ‘testing pyramid’: 70% of the tests are unit tests, 20% of tests are integration tests and 10% are E2E tests. Unit tests are simple and cheap and as you move up the pyramid, the tests get more complex and expensive.</w:t>
      </w:r>
    </w:p>
    <w:p w14:paraId="0ACCD4BB" w14:textId="77777777" w:rsidR="0071017D" w:rsidRDefault="0071017D" w:rsidP="0071017D">
      <w:pPr>
        <w:jc w:val="both"/>
        <w:rPr>
          <w:rFonts w:ascii="Times New Roman" w:eastAsia="Times New Roman" w:hAnsi="Times New Roman" w:cs="Times New Roman"/>
          <w:lang w:eastAsia="en-GB"/>
        </w:rPr>
      </w:pPr>
      <w:r w:rsidRPr="00036447">
        <w:rPr>
          <w:rFonts w:ascii="Times New Roman" w:eastAsia="Times New Roman" w:hAnsi="Times New Roman" w:cs="Times New Roman"/>
          <w:noProof/>
          <w:lang w:eastAsia="en-GB"/>
        </w:rPr>
        <w:lastRenderedPageBreak/>
        <w:drawing>
          <wp:inline distT="0" distB="0" distL="0" distR="0" wp14:anchorId="5F536C36" wp14:editId="1E6B2F55">
            <wp:extent cx="1994535" cy="1454263"/>
            <wp:effectExtent l="0" t="0" r="12065" b="0"/>
            <wp:docPr id="188" name="Picture 188" descr="mage result for testing pyramid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testing pyramid goog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5451" cy="1476805"/>
                    </a:xfrm>
                    <a:prstGeom prst="rect">
                      <a:avLst/>
                    </a:prstGeom>
                    <a:noFill/>
                    <a:ln>
                      <a:noFill/>
                    </a:ln>
                  </pic:spPr>
                </pic:pic>
              </a:graphicData>
            </a:graphic>
          </wp:inline>
        </w:drawing>
      </w:r>
    </w:p>
    <w:p w14:paraId="6F09B95C" w14:textId="77777777" w:rsidR="0071017D" w:rsidRDefault="0071017D" w:rsidP="0071017D">
      <w:pPr>
        <w:jc w:val="both"/>
        <w:rPr>
          <w:rFonts w:ascii="Times New Roman" w:eastAsia="Times New Roman" w:hAnsi="Times New Roman" w:cs="Times New Roman"/>
          <w:lang w:eastAsia="en-GB"/>
        </w:rPr>
      </w:pPr>
    </w:p>
    <w:p w14:paraId="6318FDCC" w14:textId="77777777" w:rsidR="0071017D" w:rsidRDefault="0071017D" w:rsidP="0071017D">
      <w:pPr>
        <w:jc w:val="both"/>
        <w:rPr>
          <w:lang w:eastAsia="en-GB"/>
        </w:rPr>
      </w:pPr>
      <w:r>
        <w:rPr>
          <w:lang w:eastAsia="en-GB"/>
        </w:rPr>
        <w:t>With them, we cover testing at all the levels:</w:t>
      </w:r>
    </w:p>
    <w:p w14:paraId="50CD7338" w14:textId="77777777" w:rsidR="0071017D" w:rsidRDefault="0071017D" w:rsidP="0071017D">
      <w:pPr>
        <w:pStyle w:val="ListParagraph"/>
        <w:numPr>
          <w:ilvl w:val="0"/>
          <w:numId w:val="83"/>
        </w:numPr>
        <w:jc w:val="both"/>
        <w:rPr>
          <w:lang w:eastAsia="en-GB"/>
        </w:rPr>
      </w:pPr>
      <w:r>
        <w:rPr>
          <w:lang w:eastAsia="en-GB"/>
        </w:rPr>
        <w:t>Design validation, UX prototyping</w:t>
      </w:r>
    </w:p>
    <w:p w14:paraId="74CA0BB3" w14:textId="77777777" w:rsidR="0071017D" w:rsidRDefault="0071017D" w:rsidP="0071017D">
      <w:pPr>
        <w:pStyle w:val="ListParagraph"/>
        <w:numPr>
          <w:ilvl w:val="0"/>
          <w:numId w:val="83"/>
        </w:numPr>
        <w:jc w:val="both"/>
        <w:rPr>
          <w:lang w:eastAsia="en-GB"/>
        </w:rPr>
      </w:pPr>
      <w:r>
        <w:rPr>
          <w:lang w:eastAsia="en-GB"/>
        </w:rPr>
        <w:t>Module testing after coding</w:t>
      </w:r>
    </w:p>
    <w:p w14:paraId="062FC280" w14:textId="77777777" w:rsidR="0071017D" w:rsidRDefault="0071017D" w:rsidP="0071017D">
      <w:pPr>
        <w:pStyle w:val="ListParagraph"/>
        <w:numPr>
          <w:ilvl w:val="0"/>
          <w:numId w:val="83"/>
        </w:numPr>
        <w:jc w:val="both"/>
        <w:rPr>
          <w:lang w:eastAsia="en-GB"/>
        </w:rPr>
      </w:pPr>
      <w:r>
        <w:rPr>
          <w:lang w:eastAsia="en-GB"/>
        </w:rPr>
        <w:t>System test after daily build</w:t>
      </w:r>
    </w:p>
    <w:p w14:paraId="71454E56" w14:textId="77777777" w:rsidR="0071017D" w:rsidRDefault="0071017D" w:rsidP="0071017D">
      <w:pPr>
        <w:pStyle w:val="ListParagraph"/>
        <w:numPr>
          <w:ilvl w:val="0"/>
          <w:numId w:val="83"/>
        </w:numPr>
        <w:jc w:val="both"/>
        <w:rPr>
          <w:lang w:eastAsia="en-GB"/>
        </w:rPr>
      </w:pPr>
      <w:r>
        <w:rPr>
          <w:lang w:eastAsia="en-GB"/>
        </w:rPr>
        <w:t>Beta test / field trial</w:t>
      </w:r>
    </w:p>
    <w:p w14:paraId="0ADB2F08" w14:textId="77777777" w:rsidR="0071017D" w:rsidRDefault="0071017D" w:rsidP="0071017D">
      <w:pPr>
        <w:pStyle w:val="ListParagraph"/>
        <w:numPr>
          <w:ilvl w:val="1"/>
          <w:numId w:val="83"/>
        </w:numPr>
        <w:jc w:val="both"/>
        <w:rPr>
          <w:lang w:eastAsia="en-GB"/>
        </w:rPr>
      </w:pPr>
      <w:r>
        <w:rPr>
          <w:lang w:eastAsia="en-GB"/>
        </w:rPr>
        <w:t>Cost per bug rises dramatically as you move down the list</w:t>
      </w:r>
    </w:p>
    <w:p w14:paraId="15A80E11" w14:textId="77777777" w:rsidR="0071017D" w:rsidRDefault="0071017D" w:rsidP="0071017D">
      <w:pPr>
        <w:jc w:val="both"/>
        <w:rPr>
          <w:rFonts w:ascii="Times New Roman" w:eastAsia="Times New Roman" w:hAnsi="Times New Roman" w:cs="Times New Roman"/>
          <w:lang w:eastAsia="en-GB"/>
        </w:rPr>
      </w:pPr>
    </w:p>
    <w:p w14:paraId="6B305294" w14:textId="784CE4CC" w:rsidR="0071017D" w:rsidRDefault="0071017D" w:rsidP="0071017D">
      <w:pPr>
        <w:pStyle w:val="Heading3"/>
        <w:jc w:val="both"/>
        <w:rPr>
          <w:rFonts w:eastAsia="Times New Roman"/>
          <w:lang w:eastAsia="en-GB"/>
        </w:rPr>
      </w:pPr>
      <w:bookmarkStart w:id="124" w:name="_Toc514368874"/>
      <w:bookmarkStart w:id="125" w:name="_Toc514369096"/>
      <w:r>
        <w:rPr>
          <w:rFonts w:eastAsia="Times New Roman"/>
          <w:lang w:eastAsia="en-GB"/>
        </w:rPr>
        <w:t>Unit Testing Example and Important Points</w:t>
      </w:r>
      <w:bookmarkEnd w:id="124"/>
      <w:bookmarkEnd w:id="125"/>
    </w:p>
    <w:p w14:paraId="37DCDEA5"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FF"/>
          <w:sz w:val="18"/>
          <w:szCs w:val="18"/>
          <w:lang w:eastAsia="en-GB"/>
        </w:rPr>
        <w:t>static</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267F99"/>
          <w:sz w:val="18"/>
          <w:szCs w:val="18"/>
          <w:lang w:eastAsia="en-GB"/>
        </w:rPr>
        <w:t>long</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795E26"/>
          <w:sz w:val="18"/>
          <w:szCs w:val="18"/>
          <w:lang w:eastAsia="en-GB"/>
        </w:rPr>
        <w:t>calculateAgeInDays</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267F99"/>
          <w:sz w:val="18"/>
          <w:szCs w:val="18"/>
          <w:lang w:eastAsia="en-GB"/>
        </w:rPr>
        <w:t>String</w:t>
      </w:r>
      <w:r w:rsidRPr="00FD3C9F">
        <w:rPr>
          <w:rFonts w:ascii="Menlo" w:eastAsia="Times New Roman" w:hAnsi="Menlo" w:cs="Menlo"/>
          <w:color w:val="000000"/>
          <w:sz w:val="18"/>
          <w:szCs w:val="18"/>
          <w:lang w:eastAsia="en-GB"/>
        </w:rPr>
        <w:t xml:space="preserve"> dateOfBirth)</w:t>
      </w:r>
    </w:p>
    <w:p w14:paraId="2F56228E"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00"/>
          <w:sz w:val="18"/>
          <w:szCs w:val="18"/>
          <w:lang w:eastAsia="en-GB"/>
        </w:rPr>
        <w:t>{</w:t>
      </w:r>
    </w:p>
    <w:p w14:paraId="1678676C"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267F99"/>
          <w:sz w:val="18"/>
          <w:szCs w:val="18"/>
          <w:lang w:eastAsia="en-GB"/>
        </w:rPr>
        <w:t>Instant</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001080"/>
          <w:sz w:val="18"/>
          <w:szCs w:val="18"/>
          <w:lang w:eastAsia="en-GB"/>
        </w:rPr>
        <w:t>dob</w:t>
      </w:r>
      <w:r w:rsidRPr="00FD3C9F">
        <w:rPr>
          <w:rFonts w:ascii="Menlo" w:eastAsia="Times New Roman" w:hAnsi="Menlo" w:cs="Menlo"/>
          <w:color w:val="000000"/>
          <w:sz w:val="18"/>
          <w:szCs w:val="18"/>
          <w:lang w:eastAsia="en-GB"/>
        </w:rPr>
        <w:t xml:space="preserve"> = </w:t>
      </w:r>
      <w:r w:rsidRPr="00FD3C9F">
        <w:rPr>
          <w:rFonts w:ascii="Menlo" w:eastAsia="Times New Roman" w:hAnsi="Menlo" w:cs="Menlo"/>
          <w:color w:val="001080"/>
          <w:sz w:val="18"/>
          <w:szCs w:val="18"/>
          <w:lang w:eastAsia="en-GB"/>
        </w:rPr>
        <w:t>dateFormat</w:t>
      </w:r>
      <w:r w:rsidRPr="00FD3C9F">
        <w:rPr>
          <w:rFonts w:ascii="Menlo" w:eastAsia="Times New Roman" w:hAnsi="Menlo" w:cs="Menlo"/>
          <w:color w:val="000000"/>
          <w:sz w:val="18"/>
          <w:szCs w:val="18"/>
          <w:lang w:eastAsia="en-GB"/>
        </w:rPr>
        <w:t>.</w:t>
      </w:r>
      <w:r w:rsidRPr="00FD3C9F">
        <w:rPr>
          <w:rFonts w:ascii="Menlo" w:eastAsia="Times New Roman" w:hAnsi="Menlo" w:cs="Menlo"/>
          <w:color w:val="795E26"/>
          <w:sz w:val="18"/>
          <w:szCs w:val="18"/>
          <w:lang w:eastAsia="en-GB"/>
        </w:rPr>
        <w:t>parse</w:t>
      </w:r>
      <w:r w:rsidRPr="00FD3C9F">
        <w:rPr>
          <w:rFonts w:ascii="Menlo" w:eastAsia="Times New Roman" w:hAnsi="Menlo" w:cs="Menlo"/>
          <w:color w:val="000000"/>
          <w:sz w:val="18"/>
          <w:szCs w:val="18"/>
          <w:lang w:eastAsia="en-GB"/>
        </w:rPr>
        <w:t>(dateOfBirth).</w:t>
      </w:r>
      <w:r w:rsidRPr="00FD3C9F">
        <w:rPr>
          <w:rFonts w:ascii="Menlo" w:eastAsia="Times New Roman" w:hAnsi="Menlo" w:cs="Menlo"/>
          <w:color w:val="795E26"/>
          <w:sz w:val="18"/>
          <w:szCs w:val="18"/>
          <w:lang w:eastAsia="en-GB"/>
        </w:rPr>
        <w:t>toInstant</w:t>
      </w:r>
      <w:r w:rsidRPr="00FD3C9F">
        <w:rPr>
          <w:rFonts w:ascii="Menlo" w:eastAsia="Times New Roman" w:hAnsi="Menlo" w:cs="Menlo"/>
          <w:color w:val="000000"/>
          <w:sz w:val="18"/>
          <w:szCs w:val="18"/>
          <w:lang w:eastAsia="en-GB"/>
        </w:rPr>
        <w:t>();</w:t>
      </w:r>
    </w:p>
    <w:p w14:paraId="242458CD"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267F99"/>
          <w:sz w:val="18"/>
          <w:szCs w:val="18"/>
          <w:lang w:eastAsia="en-GB"/>
        </w:rPr>
        <w:t>Instant</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001080"/>
          <w:sz w:val="18"/>
          <w:szCs w:val="18"/>
          <w:lang w:eastAsia="en-GB"/>
        </w:rPr>
        <w:t>currentTime</w:t>
      </w:r>
      <w:r w:rsidRPr="00FD3C9F">
        <w:rPr>
          <w:rFonts w:ascii="Menlo" w:eastAsia="Times New Roman" w:hAnsi="Menlo" w:cs="Menlo"/>
          <w:color w:val="000000"/>
          <w:sz w:val="18"/>
          <w:szCs w:val="18"/>
          <w:lang w:eastAsia="en-GB"/>
        </w:rPr>
        <w:t xml:space="preserve"> = </w:t>
      </w:r>
      <w:r w:rsidRPr="00FD3C9F">
        <w:rPr>
          <w:rFonts w:ascii="Menlo" w:eastAsia="Times New Roman" w:hAnsi="Menlo" w:cs="Menlo"/>
          <w:color w:val="AF00DB"/>
          <w:sz w:val="18"/>
          <w:szCs w:val="18"/>
          <w:lang w:eastAsia="en-GB"/>
        </w:rPr>
        <w:t>new</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795E26"/>
          <w:sz w:val="18"/>
          <w:szCs w:val="18"/>
          <w:lang w:eastAsia="en-GB"/>
        </w:rPr>
        <w:t>Date</w:t>
      </w:r>
      <w:r w:rsidRPr="00FD3C9F">
        <w:rPr>
          <w:rFonts w:ascii="Menlo" w:eastAsia="Times New Roman" w:hAnsi="Menlo" w:cs="Menlo"/>
          <w:color w:val="000000"/>
          <w:sz w:val="18"/>
          <w:szCs w:val="18"/>
          <w:lang w:eastAsia="en-GB"/>
        </w:rPr>
        <w:t>().</w:t>
      </w:r>
      <w:r w:rsidRPr="00FD3C9F">
        <w:rPr>
          <w:rFonts w:ascii="Menlo" w:eastAsia="Times New Roman" w:hAnsi="Menlo" w:cs="Menlo"/>
          <w:color w:val="795E26"/>
          <w:sz w:val="18"/>
          <w:szCs w:val="18"/>
          <w:lang w:eastAsia="en-GB"/>
        </w:rPr>
        <w:t>toInstant</w:t>
      </w:r>
      <w:r w:rsidRPr="00FD3C9F">
        <w:rPr>
          <w:rFonts w:ascii="Menlo" w:eastAsia="Times New Roman" w:hAnsi="Menlo" w:cs="Menlo"/>
          <w:color w:val="000000"/>
          <w:sz w:val="18"/>
          <w:szCs w:val="18"/>
          <w:lang w:eastAsia="en-GB"/>
        </w:rPr>
        <w:t>();</w:t>
      </w:r>
    </w:p>
    <w:p w14:paraId="216F7DA7"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267F99"/>
          <w:sz w:val="18"/>
          <w:szCs w:val="18"/>
          <w:lang w:eastAsia="en-GB"/>
        </w:rPr>
        <w:t>Duration</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001080"/>
          <w:sz w:val="18"/>
          <w:szCs w:val="18"/>
          <w:lang w:eastAsia="en-GB"/>
        </w:rPr>
        <w:t>age</w:t>
      </w:r>
      <w:r w:rsidRPr="00FD3C9F">
        <w:rPr>
          <w:rFonts w:ascii="Menlo" w:eastAsia="Times New Roman" w:hAnsi="Menlo" w:cs="Menlo"/>
          <w:color w:val="000000"/>
          <w:sz w:val="18"/>
          <w:szCs w:val="18"/>
          <w:lang w:eastAsia="en-GB"/>
        </w:rPr>
        <w:t xml:space="preserve"> = </w:t>
      </w:r>
      <w:r w:rsidRPr="00FD3C9F">
        <w:rPr>
          <w:rFonts w:ascii="Menlo" w:eastAsia="Times New Roman" w:hAnsi="Menlo" w:cs="Menlo"/>
          <w:color w:val="001080"/>
          <w:sz w:val="18"/>
          <w:szCs w:val="18"/>
          <w:lang w:eastAsia="en-GB"/>
        </w:rPr>
        <w:t>Duration</w:t>
      </w:r>
      <w:r w:rsidRPr="00FD3C9F">
        <w:rPr>
          <w:rFonts w:ascii="Menlo" w:eastAsia="Times New Roman" w:hAnsi="Menlo" w:cs="Menlo"/>
          <w:color w:val="000000"/>
          <w:sz w:val="18"/>
          <w:szCs w:val="18"/>
          <w:lang w:eastAsia="en-GB"/>
        </w:rPr>
        <w:t>.</w:t>
      </w:r>
      <w:r w:rsidRPr="00FD3C9F">
        <w:rPr>
          <w:rFonts w:ascii="Menlo" w:eastAsia="Times New Roman" w:hAnsi="Menlo" w:cs="Menlo"/>
          <w:color w:val="795E26"/>
          <w:sz w:val="18"/>
          <w:szCs w:val="18"/>
          <w:lang w:eastAsia="en-GB"/>
        </w:rPr>
        <w:t>between</w:t>
      </w:r>
      <w:r w:rsidRPr="00FD3C9F">
        <w:rPr>
          <w:rFonts w:ascii="Menlo" w:eastAsia="Times New Roman" w:hAnsi="Menlo" w:cs="Menlo"/>
          <w:color w:val="000000"/>
          <w:sz w:val="18"/>
          <w:szCs w:val="18"/>
          <w:lang w:eastAsia="en-GB"/>
        </w:rPr>
        <w:t>(dob, currentTime);</w:t>
      </w:r>
    </w:p>
    <w:p w14:paraId="4D342697"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AF00DB"/>
          <w:sz w:val="18"/>
          <w:szCs w:val="18"/>
          <w:lang w:eastAsia="en-GB"/>
        </w:rPr>
        <w:t>return</w:t>
      </w:r>
      <w:r w:rsidRPr="00FD3C9F">
        <w:rPr>
          <w:rFonts w:ascii="Menlo" w:eastAsia="Times New Roman" w:hAnsi="Menlo" w:cs="Menlo"/>
          <w:color w:val="000000"/>
          <w:sz w:val="18"/>
          <w:szCs w:val="18"/>
          <w:lang w:eastAsia="en-GB"/>
        </w:rPr>
        <w:t xml:space="preserve"> </w:t>
      </w:r>
      <w:r w:rsidRPr="00FD3C9F">
        <w:rPr>
          <w:rFonts w:ascii="Menlo" w:eastAsia="Times New Roman" w:hAnsi="Menlo" w:cs="Menlo"/>
          <w:color w:val="001080"/>
          <w:sz w:val="18"/>
          <w:szCs w:val="18"/>
          <w:lang w:eastAsia="en-GB"/>
        </w:rPr>
        <w:t>age</w:t>
      </w:r>
      <w:r w:rsidRPr="00FD3C9F">
        <w:rPr>
          <w:rFonts w:ascii="Menlo" w:eastAsia="Times New Roman" w:hAnsi="Menlo" w:cs="Menlo"/>
          <w:color w:val="000000"/>
          <w:sz w:val="18"/>
          <w:szCs w:val="18"/>
          <w:lang w:eastAsia="en-GB"/>
        </w:rPr>
        <w:t>.</w:t>
      </w:r>
      <w:r w:rsidRPr="00FD3C9F">
        <w:rPr>
          <w:rFonts w:ascii="Menlo" w:eastAsia="Times New Roman" w:hAnsi="Menlo" w:cs="Menlo"/>
          <w:color w:val="795E26"/>
          <w:sz w:val="18"/>
          <w:szCs w:val="18"/>
          <w:lang w:eastAsia="en-GB"/>
        </w:rPr>
        <w:t>InDays</w:t>
      </w:r>
      <w:r w:rsidRPr="00FD3C9F">
        <w:rPr>
          <w:rFonts w:ascii="Menlo" w:eastAsia="Times New Roman" w:hAnsi="Menlo" w:cs="Menlo"/>
          <w:color w:val="000000"/>
          <w:sz w:val="18"/>
          <w:szCs w:val="18"/>
          <w:lang w:eastAsia="en-GB"/>
        </w:rPr>
        <w:t>();</w:t>
      </w:r>
    </w:p>
    <w:p w14:paraId="64B94E2A" w14:textId="77777777" w:rsidR="0071017D" w:rsidRPr="00FD3C9F"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FD3C9F">
        <w:rPr>
          <w:rFonts w:ascii="Menlo" w:eastAsia="Times New Roman" w:hAnsi="Menlo" w:cs="Menlo"/>
          <w:color w:val="000000"/>
          <w:sz w:val="18"/>
          <w:szCs w:val="18"/>
          <w:lang w:eastAsia="en-GB"/>
        </w:rPr>
        <w:t>}</w:t>
      </w:r>
    </w:p>
    <w:p w14:paraId="33F87CE5" w14:textId="77777777" w:rsidR="0071017D" w:rsidRDefault="0071017D" w:rsidP="0071017D">
      <w:pPr>
        <w:jc w:val="both"/>
        <w:rPr>
          <w:lang w:eastAsia="en-GB"/>
        </w:rPr>
      </w:pPr>
    </w:p>
    <w:p w14:paraId="5EDC3CA6" w14:textId="77777777" w:rsidR="0071017D" w:rsidRPr="00147C9C" w:rsidRDefault="0071017D" w:rsidP="0071017D">
      <w:pPr>
        <w:jc w:val="both"/>
        <w:rPr>
          <w:lang w:eastAsia="en-GB"/>
        </w:rPr>
      </w:pPr>
      <w:r>
        <w:rPr>
          <w:lang w:eastAsia="en-GB"/>
        </w:rPr>
        <w:t>This is a non-hermetic test – the test relies on an external parameter. We can fix this with dependency insertion – there exist dependency injection frameworks to allow you to solve this.</w:t>
      </w:r>
    </w:p>
    <w:p w14:paraId="420F95E1" w14:textId="77777777" w:rsidR="0071017D" w:rsidRDefault="0071017D" w:rsidP="0071017D">
      <w:pPr>
        <w:jc w:val="both"/>
      </w:pPr>
    </w:p>
    <w:p w14:paraId="6AF5AFF4" w14:textId="77777777" w:rsidR="0071017D" w:rsidRDefault="0071017D" w:rsidP="0071017D">
      <w:pPr>
        <w:pStyle w:val="ListParagraph"/>
        <w:numPr>
          <w:ilvl w:val="0"/>
          <w:numId w:val="2"/>
        </w:numPr>
        <w:jc w:val="both"/>
      </w:pPr>
      <w:r>
        <w:t>Design classes for tests – with dependency insertion if necessary</w:t>
      </w:r>
    </w:p>
    <w:p w14:paraId="6E6C0DF6" w14:textId="77777777" w:rsidR="0071017D" w:rsidRDefault="0071017D" w:rsidP="0071017D">
      <w:pPr>
        <w:pStyle w:val="ListParagraph"/>
        <w:numPr>
          <w:ilvl w:val="0"/>
          <w:numId w:val="2"/>
        </w:numPr>
        <w:jc w:val="both"/>
      </w:pPr>
      <w:r>
        <w:t>Test naming</w:t>
      </w:r>
    </w:p>
    <w:p w14:paraId="42608CFB" w14:textId="77777777" w:rsidR="0071017D" w:rsidRDefault="0071017D" w:rsidP="0071017D">
      <w:pPr>
        <w:pStyle w:val="ListParagraph"/>
        <w:numPr>
          <w:ilvl w:val="1"/>
          <w:numId w:val="2"/>
        </w:numPr>
        <w:jc w:val="both"/>
      </w:pPr>
      <w:r>
        <w:t>Name tests very specifically – what’s being tested, what’s the input, what’s the expected output.</w:t>
      </w:r>
    </w:p>
    <w:p w14:paraId="0D0D4158" w14:textId="77777777" w:rsidR="0071017D" w:rsidRDefault="0071017D" w:rsidP="0071017D">
      <w:pPr>
        <w:pStyle w:val="ListParagraph"/>
        <w:numPr>
          <w:ilvl w:val="0"/>
          <w:numId w:val="2"/>
        </w:numPr>
        <w:jc w:val="both"/>
      </w:pPr>
      <w:r>
        <w:t>One property per test</w:t>
      </w:r>
    </w:p>
    <w:p w14:paraId="50907D5F" w14:textId="77777777" w:rsidR="0071017D" w:rsidRDefault="0071017D" w:rsidP="0071017D">
      <w:pPr>
        <w:pStyle w:val="ListParagraph"/>
        <w:numPr>
          <w:ilvl w:val="1"/>
          <w:numId w:val="2"/>
        </w:numPr>
        <w:jc w:val="both"/>
      </w:pPr>
      <w:r>
        <w:t>Allows you to very easily see what the problem is with.</w:t>
      </w:r>
    </w:p>
    <w:p w14:paraId="52268C63" w14:textId="77777777" w:rsidR="0071017D" w:rsidRDefault="0071017D" w:rsidP="0071017D">
      <w:pPr>
        <w:pStyle w:val="ListParagraph"/>
        <w:numPr>
          <w:ilvl w:val="0"/>
          <w:numId w:val="2"/>
        </w:numPr>
        <w:jc w:val="both"/>
      </w:pPr>
      <w:r>
        <w:t>Arrange, Act, Assert</w:t>
      </w:r>
    </w:p>
    <w:p w14:paraId="2BE49ADE" w14:textId="77777777" w:rsidR="0071017D" w:rsidRDefault="0071017D" w:rsidP="0071017D">
      <w:pPr>
        <w:pStyle w:val="ListParagraph"/>
        <w:numPr>
          <w:ilvl w:val="1"/>
          <w:numId w:val="2"/>
        </w:numPr>
        <w:jc w:val="both"/>
      </w:pPr>
      <w:r>
        <w:t>Arrange all necessary preconditions and inputs</w:t>
      </w:r>
    </w:p>
    <w:p w14:paraId="7C15F583" w14:textId="77777777" w:rsidR="0071017D" w:rsidRDefault="0071017D" w:rsidP="0071017D">
      <w:pPr>
        <w:pStyle w:val="ListParagraph"/>
        <w:numPr>
          <w:ilvl w:val="1"/>
          <w:numId w:val="2"/>
        </w:numPr>
        <w:jc w:val="both"/>
      </w:pPr>
      <w:r>
        <w:t>Act on the object or method under test</w:t>
      </w:r>
    </w:p>
    <w:p w14:paraId="71788BA3" w14:textId="77777777" w:rsidR="0071017D" w:rsidRDefault="0071017D" w:rsidP="0071017D">
      <w:pPr>
        <w:pStyle w:val="ListParagraph"/>
        <w:numPr>
          <w:ilvl w:val="1"/>
          <w:numId w:val="2"/>
        </w:numPr>
        <w:jc w:val="both"/>
      </w:pPr>
      <w:r>
        <w:t>Assert the expected results have occurred.</w:t>
      </w:r>
    </w:p>
    <w:p w14:paraId="3891DF88" w14:textId="77777777" w:rsidR="0071017D" w:rsidRDefault="0071017D" w:rsidP="0071017D">
      <w:pPr>
        <w:pStyle w:val="ListParagraph"/>
        <w:numPr>
          <w:ilvl w:val="0"/>
          <w:numId w:val="2"/>
        </w:numPr>
        <w:jc w:val="both"/>
      </w:pPr>
      <w:r>
        <w:t>Writing assertions</w:t>
      </w:r>
    </w:p>
    <w:p w14:paraId="4F392CDC" w14:textId="77777777" w:rsidR="0071017D" w:rsidRDefault="0071017D" w:rsidP="0071017D">
      <w:pPr>
        <w:pStyle w:val="ListParagraph"/>
        <w:numPr>
          <w:ilvl w:val="1"/>
          <w:numId w:val="2"/>
        </w:numPr>
        <w:jc w:val="both"/>
      </w:pPr>
      <w:r>
        <w:t>The assertions need to be aware of the datatype – including testing for close to, for floating point numbers for example.</w:t>
      </w:r>
    </w:p>
    <w:p w14:paraId="5F7AE690" w14:textId="77777777" w:rsidR="0071017D" w:rsidRDefault="0071017D" w:rsidP="0071017D">
      <w:pPr>
        <w:pStyle w:val="ListParagraph"/>
        <w:numPr>
          <w:ilvl w:val="0"/>
          <w:numId w:val="2"/>
        </w:numPr>
        <w:jc w:val="both"/>
      </w:pPr>
      <w:r>
        <w:t>JUnit Lifestyle</w:t>
      </w:r>
    </w:p>
    <w:p w14:paraId="08EBF8B5" w14:textId="77777777" w:rsidR="0071017D" w:rsidRDefault="0071017D" w:rsidP="0071017D">
      <w:pPr>
        <w:pStyle w:val="ListParagraph"/>
        <w:numPr>
          <w:ilvl w:val="1"/>
          <w:numId w:val="2"/>
        </w:numPr>
        <w:jc w:val="both"/>
      </w:pPr>
      <w:r>
        <w:t>For any test, the following things will occur</w:t>
      </w:r>
    </w:p>
    <w:p w14:paraId="5FB0FBCA" w14:textId="77777777" w:rsidR="0071017D" w:rsidRDefault="0071017D" w:rsidP="0071017D">
      <w:pPr>
        <w:pStyle w:val="ListParagraph"/>
        <w:numPr>
          <w:ilvl w:val="1"/>
          <w:numId w:val="2"/>
        </w:numPr>
        <w:jc w:val="both"/>
      </w:pPr>
      <w:r>
        <w:t>(1) Instance of the testing class created</w:t>
      </w:r>
    </w:p>
    <w:p w14:paraId="23B84B87" w14:textId="77777777" w:rsidR="0071017D" w:rsidRDefault="0071017D" w:rsidP="0071017D">
      <w:pPr>
        <w:pStyle w:val="ListParagraph"/>
        <w:numPr>
          <w:ilvl w:val="1"/>
          <w:numId w:val="2"/>
        </w:numPr>
        <w:jc w:val="both"/>
      </w:pPr>
      <w:r>
        <w:t>(2) The Before function is run</w:t>
      </w:r>
    </w:p>
    <w:p w14:paraId="70363708" w14:textId="77777777" w:rsidR="0071017D" w:rsidRDefault="0071017D" w:rsidP="0071017D">
      <w:pPr>
        <w:pStyle w:val="ListParagraph"/>
        <w:numPr>
          <w:ilvl w:val="1"/>
          <w:numId w:val="2"/>
        </w:numPr>
        <w:jc w:val="both"/>
      </w:pPr>
      <w:r>
        <w:t>(3) The actual test function is run</w:t>
      </w:r>
    </w:p>
    <w:p w14:paraId="6AEA2890" w14:textId="77777777" w:rsidR="0071017D" w:rsidRDefault="0071017D" w:rsidP="0071017D">
      <w:pPr>
        <w:pStyle w:val="ListParagraph"/>
        <w:numPr>
          <w:ilvl w:val="1"/>
          <w:numId w:val="2"/>
        </w:numPr>
        <w:jc w:val="both"/>
      </w:pPr>
      <w:r>
        <w:lastRenderedPageBreak/>
        <w:t>(4) The instance will be destroyed (even if other tests in the same testing class).</w:t>
      </w:r>
    </w:p>
    <w:p w14:paraId="3423037D" w14:textId="77777777" w:rsidR="0071017D" w:rsidRDefault="0071017D" w:rsidP="0071017D">
      <w:pPr>
        <w:pStyle w:val="ListParagraph"/>
        <w:numPr>
          <w:ilvl w:val="0"/>
          <w:numId w:val="2"/>
        </w:numPr>
        <w:jc w:val="both"/>
      </w:pPr>
      <w:r>
        <w:t>Using @Before vs constructors</w:t>
      </w:r>
    </w:p>
    <w:p w14:paraId="3E49B0E5" w14:textId="77777777" w:rsidR="0071017D" w:rsidRDefault="0071017D" w:rsidP="0071017D">
      <w:pPr>
        <w:pStyle w:val="ListParagraph"/>
        <w:numPr>
          <w:ilvl w:val="1"/>
          <w:numId w:val="2"/>
        </w:numPr>
        <w:jc w:val="both"/>
      </w:pPr>
      <w:r>
        <w:t>@Before tends to be better</w:t>
      </w:r>
    </w:p>
    <w:p w14:paraId="2C141CE8" w14:textId="77777777" w:rsidR="0071017D" w:rsidRDefault="0071017D" w:rsidP="0071017D">
      <w:pPr>
        <w:jc w:val="both"/>
      </w:pPr>
    </w:p>
    <w:p w14:paraId="1AA5B059" w14:textId="2AFDEDB6" w:rsidR="0071017D" w:rsidRDefault="0071017D" w:rsidP="0071017D">
      <w:pPr>
        <w:pStyle w:val="Heading3"/>
        <w:jc w:val="both"/>
      </w:pPr>
      <w:bookmarkStart w:id="126" w:name="_Toc514368875"/>
      <w:bookmarkStart w:id="127" w:name="_Toc514369097"/>
      <w:r>
        <w:t>Mocking</w:t>
      </w:r>
      <w:bookmarkEnd w:id="126"/>
      <w:bookmarkEnd w:id="127"/>
    </w:p>
    <w:p w14:paraId="616B056C"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0000FF"/>
          <w:sz w:val="18"/>
          <w:szCs w:val="18"/>
          <w:lang w:eastAsia="en-GB"/>
        </w:rPr>
        <w:t>import</w:t>
      </w:r>
      <w:r w:rsidRPr="000A6F99">
        <w:rPr>
          <w:rFonts w:ascii="Menlo" w:eastAsia="Times New Roman" w:hAnsi="Menlo" w:cs="Menlo"/>
          <w:color w:val="000000"/>
          <w:sz w:val="18"/>
          <w:szCs w:val="18"/>
          <w:lang w:eastAsia="en-GB"/>
        </w:rPr>
        <w:t xml:space="preserve"> </w:t>
      </w:r>
      <w:r w:rsidRPr="000A6F99">
        <w:rPr>
          <w:rFonts w:ascii="Menlo" w:eastAsia="Times New Roman" w:hAnsi="Menlo" w:cs="Menlo"/>
          <w:color w:val="0000FF"/>
          <w:sz w:val="18"/>
          <w:szCs w:val="18"/>
          <w:lang w:eastAsia="en-GB"/>
        </w:rPr>
        <w:t>static</w:t>
      </w:r>
      <w:r w:rsidRPr="000A6F99">
        <w:rPr>
          <w:rFonts w:ascii="Menlo" w:eastAsia="Times New Roman" w:hAnsi="Menlo" w:cs="Menlo"/>
          <w:color w:val="000000"/>
          <w:sz w:val="18"/>
          <w:szCs w:val="18"/>
          <w:lang w:eastAsia="en-GB"/>
        </w:rPr>
        <w:t xml:space="preserve"> org.mockito.Mockito.mock;</w:t>
      </w:r>
    </w:p>
    <w:p w14:paraId="61BBD7D3"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0000FF"/>
          <w:sz w:val="18"/>
          <w:szCs w:val="18"/>
          <w:lang w:eastAsia="en-GB"/>
        </w:rPr>
        <w:t>import</w:t>
      </w:r>
      <w:r w:rsidRPr="000A6F99">
        <w:rPr>
          <w:rFonts w:ascii="Menlo" w:eastAsia="Times New Roman" w:hAnsi="Menlo" w:cs="Menlo"/>
          <w:color w:val="000000"/>
          <w:sz w:val="18"/>
          <w:szCs w:val="18"/>
          <w:lang w:eastAsia="en-GB"/>
        </w:rPr>
        <w:t xml:space="preserve"> </w:t>
      </w:r>
      <w:r w:rsidRPr="000A6F99">
        <w:rPr>
          <w:rFonts w:ascii="Menlo" w:eastAsia="Times New Roman" w:hAnsi="Menlo" w:cs="Menlo"/>
          <w:color w:val="0000FF"/>
          <w:sz w:val="18"/>
          <w:szCs w:val="18"/>
          <w:lang w:eastAsia="en-GB"/>
        </w:rPr>
        <w:t>static</w:t>
      </w:r>
      <w:r w:rsidRPr="000A6F99">
        <w:rPr>
          <w:rFonts w:ascii="Menlo" w:eastAsia="Times New Roman" w:hAnsi="Menlo" w:cs="Menlo"/>
          <w:color w:val="000000"/>
          <w:sz w:val="18"/>
          <w:szCs w:val="18"/>
          <w:lang w:eastAsia="en-GB"/>
        </w:rPr>
        <w:t xml:space="preserve"> org.mockito.Mockito.when;</w:t>
      </w:r>
    </w:p>
    <w:p w14:paraId="7E53A073"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0000FF"/>
          <w:sz w:val="18"/>
          <w:szCs w:val="18"/>
          <w:lang w:eastAsia="en-GB"/>
        </w:rPr>
        <w:t>import</w:t>
      </w:r>
      <w:r w:rsidRPr="000A6F99">
        <w:rPr>
          <w:rFonts w:ascii="Menlo" w:eastAsia="Times New Roman" w:hAnsi="Menlo" w:cs="Menlo"/>
          <w:color w:val="000000"/>
          <w:sz w:val="18"/>
          <w:szCs w:val="18"/>
          <w:lang w:eastAsia="en-GB"/>
        </w:rPr>
        <w:t xml:space="preserve"> </w:t>
      </w:r>
      <w:r w:rsidRPr="000A6F99">
        <w:rPr>
          <w:rFonts w:ascii="Menlo" w:eastAsia="Times New Roman" w:hAnsi="Menlo" w:cs="Menlo"/>
          <w:color w:val="0000FF"/>
          <w:sz w:val="18"/>
          <w:szCs w:val="18"/>
          <w:lang w:eastAsia="en-GB"/>
        </w:rPr>
        <w:t>static</w:t>
      </w:r>
      <w:r w:rsidRPr="000A6F99">
        <w:rPr>
          <w:rFonts w:ascii="Menlo" w:eastAsia="Times New Roman" w:hAnsi="Menlo" w:cs="Menlo"/>
          <w:color w:val="000000"/>
          <w:sz w:val="18"/>
          <w:szCs w:val="18"/>
          <w:lang w:eastAsia="en-GB"/>
        </w:rPr>
        <w:t xml:space="preserve"> org.mockito.Mockito.verify;</w:t>
      </w:r>
    </w:p>
    <w:p w14:paraId="693F6412"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p>
    <w:p w14:paraId="3FEEEFF7"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267F99"/>
          <w:sz w:val="18"/>
          <w:szCs w:val="18"/>
          <w:lang w:eastAsia="en-GB"/>
        </w:rPr>
        <w:t>LinkedList</w:t>
      </w:r>
      <w:r w:rsidRPr="000A6F99">
        <w:rPr>
          <w:rFonts w:ascii="Menlo" w:eastAsia="Times New Roman" w:hAnsi="Menlo" w:cs="Menlo"/>
          <w:color w:val="000000"/>
          <w:sz w:val="18"/>
          <w:szCs w:val="18"/>
          <w:lang w:eastAsia="en-GB"/>
        </w:rPr>
        <w:t xml:space="preserve"> </w:t>
      </w:r>
      <w:r w:rsidRPr="000A6F99">
        <w:rPr>
          <w:rFonts w:ascii="Menlo" w:eastAsia="Times New Roman" w:hAnsi="Menlo" w:cs="Menlo"/>
          <w:color w:val="001080"/>
          <w:sz w:val="18"/>
          <w:szCs w:val="18"/>
          <w:lang w:eastAsia="en-GB"/>
        </w:rPr>
        <w:t>mockedList</w:t>
      </w:r>
      <w:r w:rsidRPr="000A6F99">
        <w:rPr>
          <w:rFonts w:ascii="Menlo" w:eastAsia="Times New Roman" w:hAnsi="Menlo" w:cs="Menlo"/>
          <w:color w:val="000000"/>
          <w:sz w:val="18"/>
          <w:szCs w:val="18"/>
          <w:lang w:eastAsia="en-GB"/>
        </w:rPr>
        <w:t xml:space="preserve"> = </w:t>
      </w:r>
      <w:r w:rsidRPr="000A6F99">
        <w:rPr>
          <w:rFonts w:ascii="Menlo" w:eastAsia="Times New Roman" w:hAnsi="Menlo" w:cs="Menlo"/>
          <w:color w:val="795E26"/>
          <w:sz w:val="18"/>
          <w:szCs w:val="18"/>
          <w:lang w:eastAsia="en-GB"/>
        </w:rPr>
        <w:t>mock</w:t>
      </w:r>
      <w:r w:rsidRPr="000A6F99">
        <w:rPr>
          <w:rFonts w:ascii="Menlo" w:eastAsia="Times New Roman" w:hAnsi="Menlo" w:cs="Menlo"/>
          <w:color w:val="000000"/>
          <w:sz w:val="18"/>
          <w:szCs w:val="18"/>
          <w:lang w:eastAsia="en-GB"/>
        </w:rPr>
        <w:t>(</w:t>
      </w:r>
      <w:r w:rsidRPr="000A6F99">
        <w:rPr>
          <w:rFonts w:ascii="Menlo" w:eastAsia="Times New Roman" w:hAnsi="Menlo" w:cs="Menlo"/>
          <w:color w:val="001080"/>
          <w:sz w:val="18"/>
          <w:szCs w:val="18"/>
          <w:lang w:eastAsia="en-GB"/>
        </w:rPr>
        <w:t>LinkedList</w:t>
      </w:r>
      <w:r w:rsidRPr="000A6F99">
        <w:rPr>
          <w:rFonts w:ascii="Menlo" w:eastAsia="Times New Roman" w:hAnsi="Menlo" w:cs="Menlo"/>
          <w:color w:val="000000"/>
          <w:sz w:val="18"/>
          <w:szCs w:val="18"/>
          <w:lang w:eastAsia="en-GB"/>
        </w:rPr>
        <w:t>.</w:t>
      </w:r>
      <w:r w:rsidRPr="000A6F99">
        <w:rPr>
          <w:rFonts w:ascii="Menlo" w:eastAsia="Times New Roman" w:hAnsi="Menlo" w:cs="Menlo"/>
          <w:color w:val="001080"/>
          <w:sz w:val="18"/>
          <w:szCs w:val="18"/>
          <w:lang w:eastAsia="en-GB"/>
        </w:rPr>
        <w:t>class</w:t>
      </w:r>
      <w:r w:rsidRPr="000A6F99">
        <w:rPr>
          <w:rFonts w:ascii="Menlo" w:eastAsia="Times New Roman" w:hAnsi="Menlo" w:cs="Menlo"/>
          <w:color w:val="000000"/>
          <w:sz w:val="18"/>
          <w:szCs w:val="18"/>
          <w:lang w:eastAsia="en-GB"/>
        </w:rPr>
        <w:t>);</w:t>
      </w:r>
    </w:p>
    <w:p w14:paraId="4C78A003"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008000"/>
          <w:sz w:val="18"/>
          <w:szCs w:val="18"/>
          <w:lang w:eastAsia="en-GB"/>
        </w:rPr>
        <w:t>// can specify behaviour that you want</w:t>
      </w:r>
    </w:p>
    <w:p w14:paraId="4A9F5F4B"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795E26"/>
          <w:sz w:val="18"/>
          <w:szCs w:val="18"/>
          <w:lang w:eastAsia="en-GB"/>
        </w:rPr>
        <w:t>when</w:t>
      </w:r>
      <w:r w:rsidRPr="000A6F99">
        <w:rPr>
          <w:rFonts w:ascii="Menlo" w:eastAsia="Times New Roman" w:hAnsi="Menlo" w:cs="Menlo"/>
          <w:color w:val="000000"/>
          <w:sz w:val="18"/>
          <w:szCs w:val="18"/>
          <w:lang w:eastAsia="en-GB"/>
        </w:rPr>
        <w:t>(</w:t>
      </w:r>
      <w:r w:rsidRPr="000A6F99">
        <w:rPr>
          <w:rFonts w:ascii="Menlo" w:eastAsia="Times New Roman" w:hAnsi="Menlo" w:cs="Menlo"/>
          <w:color w:val="001080"/>
          <w:sz w:val="18"/>
          <w:szCs w:val="18"/>
          <w:lang w:eastAsia="en-GB"/>
        </w:rPr>
        <w:t>mockedList</w:t>
      </w:r>
      <w:r w:rsidRPr="000A6F99">
        <w:rPr>
          <w:rFonts w:ascii="Menlo" w:eastAsia="Times New Roman" w:hAnsi="Menlo" w:cs="Menlo"/>
          <w:color w:val="000000"/>
          <w:sz w:val="18"/>
          <w:szCs w:val="18"/>
          <w:lang w:eastAsia="en-GB"/>
        </w:rPr>
        <w:t>.</w:t>
      </w:r>
      <w:r w:rsidRPr="000A6F99">
        <w:rPr>
          <w:rFonts w:ascii="Menlo" w:eastAsia="Times New Roman" w:hAnsi="Menlo" w:cs="Menlo"/>
          <w:color w:val="795E26"/>
          <w:sz w:val="18"/>
          <w:szCs w:val="18"/>
          <w:lang w:eastAsia="en-GB"/>
        </w:rPr>
        <w:t>get</w:t>
      </w:r>
      <w:r w:rsidRPr="000A6F99">
        <w:rPr>
          <w:rFonts w:ascii="Menlo" w:eastAsia="Times New Roman" w:hAnsi="Menlo" w:cs="Menlo"/>
          <w:color w:val="000000"/>
          <w:sz w:val="18"/>
          <w:szCs w:val="18"/>
          <w:lang w:eastAsia="en-GB"/>
        </w:rPr>
        <w:t>(</w:t>
      </w:r>
      <w:r w:rsidRPr="000A6F99">
        <w:rPr>
          <w:rFonts w:ascii="Menlo" w:eastAsia="Times New Roman" w:hAnsi="Menlo" w:cs="Menlo"/>
          <w:color w:val="09885A"/>
          <w:sz w:val="18"/>
          <w:szCs w:val="18"/>
          <w:lang w:eastAsia="en-GB"/>
        </w:rPr>
        <w:t>0</w:t>
      </w:r>
      <w:r w:rsidRPr="000A6F99">
        <w:rPr>
          <w:rFonts w:ascii="Menlo" w:eastAsia="Times New Roman" w:hAnsi="Menlo" w:cs="Menlo"/>
          <w:color w:val="000000"/>
          <w:sz w:val="18"/>
          <w:szCs w:val="18"/>
          <w:lang w:eastAsia="en-GB"/>
        </w:rPr>
        <w:t>)).</w:t>
      </w:r>
      <w:r w:rsidRPr="000A6F99">
        <w:rPr>
          <w:rFonts w:ascii="Menlo" w:eastAsia="Times New Roman" w:hAnsi="Menlo" w:cs="Menlo"/>
          <w:color w:val="795E26"/>
          <w:sz w:val="18"/>
          <w:szCs w:val="18"/>
          <w:lang w:eastAsia="en-GB"/>
        </w:rPr>
        <w:t>thenReturn</w:t>
      </w:r>
      <w:r w:rsidRPr="000A6F99">
        <w:rPr>
          <w:rFonts w:ascii="Menlo" w:eastAsia="Times New Roman" w:hAnsi="Menlo" w:cs="Menlo"/>
          <w:color w:val="000000"/>
          <w:sz w:val="18"/>
          <w:szCs w:val="18"/>
          <w:lang w:eastAsia="en-GB"/>
        </w:rPr>
        <w:t>(</w:t>
      </w:r>
      <w:r w:rsidRPr="000A6F99">
        <w:rPr>
          <w:rFonts w:ascii="Menlo" w:eastAsia="Times New Roman" w:hAnsi="Menlo" w:cs="Menlo"/>
          <w:color w:val="A31515"/>
          <w:sz w:val="18"/>
          <w:szCs w:val="18"/>
          <w:lang w:eastAsia="en-GB"/>
        </w:rPr>
        <w:t>"first"</w:t>
      </w:r>
      <w:r w:rsidRPr="000A6F99">
        <w:rPr>
          <w:rFonts w:ascii="Menlo" w:eastAsia="Times New Roman" w:hAnsi="Menlo" w:cs="Menlo"/>
          <w:color w:val="000000"/>
          <w:sz w:val="18"/>
          <w:szCs w:val="18"/>
          <w:lang w:eastAsia="en-GB"/>
        </w:rPr>
        <w:t>);</w:t>
      </w:r>
    </w:p>
    <w:p w14:paraId="5F178FAB"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001080"/>
          <w:sz w:val="18"/>
          <w:szCs w:val="18"/>
          <w:lang w:eastAsia="en-GB"/>
        </w:rPr>
        <w:t>mockedList</w:t>
      </w:r>
      <w:r w:rsidRPr="000A6F99">
        <w:rPr>
          <w:rFonts w:ascii="Menlo" w:eastAsia="Times New Roman" w:hAnsi="Menlo" w:cs="Menlo"/>
          <w:color w:val="000000"/>
          <w:sz w:val="18"/>
          <w:szCs w:val="18"/>
          <w:lang w:eastAsia="en-GB"/>
        </w:rPr>
        <w:t>.</w:t>
      </w:r>
      <w:r w:rsidRPr="000A6F99">
        <w:rPr>
          <w:rFonts w:ascii="Menlo" w:eastAsia="Times New Roman" w:hAnsi="Menlo" w:cs="Menlo"/>
          <w:color w:val="795E26"/>
          <w:sz w:val="18"/>
          <w:szCs w:val="18"/>
          <w:lang w:eastAsia="en-GB"/>
        </w:rPr>
        <w:t>add</w:t>
      </w:r>
      <w:r w:rsidRPr="000A6F99">
        <w:rPr>
          <w:rFonts w:ascii="Menlo" w:eastAsia="Times New Roman" w:hAnsi="Menlo" w:cs="Menlo"/>
          <w:color w:val="000000"/>
          <w:sz w:val="18"/>
          <w:szCs w:val="18"/>
          <w:lang w:eastAsia="en-GB"/>
        </w:rPr>
        <w:t>(</w:t>
      </w:r>
      <w:r w:rsidRPr="000A6F99">
        <w:rPr>
          <w:rFonts w:ascii="Menlo" w:eastAsia="Times New Roman" w:hAnsi="Menlo" w:cs="Menlo"/>
          <w:color w:val="A31515"/>
          <w:sz w:val="18"/>
          <w:szCs w:val="18"/>
          <w:lang w:eastAsia="en-GB"/>
        </w:rPr>
        <w:t>"added"</w:t>
      </w:r>
      <w:r w:rsidRPr="000A6F99">
        <w:rPr>
          <w:rFonts w:ascii="Menlo" w:eastAsia="Times New Roman" w:hAnsi="Menlo" w:cs="Menlo"/>
          <w:color w:val="000000"/>
          <w:sz w:val="18"/>
          <w:szCs w:val="18"/>
          <w:lang w:eastAsia="en-GB"/>
        </w:rPr>
        <w:t>);</w:t>
      </w:r>
    </w:p>
    <w:p w14:paraId="25EF81A4"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008000"/>
          <w:sz w:val="18"/>
          <w:szCs w:val="18"/>
          <w:lang w:eastAsia="en-GB"/>
        </w:rPr>
        <w:t>// assert that things got called</w:t>
      </w:r>
    </w:p>
    <w:p w14:paraId="704D4758" w14:textId="77777777" w:rsidR="0071017D" w:rsidRPr="000A6F99" w:rsidRDefault="0071017D" w:rsidP="0071017D">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lang w:eastAsia="en-GB"/>
        </w:rPr>
      </w:pPr>
      <w:r w:rsidRPr="000A6F99">
        <w:rPr>
          <w:rFonts w:ascii="Menlo" w:eastAsia="Times New Roman" w:hAnsi="Menlo" w:cs="Menlo"/>
          <w:color w:val="795E26"/>
          <w:sz w:val="18"/>
          <w:szCs w:val="18"/>
          <w:lang w:eastAsia="en-GB"/>
        </w:rPr>
        <w:t>verify</w:t>
      </w:r>
      <w:r w:rsidRPr="000A6F99">
        <w:rPr>
          <w:rFonts w:ascii="Menlo" w:eastAsia="Times New Roman" w:hAnsi="Menlo" w:cs="Menlo"/>
          <w:color w:val="000000"/>
          <w:sz w:val="18"/>
          <w:szCs w:val="18"/>
          <w:lang w:eastAsia="en-GB"/>
        </w:rPr>
        <w:t>(mockedList).</w:t>
      </w:r>
      <w:r w:rsidRPr="000A6F99">
        <w:rPr>
          <w:rFonts w:ascii="Menlo" w:eastAsia="Times New Roman" w:hAnsi="Menlo" w:cs="Menlo"/>
          <w:color w:val="795E26"/>
          <w:sz w:val="18"/>
          <w:szCs w:val="18"/>
          <w:lang w:eastAsia="en-GB"/>
        </w:rPr>
        <w:t>add</w:t>
      </w:r>
      <w:r w:rsidRPr="000A6F99">
        <w:rPr>
          <w:rFonts w:ascii="Menlo" w:eastAsia="Times New Roman" w:hAnsi="Menlo" w:cs="Menlo"/>
          <w:color w:val="000000"/>
          <w:sz w:val="18"/>
          <w:szCs w:val="18"/>
          <w:lang w:eastAsia="en-GB"/>
        </w:rPr>
        <w:t>(</w:t>
      </w:r>
      <w:r w:rsidRPr="000A6F99">
        <w:rPr>
          <w:rFonts w:ascii="Menlo" w:eastAsia="Times New Roman" w:hAnsi="Menlo" w:cs="Menlo"/>
          <w:color w:val="A31515"/>
          <w:sz w:val="18"/>
          <w:szCs w:val="18"/>
          <w:lang w:eastAsia="en-GB"/>
        </w:rPr>
        <w:t>"added"</w:t>
      </w:r>
      <w:r w:rsidRPr="000A6F99">
        <w:rPr>
          <w:rFonts w:ascii="Menlo" w:eastAsia="Times New Roman" w:hAnsi="Menlo" w:cs="Menlo"/>
          <w:color w:val="000000"/>
          <w:sz w:val="18"/>
          <w:szCs w:val="18"/>
          <w:lang w:eastAsia="en-GB"/>
        </w:rPr>
        <w:t>);</w:t>
      </w:r>
    </w:p>
    <w:p w14:paraId="5FB6E1D8" w14:textId="77777777" w:rsidR="0071017D" w:rsidRDefault="0071017D" w:rsidP="0071017D">
      <w:pPr>
        <w:jc w:val="both"/>
      </w:pPr>
    </w:p>
    <w:p w14:paraId="06030472" w14:textId="77777777" w:rsidR="0071017D" w:rsidRDefault="0071017D" w:rsidP="0071017D">
      <w:pPr>
        <w:jc w:val="both"/>
        <w:outlineLvl w:val="0"/>
      </w:pPr>
      <w:r>
        <w:t>Mocking allows us to probe a class object to see what has happened to it.</w:t>
      </w:r>
    </w:p>
    <w:p w14:paraId="3CCE4F3F" w14:textId="77777777" w:rsidR="0071017D" w:rsidRDefault="0071017D" w:rsidP="0071017D">
      <w:pPr>
        <w:jc w:val="both"/>
      </w:pPr>
    </w:p>
    <w:p w14:paraId="51C308D0" w14:textId="555A57F6" w:rsidR="0071017D" w:rsidRDefault="0071017D" w:rsidP="0071017D">
      <w:pPr>
        <w:pStyle w:val="Heading3"/>
        <w:jc w:val="both"/>
      </w:pPr>
      <w:bookmarkStart w:id="128" w:name="_Toc514368876"/>
      <w:bookmarkStart w:id="129" w:name="_Toc514369098"/>
      <w:r>
        <w:t>Flaky Tests</w:t>
      </w:r>
      <w:bookmarkEnd w:id="128"/>
      <w:bookmarkEnd w:id="129"/>
    </w:p>
    <w:p w14:paraId="4236071A" w14:textId="77777777" w:rsidR="0071017D" w:rsidRDefault="0071017D" w:rsidP="0071017D">
      <w:pPr>
        <w:jc w:val="both"/>
      </w:pPr>
      <w:r>
        <w:t>Flaky tests are tests that must have some reliance on uncontrollable factors – therefore run on the same code, it may sometimes pass and may sometimes fail. An example of the number of flaky tests is the statistical number of tests as below:</w:t>
      </w:r>
    </w:p>
    <w:p w14:paraId="2DBB4DBC" w14:textId="77777777" w:rsidR="0071017D" w:rsidRDefault="0071017D" w:rsidP="0071017D">
      <w:pPr>
        <w:jc w:val="both"/>
      </w:pPr>
    </w:p>
    <w:tbl>
      <w:tblPr>
        <w:tblStyle w:val="TableGridLight"/>
        <w:tblW w:w="0" w:type="auto"/>
        <w:tblLook w:val="04A0" w:firstRow="1" w:lastRow="0" w:firstColumn="1" w:lastColumn="0" w:noHBand="0" w:noVBand="1"/>
      </w:tblPr>
      <w:tblGrid>
        <w:gridCol w:w="2921"/>
        <w:gridCol w:w="2921"/>
      </w:tblGrid>
      <w:tr w:rsidR="0071017D" w14:paraId="4AC0205A" w14:textId="77777777" w:rsidTr="00BF640A">
        <w:trPr>
          <w:trHeight w:val="295"/>
        </w:trPr>
        <w:tc>
          <w:tcPr>
            <w:tcW w:w="2921" w:type="dxa"/>
          </w:tcPr>
          <w:p w14:paraId="05A1DE3F" w14:textId="77777777" w:rsidR="0071017D" w:rsidRDefault="0071017D" w:rsidP="00BF640A">
            <w:pPr>
              <w:jc w:val="both"/>
            </w:pPr>
          </w:p>
        </w:tc>
        <w:tc>
          <w:tcPr>
            <w:tcW w:w="2921" w:type="dxa"/>
          </w:tcPr>
          <w:p w14:paraId="2DD7CC2A" w14:textId="77777777" w:rsidR="0071017D" w:rsidRDefault="0071017D" w:rsidP="00BF640A">
            <w:pPr>
              <w:jc w:val="both"/>
            </w:pPr>
            <w:r>
              <w:t>% of tests which are flaky</w:t>
            </w:r>
          </w:p>
        </w:tc>
      </w:tr>
      <w:tr w:rsidR="0071017D" w14:paraId="3120207B" w14:textId="77777777" w:rsidTr="00BF640A">
        <w:trPr>
          <w:trHeight w:val="295"/>
        </w:trPr>
        <w:tc>
          <w:tcPr>
            <w:tcW w:w="2921" w:type="dxa"/>
          </w:tcPr>
          <w:p w14:paraId="47A60645" w14:textId="77777777" w:rsidR="0071017D" w:rsidRDefault="0071017D" w:rsidP="00BF640A">
            <w:pPr>
              <w:jc w:val="both"/>
            </w:pPr>
            <w:r>
              <w:t>All tests</w:t>
            </w:r>
          </w:p>
        </w:tc>
        <w:tc>
          <w:tcPr>
            <w:tcW w:w="2921" w:type="dxa"/>
          </w:tcPr>
          <w:p w14:paraId="474B5C48" w14:textId="77777777" w:rsidR="0071017D" w:rsidRDefault="0071017D" w:rsidP="00BF640A">
            <w:pPr>
              <w:jc w:val="both"/>
            </w:pPr>
            <w:r>
              <w:t>1.65%</w:t>
            </w:r>
          </w:p>
        </w:tc>
      </w:tr>
      <w:tr w:rsidR="0071017D" w14:paraId="510EB030" w14:textId="77777777" w:rsidTr="00BF640A">
        <w:trPr>
          <w:trHeight w:val="295"/>
        </w:trPr>
        <w:tc>
          <w:tcPr>
            <w:tcW w:w="2921" w:type="dxa"/>
          </w:tcPr>
          <w:p w14:paraId="388ADEDC" w14:textId="77777777" w:rsidR="0071017D" w:rsidRDefault="0071017D" w:rsidP="00BF640A">
            <w:pPr>
              <w:jc w:val="both"/>
            </w:pPr>
            <w:r>
              <w:t>Java web driver</w:t>
            </w:r>
          </w:p>
        </w:tc>
        <w:tc>
          <w:tcPr>
            <w:tcW w:w="2921" w:type="dxa"/>
          </w:tcPr>
          <w:p w14:paraId="42945F09" w14:textId="77777777" w:rsidR="0071017D" w:rsidRDefault="0071017D" w:rsidP="00BF640A">
            <w:pPr>
              <w:jc w:val="both"/>
            </w:pPr>
            <w:r>
              <w:t>10.45%</w:t>
            </w:r>
          </w:p>
        </w:tc>
      </w:tr>
      <w:tr w:rsidR="0071017D" w14:paraId="4E43EA21" w14:textId="77777777" w:rsidTr="00BF640A">
        <w:trPr>
          <w:trHeight w:val="295"/>
        </w:trPr>
        <w:tc>
          <w:tcPr>
            <w:tcW w:w="2921" w:type="dxa"/>
          </w:tcPr>
          <w:p w14:paraId="3B8A0C10" w14:textId="77777777" w:rsidR="0071017D" w:rsidRDefault="0071017D" w:rsidP="00BF640A">
            <w:pPr>
              <w:jc w:val="both"/>
            </w:pPr>
            <w:r>
              <w:t>Android emulator</w:t>
            </w:r>
          </w:p>
        </w:tc>
        <w:tc>
          <w:tcPr>
            <w:tcW w:w="2921" w:type="dxa"/>
          </w:tcPr>
          <w:p w14:paraId="39FD877F" w14:textId="77777777" w:rsidR="0071017D" w:rsidRDefault="0071017D" w:rsidP="00BF640A">
            <w:pPr>
              <w:jc w:val="both"/>
            </w:pPr>
            <w:r>
              <w:t>25.46%</w:t>
            </w:r>
          </w:p>
        </w:tc>
      </w:tr>
    </w:tbl>
    <w:p w14:paraId="1E79C969" w14:textId="77777777" w:rsidR="0071017D" w:rsidRPr="006305D6" w:rsidRDefault="0071017D" w:rsidP="0071017D">
      <w:pPr>
        <w:jc w:val="both"/>
      </w:pPr>
    </w:p>
    <w:p w14:paraId="41307751" w14:textId="1B6DADB3" w:rsidR="0071017D" w:rsidRDefault="0071017D" w:rsidP="0071017D">
      <w:pPr>
        <w:pStyle w:val="Heading3"/>
        <w:jc w:val="both"/>
      </w:pPr>
      <w:bookmarkStart w:id="130" w:name="_Toc514368877"/>
      <w:bookmarkStart w:id="131" w:name="_Toc514369099"/>
      <w:r>
        <w:t>Automated test generation</w:t>
      </w:r>
      <w:bookmarkEnd w:id="130"/>
      <w:bookmarkEnd w:id="131"/>
    </w:p>
    <w:p w14:paraId="7B5E44C6" w14:textId="77777777" w:rsidR="0071017D" w:rsidRDefault="0071017D" w:rsidP="0071017D">
      <w:pPr>
        <w:jc w:val="both"/>
      </w:pPr>
      <w:r>
        <w:t>Automated test generation can find unnoticed bugs:</w:t>
      </w:r>
    </w:p>
    <w:p w14:paraId="6A8164C6" w14:textId="77777777" w:rsidR="0071017D" w:rsidRDefault="0071017D" w:rsidP="0071017D">
      <w:pPr>
        <w:pStyle w:val="ListParagraph"/>
        <w:numPr>
          <w:ilvl w:val="0"/>
          <w:numId w:val="3"/>
        </w:numPr>
        <w:jc w:val="both"/>
      </w:pPr>
      <w:r>
        <w:t>One approach is random testing</w:t>
      </w:r>
    </w:p>
    <w:p w14:paraId="01040216" w14:textId="77777777" w:rsidR="0071017D" w:rsidRDefault="0071017D" w:rsidP="0071017D">
      <w:pPr>
        <w:pStyle w:val="ListParagraph"/>
        <w:numPr>
          <w:ilvl w:val="0"/>
          <w:numId w:val="3"/>
        </w:numPr>
        <w:jc w:val="both"/>
      </w:pPr>
      <w:r>
        <w:t>We generate the inputs at random</w:t>
      </w:r>
    </w:p>
    <w:p w14:paraId="11D0A6AA" w14:textId="77777777" w:rsidR="0071017D" w:rsidRDefault="0071017D" w:rsidP="0071017D">
      <w:pPr>
        <w:pStyle w:val="ListParagraph"/>
        <w:numPr>
          <w:ilvl w:val="0"/>
          <w:numId w:val="3"/>
        </w:numPr>
        <w:jc w:val="both"/>
      </w:pPr>
      <w:r>
        <w:t>And we use search to refine the inputs to make them more effective</w:t>
      </w:r>
    </w:p>
    <w:p w14:paraId="0C9682BB" w14:textId="77777777" w:rsidR="0071017D" w:rsidRDefault="0071017D" w:rsidP="0071017D">
      <w:pPr>
        <w:pStyle w:val="ListParagraph"/>
        <w:numPr>
          <w:ilvl w:val="0"/>
          <w:numId w:val="3"/>
        </w:numPr>
        <w:jc w:val="both"/>
      </w:pPr>
      <w:r>
        <w:t>We can check for bad things like a buffer overflow.</w:t>
      </w:r>
    </w:p>
    <w:p w14:paraId="0521FD0B" w14:textId="77777777" w:rsidR="0071017D" w:rsidRDefault="0071017D" w:rsidP="0071017D">
      <w:pPr>
        <w:pStyle w:val="ListParagraph"/>
        <w:numPr>
          <w:ilvl w:val="0"/>
          <w:numId w:val="3"/>
        </w:numPr>
        <w:jc w:val="both"/>
      </w:pPr>
      <w:r>
        <w:t>This has been used for a number of things including finding thousands of security vulnerabilities in open source code (including operating systems).</w:t>
      </w:r>
    </w:p>
    <w:p w14:paraId="03F53434" w14:textId="77777777" w:rsidR="0071017D" w:rsidRDefault="0071017D" w:rsidP="0071017D">
      <w:pPr>
        <w:jc w:val="both"/>
      </w:pPr>
    </w:p>
    <w:p w14:paraId="70E05643" w14:textId="5A5159D6" w:rsidR="0071017D" w:rsidRDefault="0071017D" w:rsidP="0071017D">
      <w:pPr>
        <w:pStyle w:val="Heading3"/>
        <w:jc w:val="both"/>
      </w:pPr>
      <w:bookmarkStart w:id="132" w:name="_Toc514368878"/>
      <w:bookmarkStart w:id="133" w:name="_Toc514369100"/>
      <w:r>
        <w:t>Code Coverage Testing</w:t>
      </w:r>
      <w:bookmarkEnd w:id="132"/>
      <w:bookmarkEnd w:id="133"/>
    </w:p>
    <w:p w14:paraId="695A46B4" w14:textId="77777777" w:rsidR="0071017D" w:rsidRDefault="0071017D" w:rsidP="0071017D">
      <w:pPr>
        <w:jc w:val="both"/>
      </w:pPr>
      <w:r>
        <w:t>We can create tests that ensure that the entirety of the code (and test code) is run – the number of lines. Clearly, running all the code does not necessarily mean that the code does not have a bug.</w:t>
      </w:r>
    </w:p>
    <w:p w14:paraId="47576173" w14:textId="77777777" w:rsidR="0071017D" w:rsidRDefault="0071017D" w:rsidP="0071017D">
      <w:pPr>
        <w:jc w:val="both"/>
      </w:pPr>
    </w:p>
    <w:p w14:paraId="7E424E7E" w14:textId="77777777" w:rsidR="0071017D" w:rsidRDefault="0071017D" w:rsidP="0071017D">
      <w:pPr>
        <w:jc w:val="both"/>
      </w:pPr>
      <w:r>
        <w:t>Test coverage can use a number of properties:</w:t>
      </w:r>
    </w:p>
    <w:p w14:paraId="50CA302F" w14:textId="77777777" w:rsidR="0071017D" w:rsidRDefault="0071017D" w:rsidP="0071017D">
      <w:pPr>
        <w:pStyle w:val="ListParagraph"/>
        <w:numPr>
          <w:ilvl w:val="0"/>
          <w:numId w:val="4"/>
        </w:numPr>
        <w:jc w:val="both"/>
      </w:pPr>
      <w:r>
        <w:t>Statement Coverage</w:t>
      </w:r>
    </w:p>
    <w:p w14:paraId="77A75104" w14:textId="77777777" w:rsidR="0071017D" w:rsidRDefault="0071017D" w:rsidP="0071017D">
      <w:pPr>
        <w:pStyle w:val="ListParagraph"/>
        <w:numPr>
          <w:ilvl w:val="1"/>
          <w:numId w:val="4"/>
        </w:numPr>
        <w:jc w:val="both"/>
      </w:pPr>
      <w:r>
        <w:t>All lines executed</w:t>
      </w:r>
    </w:p>
    <w:p w14:paraId="68DBED67" w14:textId="77777777" w:rsidR="0071017D" w:rsidRDefault="0071017D" w:rsidP="0071017D">
      <w:pPr>
        <w:pStyle w:val="ListParagraph"/>
        <w:numPr>
          <w:ilvl w:val="0"/>
          <w:numId w:val="4"/>
        </w:numPr>
        <w:jc w:val="both"/>
      </w:pPr>
      <w:r>
        <w:t>Branch Coverage</w:t>
      </w:r>
    </w:p>
    <w:p w14:paraId="582F786F" w14:textId="77777777" w:rsidR="0071017D" w:rsidRDefault="0071017D" w:rsidP="0071017D">
      <w:pPr>
        <w:pStyle w:val="ListParagraph"/>
        <w:numPr>
          <w:ilvl w:val="1"/>
          <w:numId w:val="4"/>
        </w:numPr>
        <w:jc w:val="both"/>
      </w:pPr>
      <w:r>
        <w:t>All decisions explored at each branch</w:t>
      </w:r>
    </w:p>
    <w:p w14:paraId="302C295F" w14:textId="77777777" w:rsidR="0071017D" w:rsidRDefault="0071017D" w:rsidP="0071017D">
      <w:pPr>
        <w:pStyle w:val="ListParagraph"/>
        <w:numPr>
          <w:ilvl w:val="0"/>
          <w:numId w:val="4"/>
        </w:numPr>
        <w:jc w:val="both"/>
      </w:pPr>
      <w:r>
        <w:lastRenderedPageBreak/>
        <w:t>Path Coverage</w:t>
      </w:r>
    </w:p>
    <w:p w14:paraId="293BDC55" w14:textId="77777777" w:rsidR="0071017D" w:rsidRDefault="0071017D" w:rsidP="0071017D">
      <w:pPr>
        <w:pStyle w:val="ListParagraph"/>
        <w:numPr>
          <w:ilvl w:val="1"/>
          <w:numId w:val="4"/>
        </w:numPr>
        <w:jc w:val="both"/>
      </w:pPr>
      <w:r>
        <w:t>All paths through the program were taken</w:t>
      </w:r>
    </w:p>
    <w:p w14:paraId="788072E8" w14:textId="77777777" w:rsidR="0071017D" w:rsidRDefault="0071017D" w:rsidP="0071017D">
      <w:pPr>
        <w:pStyle w:val="ListParagraph"/>
        <w:numPr>
          <w:ilvl w:val="0"/>
          <w:numId w:val="4"/>
        </w:numPr>
        <w:jc w:val="both"/>
      </w:pPr>
      <w:r>
        <w:t>Data Flow Coverage</w:t>
      </w:r>
    </w:p>
    <w:p w14:paraId="72C519CD" w14:textId="77777777" w:rsidR="0071017D" w:rsidRDefault="0071017D" w:rsidP="0071017D">
      <w:pPr>
        <w:pStyle w:val="ListParagraph"/>
        <w:numPr>
          <w:ilvl w:val="1"/>
          <w:numId w:val="4"/>
        </w:numPr>
        <w:jc w:val="both"/>
      </w:pPr>
      <w:r>
        <w:t>Is every possible definition (data input) tested? – this is generally impossible to really do</w:t>
      </w:r>
    </w:p>
    <w:p w14:paraId="0E7BC07E" w14:textId="77777777" w:rsidR="0071017D" w:rsidRDefault="0071017D" w:rsidP="0071017D">
      <w:pPr>
        <w:pStyle w:val="ListParagraph"/>
        <w:ind w:left="1440"/>
        <w:jc w:val="both"/>
      </w:pPr>
    </w:p>
    <w:p w14:paraId="3C944E5B" w14:textId="3AC6BD8D" w:rsidR="0071017D" w:rsidRDefault="0071017D" w:rsidP="0071017D">
      <w:pPr>
        <w:pStyle w:val="Heading3"/>
        <w:jc w:val="both"/>
      </w:pPr>
      <w:bookmarkStart w:id="134" w:name="_Toc514368879"/>
      <w:bookmarkStart w:id="135" w:name="_Toc514369101"/>
      <w:r>
        <w:t>Mutation Testing</w:t>
      </w:r>
      <w:bookmarkEnd w:id="134"/>
      <w:bookmarkEnd w:id="135"/>
    </w:p>
    <w:p w14:paraId="208ED5D2" w14:textId="77777777" w:rsidR="0071017D" w:rsidRDefault="0071017D" w:rsidP="0071017D">
      <w:pPr>
        <w:jc w:val="both"/>
      </w:pPr>
      <w:r>
        <w:t>Mutation testing can tell us how robust our tests are. In order to do this, we generate small changes to the program that we are testing – including:</w:t>
      </w:r>
    </w:p>
    <w:p w14:paraId="22ADAE2F" w14:textId="77777777" w:rsidR="0071017D" w:rsidRDefault="0071017D" w:rsidP="0071017D">
      <w:pPr>
        <w:pStyle w:val="ListParagraph"/>
        <w:numPr>
          <w:ilvl w:val="0"/>
          <w:numId w:val="5"/>
        </w:numPr>
        <w:jc w:val="both"/>
      </w:pPr>
      <w:r>
        <w:t>Changing + to –</w:t>
      </w:r>
    </w:p>
    <w:p w14:paraId="7C001331" w14:textId="77777777" w:rsidR="0071017D" w:rsidRDefault="0071017D" w:rsidP="0071017D">
      <w:pPr>
        <w:pStyle w:val="ListParagraph"/>
        <w:numPr>
          <w:ilvl w:val="0"/>
          <w:numId w:val="5"/>
        </w:numPr>
        <w:jc w:val="both"/>
      </w:pPr>
      <w:r>
        <w:t>Changing a constant term</w:t>
      </w:r>
    </w:p>
    <w:p w14:paraId="29ED4200" w14:textId="77777777" w:rsidR="0071017D" w:rsidRDefault="0071017D" w:rsidP="0071017D">
      <w:pPr>
        <w:pStyle w:val="ListParagraph"/>
        <w:numPr>
          <w:ilvl w:val="0"/>
          <w:numId w:val="5"/>
        </w:numPr>
        <w:jc w:val="both"/>
      </w:pPr>
      <w:r>
        <w:t>Negate a condition</w:t>
      </w:r>
    </w:p>
    <w:p w14:paraId="0E09D5F1" w14:textId="77777777" w:rsidR="0071017D" w:rsidRDefault="0071017D" w:rsidP="0071017D">
      <w:pPr>
        <w:jc w:val="both"/>
      </w:pPr>
    </w:p>
    <w:p w14:paraId="2A612D28" w14:textId="77777777" w:rsidR="0071017D" w:rsidRDefault="0071017D" w:rsidP="0071017D">
      <w:pPr>
        <w:jc w:val="both"/>
        <w:outlineLvl w:val="0"/>
      </w:pPr>
      <w:r>
        <w:t>Then, we ensure that the test fails – this implies the test works.</w:t>
      </w:r>
    </w:p>
    <w:p w14:paraId="6D0E309E" w14:textId="77777777" w:rsidR="0071017D" w:rsidRDefault="0071017D" w:rsidP="0071017D">
      <w:pPr>
        <w:jc w:val="both"/>
      </w:pPr>
    </w:p>
    <w:p w14:paraId="546C1C7A" w14:textId="2CFD8F49" w:rsidR="0071017D" w:rsidRDefault="0071017D" w:rsidP="0071017D">
      <w:pPr>
        <w:pStyle w:val="Heading3"/>
        <w:jc w:val="both"/>
      </w:pPr>
      <w:bookmarkStart w:id="136" w:name="_Toc514368880"/>
      <w:bookmarkStart w:id="137" w:name="_Toc514369102"/>
      <w:r>
        <w:t>Integrating testing into software engineering process</w:t>
      </w:r>
      <w:bookmarkEnd w:id="136"/>
      <w:bookmarkEnd w:id="137"/>
    </w:p>
    <w:p w14:paraId="528D508E" w14:textId="77777777" w:rsidR="0071017D" w:rsidRDefault="0071017D" w:rsidP="0071017D">
      <w:pPr>
        <w:jc w:val="both"/>
      </w:pPr>
      <w:r>
        <w:t>Firstly, it is important to note that defects in software are inevitable – 1-25 errors per 1000 lines for delivered software. Additionally, 80% of errors are in 20% of the project’s classes.</w:t>
      </w:r>
    </w:p>
    <w:p w14:paraId="1258486E" w14:textId="77777777" w:rsidR="0071017D" w:rsidRDefault="0071017D" w:rsidP="0071017D">
      <w:pPr>
        <w:jc w:val="both"/>
      </w:pPr>
    </w:p>
    <w:p w14:paraId="5FDF6C91" w14:textId="77777777" w:rsidR="0071017D" w:rsidRDefault="0071017D" w:rsidP="0071017D">
      <w:pPr>
        <w:jc w:val="both"/>
        <w:outlineLvl w:val="0"/>
        <w:rPr>
          <w:b/>
        </w:rPr>
      </w:pPr>
      <w:r>
        <w:rPr>
          <w:b/>
        </w:rPr>
        <w:t>Test Driven Development</w:t>
      </w:r>
    </w:p>
    <w:p w14:paraId="1954D0E4" w14:textId="77777777" w:rsidR="0071017D" w:rsidRDefault="0071017D" w:rsidP="0071017D">
      <w:pPr>
        <w:jc w:val="both"/>
      </w:pPr>
      <w:r>
        <w:t>Uses tests as specification:</w:t>
      </w:r>
    </w:p>
    <w:p w14:paraId="65DE88FA" w14:textId="77777777" w:rsidR="0071017D" w:rsidRDefault="0071017D" w:rsidP="0071017D">
      <w:pPr>
        <w:pStyle w:val="ListParagraph"/>
        <w:numPr>
          <w:ilvl w:val="0"/>
          <w:numId w:val="10"/>
        </w:numPr>
        <w:jc w:val="both"/>
      </w:pPr>
      <w:r>
        <w:t>Write tests which demonstrate the desired behaviour</w:t>
      </w:r>
    </w:p>
    <w:p w14:paraId="2539C9F8" w14:textId="77777777" w:rsidR="0071017D" w:rsidRDefault="0071017D" w:rsidP="0071017D">
      <w:pPr>
        <w:pStyle w:val="ListParagraph"/>
        <w:numPr>
          <w:ilvl w:val="0"/>
          <w:numId w:val="10"/>
        </w:numPr>
        <w:jc w:val="both"/>
      </w:pPr>
      <w:r>
        <w:t>Implement new functionality</w:t>
      </w:r>
    </w:p>
    <w:p w14:paraId="3505FF31" w14:textId="77777777" w:rsidR="0071017D" w:rsidRDefault="0071017D" w:rsidP="0071017D">
      <w:pPr>
        <w:pStyle w:val="ListParagraph"/>
        <w:numPr>
          <w:ilvl w:val="0"/>
          <w:numId w:val="10"/>
        </w:numPr>
        <w:jc w:val="both"/>
      </w:pPr>
      <w:r>
        <w:t>Check tests now pass</w:t>
      </w:r>
    </w:p>
    <w:p w14:paraId="421BDB4F" w14:textId="77777777" w:rsidR="0071017D" w:rsidRDefault="0071017D" w:rsidP="0071017D">
      <w:pPr>
        <w:pStyle w:val="ListParagraph"/>
        <w:numPr>
          <w:ilvl w:val="0"/>
          <w:numId w:val="10"/>
        </w:numPr>
        <w:jc w:val="both"/>
      </w:pPr>
      <w:r>
        <w:t>Repeat</w:t>
      </w:r>
    </w:p>
    <w:p w14:paraId="41B93DBD" w14:textId="77777777" w:rsidR="0071017D" w:rsidRDefault="0071017D" w:rsidP="0071017D">
      <w:pPr>
        <w:jc w:val="both"/>
      </w:pPr>
    </w:p>
    <w:p w14:paraId="7A8265E8" w14:textId="77777777" w:rsidR="0071017D" w:rsidRDefault="0071017D" w:rsidP="0071017D">
      <w:pPr>
        <w:jc w:val="both"/>
        <w:rPr>
          <w:color w:val="00B050"/>
        </w:rPr>
      </w:pPr>
      <w:r>
        <w:rPr>
          <w:color w:val="00B050"/>
        </w:rPr>
        <w:t>+:</w:t>
      </w:r>
    </w:p>
    <w:p w14:paraId="778C64D9" w14:textId="77777777" w:rsidR="0071017D" w:rsidRDefault="0071017D" w:rsidP="0071017D">
      <w:pPr>
        <w:pStyle w:val="ListParagraph"/>
        <w:numPr>
          <w:ilvl w:val="0"/>
          <w:numId w:val="11"/>
        </w:numPr>
        <w:jc w:val="both"/>
        <w:rPr>
          <w:color w:val="00B050"/>
        </w:rPr>
      </w:pPr>
      <w:r>
        <w:rPr>
          <w:color w:val="00B050"/>
        </w:rPr>
        <w:t>Guarantees that you write tests</w:t>
      </w:r>
    </w:p>
    <w:p w14:paraId="6005C481" w14:textId="77777777" w:rsidR="0071017D" w:rsidRDefault="0071017D" w:rsidP="0071017D">
      <w:pPr>
        <w:pStyle w:val="ListParagraph"/>
        <w:numPr>
          <w:ilvl w:val="0"/>
          <w:numId w:val="11"/>
        </w:numPr>
        <w:jc w:val="both"/>
        <w:rPr>
          <w:color w:val="00B050"/>
        </w:rPr>
      </w:pPr>
      <w:r>
        <w:rPr>
          <w:color w:val="00B050"/>
        </w:rPr>
        <w:t>That code is testable</w:t>
      </w:r>
    </w:p>
    <w:p w14:paraId="58506373" w14:textId="77777777" w:rsidR="0071017D" w:rsidRDefault="0071017D" w:rsidP="0071017D">
      <w:pPr>
        <w:pStyle w:val="ListParagraph"/>
        <w:numPr>
          <w:ilvl w:val="0"/>
          <w:numId w:val="11"/>
        </w:numPr>
        <w:jc w:val="both"/>
        <w:rPr>
          <w:color w:val="00B050"/>
        </w:rPr>
      </w:pPr>
      <w:r>
        <w:rPr>
          <w:color w:val="00B050"/>
        </w:rPr>
        <w:t>Tests can be written that directly describe the customer’s requirements</w:t>
      </w:r>
    </w:p>
    <w:p w14:paraId="1F0423C6" w14:textId="77777777" w:rsidR="0071017D" w:rsidRDefault="0071017D" w:rsidP="0071017D">
      <w:pPr>
        <w:jc w:val="both"/>
        <w:rPr>
          <w:color w:val="00B050"/>
        </w:rPr>
      </w:pPr>
    </w:p>
    <w:p w14:paraId="7CDD131B" w14:textId="77777777" w:rsidR="0071017D" w:rsidRDefault="0071017D" w:rsidP="0071017D">
      <w:pPr>
        <w:jc w:val="both"/>
        <w:rPr>
          <w:color w:val="FF0000"/>
        </w:rPr>
      </w:pPr>
      <w:r>
        <w:rPr>
          <w:color w:val="FF0000"/>
        </w:rPr>
        <w:t>-:</w:t>
      </w:r>
    </w:p>
    <w:p w14:paraId="4832EB25" w14:textId="77777777" w:rsidR="0071017D" w:rsidRDefault="0071017D" w:rsidP="0071017D">
      <w:pPr>
        <w:pStyle w:val="ListParagraph"/>
        <w:numPr>
          <w:ilvl w:val="0"/>
          <w:numId w:val="12"/>
        </w:numPr>
        <w:jc w:val="both"/>
        <w:rPr>
          <w:color w:val="FF0000"/>
        </w:rPr>
      </w:pPr>
      <w:r>
        <w:rPr>
          <w:color w:val="FF0000"/>
        </w:rPr>
        <w:t>Requires an early commitment to how the project will work</w:t>
      </w:r>
    </w:p>
    <w:p w14:paraId="6473B97D" w14:textId="77777777" w:rsidR="0071017D" w:rsidRDefault="0071017D" w:rsidP="0071017D">
      <w:pPr>
        <w:pStyle w:val="ListParagraph"/>
        <w:numPr>
          <w:ilvl w:val="0"/>
          <w:numId w:val="12"/>
        </w:numPr>
        <w:jc w:val="both"/>
        <w:rPr>
          <w:color w:val="FF0000"/>
        </w:rPr>
      </w:pPr>
      <w:r>
        <w:rPr>
          <w:color w:val="FF0000"/>
        </w:rPr>
        <w:t>Changes in approach are hard</w:t>
      </w:r>
    </w:p>
    <w:p w14:paraId="469FE273" w14:textId="77777777" w:rsidR="0071017D" w:rsidRPr="00303FC0" w:rsidRDefault="0071017D" w:rsidP="0071017D">
      <w:pPr>
        <w:pStyle w:val="ListParagraph"/>
        <w:numPr>
          <w:ilvl w:val="0"/>
          <w:numId w:val="12"/>
        </w:numPr>
        <w:jc w:val="both"/>
        <w:rPr>
          <w:color w:val="FF0000"/>
        </w:rPr>
      </w:pPr>
      <w:r>
        <w:rPr>
          <w:color w:val="FF0000"/>
        </w:rPr>
        <w:t>Some areas are more important to test than others</w:t>
      </w:r>
    </w:p>
    <w:p w14:paraId="7EBF4125" w14:textId="77777777" w:rsidR="0071017D" w:rsidRPr="00303FC0" w:rsidRDefault="0071017D" w:rsidP="0071017D">
      <w:pPr>
        <w:jc w:val="both"/>
      </w:pPr>
    </w:p>
    <w:p w14:paraId="0A3333D0" w14:textId="77777777" w:rsidR="0071017D" w:rsidRDefault="0071017D" w:rsidP="0071017D">
      <w:pPr>
        <w:jc w:val="both"/>
        <w:outlineLvl w:val="0"/>
        <w:rPr>
          <w:b/>
        </w:rPr>
      </w:pPr>
      <w:r>
        <w:rPr>
          <w:b/>
        </w:rPr>
        <w:t>Fix when found:</w:t>
      </w:r>
    </w:p>
    <w:p w14:paraId="69576057" w14:textId="77777777" w:rsidR="0071017D" w:rsidRDefault="0071017D" w:rsidP="0071017D">
      <w:pPr>
        <w:pStyle w:val="ListParagraph"/>
        <w:numPr>
          <w:ilvl w:val="0"/>
          <w:numId w:val="6"/>
        </w:numPr>
        <w:jc w:val="both"/>
      </w:pPr>
      <w:r>
        <w:t>When we find a problem, we need to know that we’ve fixed it</w:t>
      </w:r>
    </w:p>
    <w:p w14:paraId="5817E922" w14:textId="77777777" w:rsidR="0071017D" w:rsidRDefault="0071017D" w:rsidP="0071017D">
      <w:pPr>
        <w:pStyle w:val="ListParagraph"/>
        <w:numPr>
          <w:ilvl w:val="0"/>
          <w:numId w:val="6"/>
        </w:numPr>
        <w:jc w:val="both"/>
      </w:pPr>
      <w:r>
        <w:t>Once we fix a bug, it needs to stay fixed.</w:t>
      </w:r>
    </w:p>
    <w:p w14:paraId="28579D09" w14:textId="77777777" w:rsidR="0071017D" w:rsidRDefault="0071017D" w:rsidP="0071017D">
      <w:pPr>
        <w:jc w:val="both"/>
      </w:pPr>
    </w:p>
    <w:p w14:paraId="44303A63" w14:textId="52027889" w:rsidR="0071017D" w:rsidRDefault="0071017D" w:rsidP="0071017D">
      <w:pPr>
        <w:pStyle w:val="Heading3"/>
        <w:jc w:val="both"/>
      </w:pPr>
      <w:bookmarkStart w:id="138" w:name="_Toc514368881"/>
      <w:bookmarkStart w:id="139" w:name="_Toc514369103"/>
      <w:r>
        <w:t>Continuous Integration</w:t>
      </w:r>
      <w:bookmarkEnd w:id="138"/>
      <w:bookmarkEnd w:id="139"/>
    </w:p>
    <w:p w14:paraId="093CB2D2" w14:textId="77777777" w:rsidR="0071017D" w:rsidRDefault="0071017D" w:rsidP="0071017D">
      <w:pPr>
        <w:jc w:val="both"/>
      </w:pPr>
      <w:r>
        <w:t>Run a test suite on every change – can reject changes which break tests or just report. (Solves the problem or not wanting broken code to be committed to the repository). 20% of bug fixes reintroduce failures in already tested behaviour.</w:t>
      </w:r>
    </w:p>
    <w:p w14:paraId="78A4E75F" w14:textId="77777777" w:rsidR="0071017D" w:rsidRDefault="0071017D" w:rsidP="0071017D">
      <w:pPr>
        <w:jc w:val="both"/>
      </w:pPr>
    </w:p>
    <w:p w14:paraId="694D137B" w14:textId="77777777" w:rsidR="0071017D" w:rsidRDefault="0071017D" w:rsidP="0071017D">
      <w:pPr>
        <w:jc w:val="both"/>
        <w:outlineLvl w:val="0"/>
        <w:rPr>
          <w:b/>
        </w:rPr>
      </w:pPr>
      <w:r>
        <w:rPr>
          <w:b/>
        </w:rPr>
        <w:t>Regression Testing:</w:t>
      </w:r>
    </w:p>
    <w:p w14:paraId="4CF14C25" w14:textId="77777777" w:rsidR="0071017D" w:rsidRDefault="0071017D" w:rsidP="0071017D">
      <w:pPr>
        <w:pStyle w:val="ListParagraph"/>
        <w:numPr>
          <w:ilvl w:val="0"/>
          <w:numId w:val="7"/>
        </w:numPr>
        <w:jc w:val="both"/>
      </w:pPr>
      <w:r>
        <w:lastRenderedPageBreak/>
        <w:t>Write tests that exercise existing functionality</w:t>
      </w:r>
    </w:p>
    <w:p w14:paraId="600307F3" w14:textId="77777777" w:rsidR="0071017D" w:rsidRDefault="0071017D" w:rsidP="0071017D">
      <w:pPr>
        <w:pStyle w:val="ListParagraph"/>
        <w:numPr>
          <w:ilvl w:val="0"/>
          <w:numId w:val="7"/>
        </w:numPr>
        <w:jc w:val="both"/>
      </w:pPr>
      <w:r>
        <w:t>Develop new code</w:t>
      </w:r>
    </w:p>
    <w:p w14:paraId="6F54CD51" w14:textId="77777777" w:rsidR="0071017D" w:rsidRDefault="0071017D" w:rsidP="0071017D">
      <w:pPr>
        <w:pStyle w:val="ListParagraph"/>
        <w:numPr>
          <w:ilvl w:val="0"/>
          <w:numId w:val="7"/>
        </w:numPr>
        <w:jc w:val="both"/>
      </w:pPr>
      <w:r>
        <w:t>Run tests to check for regressions</w:t>
      </w:r>
    </w:p>
    <w:p w14:paraId="235586AD" w14:textId="77777777" w:rsidR="0071017D" w:rsidRDefault="0071017D" w:rsidP="0071017D">
      <w:pPr>
        <w:jc w:val="both"/>
      </w:pPr>
    </w:p>
    <w:p w14:paraId="231C6434" w14:textId="77777777" w:rsidR="0071017D" w:rsidRDefault="0071017D" w:rsidP="0071017D">
      <w:pPr>
        <w:jc w:val="both"/>
        <w:outlineLvl w:val="0"/>
        <w:rPr>
          <w:b/>
        </w:rPr>
      </w:pPr>
      <w:r>
        <w:rPr>
          <w:b/>
        </w:rPr>
        <w:t>Bug Fixing with Regression Testing:</w:t>
      </w:r>
    </w:p>
    <w:p w14:paraId="133CF210" w14:textId="77777777" w:rsidR="0071017D" w:rsidRDefault="0071017D" w:rsidP="0071017D">
      <w:pPr>
        <w:pStyle w:val="ListParagraph"/>
        <w:numPr>
          <w:ilvl w:val="0"/>
          <w:numId w:val="8"/>
        </w:numPr>
        <w:jc w:val="both"/>
      </w:pPr>
      <w:r>
        <w:t>Write test that reproduces the bug</w:t>
      </w:r>
    </w:p>
    <w:p w14:paraId="241F1B1E" w14:textId="77777777" w:rsidR="0071017D" w:rsidRDefault="0071017D" w:rsidP="0071017D">
      <w:pPr>
        <w:pStyle w:val="ListParagraph"/>
        <w:numPr>
          <w:ilvl w:val="0"/>
          <w:numId w:val="8"/>
        </w:numPr>
        <w:jc w:val="both"/>
      </w:pPr>
      <w:r>
        <w:t>Check that it fails</w:t>
      </w:r>
    </w:p>
    <w:p w14:paraId="5860166E" w14:textId="77777777" w:rsidR="0071017D" w:rsidRDefault="0071017D" w:rsidP="0071017D">
      <w:pPr>
        <w:pStyle w:val="ListParagraph"/>
        <w:numPr>
          <w:ilvl w:val="0"/>
          <w:numId w:val="8"/>
        </w:numPr>
        <w:jc w:val="both"/>
      </w:pPr>
      <w:r>
        <w:t>Fix the bug</w:t>
      </w:r>
    </w:p>
    <w:p w14:paraId="79494D34" w14:textId="77777777" w:rsidR="0071017D" w:rsidRDefault="0071017D" w:rsidP="0071017D">
      <w:pPr>
        <w:pStyle w:val="ListParagraph"/>
        <w:numPr>
          <w:ilvl w:val="0"/>
          <w:numId w:val="8"/>
        </w:numPr>
        <w:jc w:val="both"/>
      </w:pPr>
      <w:r>
        <w:t>Check that the test passes</w:t>
      </w:r>
    </w:p>
    <w:p w14:paraId="0C23BC87" w14:textId="77777777" w:rsidR="0071017D" w:rsidRDefault="0071017D" w:rsidP="0071017D">
      <w:pPr>
        <w:jc w:val="both"/>
      </w:pPr>
    </w:p>
    <w:p w14:paraId="52044B9A" w14:textId="77777777" w:rsidR="0071017D" w:rsidRDefault="0071017D" w:rsidP="0071017D">
      <w:pPr>
        <w:jc w:val="both"/>
      </w:pPr>
      <w:r>
        <w:t>However, we cannot run all the tests on every change as we need to deliver the results to developers every day. Also, we need to manage the execution cost of running tests. There are a number of strategies:</w:t>
      </w:r>
    </w:p>
    <w:p w14:paraId="09D53481" w14:textId="77777777" w:rsidR="0071017D" w:rsidRDefault="0071017D" w:rsidP="0071017D">
      <w:pPr>
        <w:pStyle w:val="ListParagraph"/>
        <w:numPr>
          <w:ilvl w:val="0"/>
          <w:numId w:val="9"/>
        </w:numPr>
        <w:jc w:val="both"/>
      </w:pPr>
      <w:r>
        <w:t>Test Suite Minimisation</w:t>
      </w:r>
    </w:p>
    <w:p w14:paraId="534BFF5F" w14:textId="77777777" w:rsidR="0071017D" w:rsidRDefault="0071017D" w:rsidP="0071017D">
      <w:pPr>
        <w:pStyle w:val="ListParagraph"/>
        <w:numPr>
          <w:ilvl w:val="1"/>
          <w:numId w:val="9"/>
        </w:numPr>
        <w:jc w:val="both"/>
      </w:pPr>
      <w:r>
        <w:t>Choose a subset of tests which achieve coverage on the project</w:t>
      </w:r>
    </w:p>
    <w:p w14:paraId="2590B66E" w14:textId="77777777" w:rsidR="0071017D" w:rsidRDefault="0071017D" w:rsidP="0071017D">
      <w:pPr>
        <w:pStyle w:val="ListParagraph"/>
        <w:numPr>
          <w:ilvl w:val="2"/>
          <w:numId w:val="9"/>
        </w:numPr>
        <w:jc w:val="both"/>
      </w:pPr>
      <w:r>
        <w:t>This is an NP-Complete Problem, so we have to use heuristics</w:t>
      </w:r>
    </w:p>
    <w:p w14:paraId="3BB36869" w14:textId="77777777" w:rsidR="0071017D" w:rsidRDefault="0071017D" w:rsidP="0071017D">
      <w:pPr>
        <w:pStyle w:val="ListParagraph"/>
        <w:numPr>
          <w:ilvl w:val="2"/>
          <w:numId w:val="9"/>
        </w:numPr>
        <w:jc w:val="both"/>
      </w:pPr>
      <w:r>
        <w:t>If some test is the only test to satisfy a test requirement, then it is an essential test</w:t>
      </w:r>
    </w:p>
    <w:p w14:paraId="6CB964CD" w14:textId="77777777" w:rsidR="0071017D" w:rsidRDefault="0071017D" w:rsidP="0071017D">
      <w:pPr>
        <w:pStyle w:val="ListParagraph"/>
        <w:numPr>
          <w:ilvl w:val="2"/>
          <w:numId w:val="9"/>
        </w:numPr>
        <w:jc w:val="both"/>
      </w:pPr>
      <w:r>
        <w:t>Therefore, we (1) choose all essential tests and (2) choose remaining tests greedily in terms of coverage added.</w:t>
      </w:r>
    </w:p>
    <w:p w14:paraId="1F5CF274" w14:textId="77777777" w:rsidR="0071017D" w:rsidRDefault="0071017D" w:rsidP="0071017D">
      <w:pPr>
        <w:pStyle w:val="ListParagraph"/>
        <w:numPr>
          <w:ilvl w:val="0"/>
          <w:numId w:val="9"/>
        </w:numPr>
        <w:jc w:val="both"/>
      </w:pPr>
      <w:r>
        <w:t>Test Set Selection</w:t>
      </w:r>
    </w:p>
    <w:p w14:paraId="4BCE07DC" w14:textId="77777777" w:rsidR="0071017D" w:rsidRDefault="0071017D" w:rsidP="0071017D">
      <w:pPr>
        <w:pStyle w:val="ListParagraph"/>
        <w:numPr>
          <w:ilvl w:val="1"/>
          <w:numId w:val="9"/>
        </w:numPr>
        <w:jc w:val="both"/>
      </w:pPr>
      <w:r>
        <w:t>Choose a subset of tests which are appropriate for the change submitted</w:t>
      </w:r>
    </w:p>
    <w:p w14:paraId="3A1053D8" w14:textId="77777777" w:rsidR="0071017D" w:rsidRDefault="0071017D" w:rsidP="0071017D">
      <w:pPr>
        <w:pStyle w:val="ListParagraph"/>
        <w:numPr>
          <w:ilvl w:val="0"/>
          <w:numId w:val="9"/>
        </w:numPr>
        <w:jc w:val="both"/>
      </w:pPr>
      <w:r>
        <w:t>Test Set Prioritisation</w:t>
      </w:r>
    </w:p>
    <w:p w14:paraId="1F6D65E7" w14:textId="77777777" w:rsidR="0071017D" w:rsidRDefault="0071017D" w:rsidP="0071017D">
      <w:pPr>
        <w:pStyle w:val="ListParagraph"/>
        <w:numPr>
          <w:ilvl w:val="1"/>
          <w:numId w:val="9"/>
        </w:numPr>
        <w:jc w:val="both"/>
      </w:pPr>
      <w:r>
        <w:t>Choose an ordering such that tests are more likely to find a defect are run earlier</w:t>
      </w:r>
    </w:p>
    <w:p w14:paraId="42EB1FFE" w14:textId="77777777" w:rsidR="0071017D" w:rsidRDefault="0071017D" w:rsidP="0071017D">
      <w:pPr>
        <w:jc w:val="both"/>
      </w:pPr>
    </w:p>
    <w:p w14:paraId="51371B47" w14:textId="5279B549" w:rsidR="0071017D" w:rsidRDefault="0071017D" w:rsidP="0071017D">
      <w:pPr>
        <w:pStyle w:val="Heading3"/>
        <w:jc w:val="both"/>
      </w:pPr>
      <w:bookmarkStart w:id="140" w:name="_Toc514368882"/>
      <w:bookmarkStart w:id="141" w:name="_Toc514369104"/>
      <w:r>
        <w:t>Reliability Growth Models</w:t>
      </w:r>
      <w:bookmarkEnd w:id="140"/>
      <w:bookmarkEnd w:id="141"/>
    </w:p>
    <w:p w14:paraId="4A1E61FC" w14:textId="77777777" w:rsidR="0071017D" w:rsidRDefault="0071017D" w:rsidP="0071017D">
      <w:pPr>
        <w:jc w:val="both"/>
      </w:pPr>
      <w:r>
        <w:t>Help us to assess the mean time between failures, number of bugs remaining and the economics of further testing. Failure rate due to one bug is e</w:t>
      </w:r>
      <w:r>
        <w:rPr>
          <w:vertAlign w:val="superscript"/>
        </w:rPr>
        <w:t>-k/t</w:t>
      </w:r>
      <w:r>
        <w:t>, with many bugs, this sums to k/t. Therefore, for 10</w:t>
      </w:r>
      <w:r>
        <w:rPr>
          <w:vertAlign w:val="superscript"/>
        </w:rPr>
        <w:t>9</w:t>
      </w:r>
      <w:r>
        <w:t xml:space="preserve"> hours mtbf, we must test &gt; 10</w:t>
      </w:r>
      <w:r>
        <w:rPr>
          <w:vertAlign w:val="superscript"/>
        </w:rPr>
        <w:t>9</w:t>
      </w:r>
      <w:r>
        <w:t xml:space="preserve"> hours. </w:t>
      </w:r>
    </w:p>
    <w:p w14:paraId="6C6F6A10" w14:textId="0944C613" w:rsidR="00A627B9" w:rsidRPr="00A627B9" w:rsidRDefault="00A627B9" w:rsidP="00A627B9">
      <w:pPr>
        <w:pStyle w:val="Heading2"/>
        <w:jc w:val="both"/>
      </w:pPr>
    </w:p>
    <w:p w14:paraId="607DBC26" w14:textId="77777777" w:rsidR="00303FC0" w:rsidRDefault="00303FC0" w:rsidP="00A627B9">
      <w:pPr>
        <w:jc w:val="both"/>
      </w:pPr>
    </w:p>
    <w:sectPr w:rsidR="00303FC0" w:rsidSect="004D2088">
      <w:headerReference w:type="default" r:id="rId36"/>
      <w:footerReference w:type="even" r:id="rId37"/>
      <w:footerReference w:type="default" r:id="rId38"/>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CD239" w14:textId="77777777" w:rsidR="003A30C7" w:rsidRDefault="003A30C7" w:rsidP="00E57E48">
      <w:r>
        <w:separator/>
      </w:r>
    </w:p>
  </w:endnote>
  <w:endnote w:type="continuationSeparator" w:id="0">
    <w:p w14:paraId="7047B3D8" w14:textId="77777777" w:rsidR="003A30C7" w:rsidRDefault="003A30C7" w:rsidP="00E57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908289"/>
      <w:docPartObj>
        <w:docPartGallery w:val="Page Numbers (Bottom of Page)"/>
        <w:docPartUnique/>
      </w:docPartObj>
    </w:sdtPr>
    <w:sdtEndPr>
      <w:rPr>
        <w:rStyle w:val="PageNumber"/>
      </w:rPr>
    </w:sdtEndPr>
    <w:sdtContent>
      <w:p w14:paraId="764FBA0A" w14:textId="77777777" w:rsidR="00AB3966" w:rsidRDefault="00AB3966" w:rsidP="00763F9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110B5" w14:textId="77777777" w:rsidR="00AB3966" w:rsidRDefault="00AB3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2369179"/>
      <w:docPartObj>
        <w:docPartGallery w:val="Page Numbers (Bottom of Page)"/>
        <w:docPartUnique/>
      </w:docPartObj>
    </w:sdtPr>
    <w:sdtEndPr>
      <w:rPr>
        <w:rStyle w:val="PageNumber"/>
      </w:rPr>
    </w:sdtEndPr>
    <w:sdtContent>
      <w:p w14:paraId="4800579D" w14:textId="77777777" w:rsidR="00AB3966" w:rsidRDefault="00AB3966" w:rsidP="00763F9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502DF19C" w14:textId="77777777" w:rsidR="00AB3966" w:rsidRDefault="00AB3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51C3C" w14:textId="77777777" w:rsidR="003A30C7" w:rsidRDefault="003A30C7" w:rsidP="00E57E48">
      <w:r>
        <w:separator/>
      </w:r>
    </w:p>
  </w:footnote>
  <w:footnote w:type="continuationSeparator" w:id="0">
    <w:p w14:paraId="6799F562" w14:textId="77777777" w:rsidR="003A30C7" w:rsidRDefault="003A30C7" w:rsidP="00E57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8B532" w14:textId="77777777" w:rsidR="00AB3966" w:rsidRDefault="00AB3966">
    <w:pPr>
      <w:pStyle w:val="Header"/>
    </w:pPr>
    <w:r>
      <w:t>Ashwin Ahuja – Part IA Paper Two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801"/>
    <w:multiLevelType w:val="hybridMultilevel"/>
    <w:tmpl w:val="D02CC82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394E3B"/>
    <w:multiLevelType w:val="hybridMultilevel"/>
    <w:tmpl w:val="D18699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7F688E"/>
    <w:multiLevelType w:val="hybridMultilevel"/>
    <w:tmpl w:val="A656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C5F1D"/>
    <w:multiLevelType w:val="hybridMultilevel"/>
    <w:tmpl w:val="6C1E50B2"/>
    <w:lvl w:ilvl="0" w:tplc="0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3263F"/>
    <w:multiLevelType w:val="hybridMultilevel"/>
    <w:tmpl w:val="F092C2C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B53E02"/>
    <w:multiLevelType w:val="hybridMultilevel"/>
    <w:tmpl w:val="4B569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536194"/>
    <w:multiLevelType w:val="hybridMultilevel"/>
    <w:tmpl w:val="A0AA0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3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34FF9"/>
    <w:multiLevelType w:val="hybridMultilevel"/>
    <w:tmpl w:val="A2F8A1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9329A6"/>
    <w:multiLevelType w:val="hybridMultilevel"/>
    <w:tmpl w:val="DF1CE2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F51E2D"/>
    <w:multiLevelType w:val="hybridMultilevel"/>
    <w:tmpl w:val="BFB638D4"/>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4D43BF"/>
    <w:multiLevelType w:val="hybridMultilevel"/>
    <w:tmpl w:val="7168F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3F7EA0"/>
    <w:multiLevelType w:val="hybridMultilevel"/>
    <w:tmpl w:val="3D1A9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427C8"/>
    <w:multiLevelType w:val="hybridMultilevel"/>
    <w:tmpl w:val="BBEC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258E3"/>
    <w:multiLevelType w:val="hybridMultilevel"/>
    <w:tmpl w:val="657A5A98"/>
    <w:lvl w:ilvl="0" w:tplc="0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C2C55"/>
    <w:multiLevelType w:val="hybridMultilevel"/>
    <w:tmpl w:val="FF6A0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303CF9"/>
    <w:multiLevelType w:val="hybridMultilevel"/>
    <w:tmpl w:val="BB7AAB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A6690B"/>
    <w:multiLevelType w:val="hybridMultilevel"/>
    <w:tmpl w:val="334689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7412B"/>
    <w:multiLevelType w:val="hybridMultilevel"/>
    <w:tmpl w:val="BF107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B150BB"/>
    <w:multiLevelType w:val="hybridMultilevel"/>
    <w:tmpl w:val="CA6668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8BC6075"/>
    <w:multiLevelType w:val="hybridMultilevel"/>
    <w:tmpl w:val="583EBFD4"/>
    <w:lvl w:ilvl="0" w:tplc="0809000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9431FAB"/>
    <w:multiLevelType w:val="hybridMultilevel"/>
    <w:tmpl w:val="2A9C2B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9567191"/>
    <w:multiLevelType w:val="hybridMultilevel"/>
    <w:tmpl w:val="487646CC"/>
    <w:lvl w:ilvl="0" w:tplc="0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B36CFB"/>
    <w:multiLevelType w:val="hybridMultilevel"/>
    <w:tmpl w:val="595E0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B745AD"/>
    <w:multiLevelType w:val="hybridMultilevel"/>
    <w:tmpl w:val="9E0E10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C9B658B"/>
    <w:multiLevelType w:val="hybridMultilevel"/>
    <w:tmpl w:val="5C1634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C1157C"/>
    <w:multiLevelType w:val="hybridMultilevel"/>
    <w:tmpl w:val="B888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C10EE8"/>
    <w:multiLevelType w:val="hybridMultilevel"/>
    <w:tmpl w:val="74CE70D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FE39E1"/>
    <w:multiLevelType w:val="hybridMultilevel"/>
    <w:tmpl w:val="6EDA0F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27C761B"/>
    <w:multiLevelType w:val="hybridMultilevel"/>
    <w:tmpl w:val="6CC661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6C7C6D"/>
    <w:multiLevelType w:val="hybridMultilevel"/>
    <w:tmpl w:val="74462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572736"/>
    <w:multiLevelType w:val="hybridMultilevel"/>
    <w:tmpl w:val="1DA48F5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5623B96"/>
    <w:multiLevelType w:val="hybridMultilevel"/>
    <w:tmpl w:val="69541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92573C"/>
    <w:multiLevelType w:val="hybridMultilevel"/>
    <w:tmpl w:val="A79CA872"/>
    <w:lvl w:ilvl="0" w:tplc="0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89358E"/>
    <w:multiLevelType w:val="hybridMultilevel"/>
    <w:tmpl w:val="8236F2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87F2A4C"/>
    <w:multiLevelType w:val="hybridMultilevel"/>
    <w:tmpl w:val="A3F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8B21A3"/>
    <w:multiLevelType w:val="hybridMultilevel"/>
    <w:tmpl w:val="2DEAD1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B2E0E08"/>
    <w:multiLevelType w:val="hybridMultilevel"/>
    <w:tmpl w:val="DF0EB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13157A"/>
    <w:multiLevelType w:val="hybridMultilevel"/>
    <w:tmpl w:val="1AAC9C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FA465C"/>
    <w:multiLevelType w:val="hybridMultilevel"/>
    <w:tmpl w:val="EEC6A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FC057DD"/>
    <w:multiLevelType w:val="hybridMultilevel"/>
    <w:tmpl w:val="18FCBB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FD9192A"/>
    <w:multiLevelType w:val="hybridMultilevel"/>
    <w:tmpl w:val="4490D72E"/>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1" w15:restartNumberingAfterBreak="0">
    <w:nsid w:val="4013594F"/>
    <w:multiLevelType w:val="hybridMultilevel"/>
    <w:tmpl w:val="C5AABF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22A02DB"/>
    <w:multiLevelType w:val="hybridMultilevel"/>
    <w:tmpl w:val="83A035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3F131B7"/>
    <w:multiLevelType w:val="hybridMultilevel"/>
    <w:tmpl w:val="E1CCE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947406"/>
    <w:multiLevelType w:val="hybridMultilevel"/>
    <w:tmpl w:val="D0FE1A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7AF4C54"/>
    <w:multiLevelType w:val="hybridMultilevel"/>
    <w:tmpl w:val="D2F0B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BB6A4D"/>
    <w:multiLevelType w:val="hybridMultilevel"/>
    <w:tmpl w:val="A7B2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C54050"/>
    <w:multiLevelType w:val="hybridMultilevel"/>
    <w:tmpl w:val="DEBED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C26239C"/>
    <w:multiLevelType w:val="hybridMultilevel"/>
    <w:tmpl w:val="9C7495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CD8505D"/>
    <w:multiLevelType w:val="hybridMultilevel"/>
    <w:tmpl w:val="826C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C93030"/>
    <w:multiLevelType w:val="hybridMultilevel"/>
    <w:tmpl w:val="C9044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6C20ED"/>
    <w:multiLevelType w:val="hybridMultilevel"/>
    <w:tmpl w:val="94028B5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4FAD728F"/>
    <w:multiLevelType w:val="hybridMultilevel"/>
    <w:tmpl w:val="75D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18611C"/>
    <w:multiLevelType w:val="hybridMultilevel"/>
    <w:tmpl w:val="691CE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1C72FF"/>
    <w:multiLevelType w:val="hybridMultilevel"/>
    <w:tmpl w:val="C8F0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5749E5"/>
    <w:multiLevelType w:val="hybridMultilevel"/>
    <w:tmpl w:val="235E3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2664913"/>
    <w:multiLevelType w:val="hybridMultilevel"/>
    <w:tmpl w:val="81B80D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8807FFD"/>
    <w:multiLevelType w:val="hybridMultilevel"/>
    <w:tmpl w:val="BA387C0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595A2D7E"/>
    <w:multiLevelType w:val="hybridMultilevel"/>
    <w:tmpl w:val="CCEA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1A3426"/>
    <w:multiLevelType w:val="hybridMultilevel"/>
    <w:tmpl w:val="82C66736"/>
    <w:lvl w:ilvl="0" w:tplc="0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2C70C2"/>
    <w:multiLevelType w:val="hybridMultilevel"/>
    <w:tmpl w:val="2B16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8D7736"/>
    <w:multiLevelType w:val="hybridMultilevel"/>
    <w:tmpl w:val="69520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4E1A59"/>
    <w:multiLevelType w:val="hybridMultilevel"/>
    <w:tmpl w:val="06EE3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DA2E31"/>
    <w:multiLevelType w:val="hybridMultilevel"/>
    <w:tmpl w:val="89E0D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FFD3C95"/>
    <w:multiLevelType w:val="hybridMultilevel"/>
    <w:tmpl w:val="BD364DD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1F58A7"/>
    <w:multiLevelType w:val="hybridMultilevel"/>
    <w:tmpl w:val="8C2E2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A730C4"/>
    <w:multiLevelType w:val="hybridMultilevel"/>
    <w:tmpl w:val="1CFEC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1E97D7E"/>
    <w:multiLevelType w:val="hybridMultilevel"/>
    <w:tmpl w:val="3D6A84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38A6D65"/>
    <w:multiLevelType w:val="hybridMultilevel"/>
    <w:tmpl w:val="F03E2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3BC78F4"/>
    <w:multiLevelType w:val="hybridMultilevel"/>
    <w:tmpl w:val="14F68C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4943CE9"/>
    <w:multiLevelType w:val="hybridMultilevel"/>
    <w:tmpl w:val="E5FEDD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4C7696A"/>
    <w:multiLevelType w:val="hybridMultilevel"/>
    <w:tmpl w:val="8DDA8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EB5C33"/>
    <w:multiLevelType w:val="hybridMultilevel"/>
    <w:tmpl w:val="ABD457E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65570FED"/>
    <w:multiLevelType w:val="hybridMultilevel"/>
    <w:tmpl w:val="67B637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8641F0C"/>
    <w:multiLevelType w:val="hybridMultilevel"/>
    <w:tmpl w:val="747E77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5" w15:restartNumberingAfterBreak="0">
    <w:nsid w:val="692E5F1B"/>
    <w:multiLevelType w:val="hybridMultilevel"/>
    <w:tmpl w:val="B7AA795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15:restartNumberingAfterBreak="0">
    <w:nsid w:val="69D266D7"/>
    <w:multiLevelType w:val="hybridMultilevel"/>
    <w:tmpl w:val="0F4C16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B0D1AA1"/>
    <w:multiLevelType w:val="hybridMultilevel"/>
    <w:tmpl w:val="72AEE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E365872"/>
    <w:multiLevelType w:val="hybridMultilevel"/>
    <w:tmpl w:val="C652D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E586990"/>
    <w:multiLevelType w:val="hybridMultilevel"/>
    <w:tmpl w:val="11868CEC"/>
    <w:lvl w:ilvl="0" w:tplc="0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A17903"/>
    <w:multiLevelType w:val="hybridMultilevel"/>
    <w:tmpl w:val="6D1C323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4871E5"/>
    <w:multiLevelType w:val="hybridMultilevel"/>
    <w:tmpl w:val="FB4C2C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809000F">
      <w:start w:val="1"/>
      <w:numFmt w:val="decimal"/>
      <w:lvlText w:val="%3."/>
      <w:lvlJc w:val="left"/>
      <w:pPr>
        <w:ind w:left="198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77DB6A56"/>
    <w:multiLevelType w:val="hybridMultilevel"/>
    <w:tmpl w:val="5EFA22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3" w15:restartNumberingAfterBreak="0">
    <w:nsid w:val="77F2640C"/>
    <w:multiLevelType w:val="hybridMultilevel"/>
    <w:tmpl w:val="D2989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017DFC"/>
    <w:multiLevelType w:val="hybridMultilevel"/>
    <w:tmpl w:val="1DA463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A0F52BA"/>
    <w:multiLevelType w:val="hybridMultilevel"/>
    <w:tmpl w:val="0714F5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1"/>
  </w:num>
  <w:num w:numId="3">
    <w:abstractNumId w:val="47"/>
  </w:num>
  <w:num w:numId="4">
    <w:abstractNumId w:val="37"/>
  </w:num>
  <w:num w:numId="5">
    <w:abstractNumId w:val="16"/>
  </w:num>
  <w:num w:numId="6">
    <w:abstractNumId w:val="55"/>
  </w:num>
  <w:num w:numId="7">
    <w:abstractNumId w:val="66"/>
  </w:num>
  <w:num w:numId="8">
    <w:abstractNumId w:val="20"/>
  </w:num>
  <w:num w:numId="9">
    <w:abstractNumId w:val="67"/>
  </w:num>
  <w:num w:numId="10">
    <w:abstractNumId w:val="84"/>
  </w:num>
  <w:num w:numId="11">
    <w:abstractNumId w:val="68"/>
  </w:num>
  <w:num w:numId="12">
    <w:abstractNumId w:val="38"/>
  </w:num>
  <w:num w:numId="13">
    <w:abstractNumId w:val="85"/>
  </w:num>
  <w:num w:numId="14">
    <w:abstractNumId w:val="30"/>
  </w:num>
  <w:num w:numId="15">
    <w:abstractNumId w:val="74"/>
  </w:num>
  <w:num w:numId="16">
    <w:abstractNumId w:val="4"/>
  </w:num>
  <w:num w:numId="17">
    <w:abstractNumId w:val="57"/>
  </w:num>
  <w:num w:numId="18">
    <w:abstractNumId w:val="27"/>
  </w:num>
  <w:num w:numId="19">
    <w:abstractNumId w:val="82"/>
  </w:num>
  <w:num w:numId="20">
    <w:abstractNumId w:val="41"/>
  </w:num>
  <w:num w:numId="21">
    <w:abstractNumId w:val="72"/>
  </w:num>
  <w:num w:numId="22">
    <w:abstractNumId w:val="75"/>
  </w:num>
  <w:num w:numId="23">
    <w:abstractNumId w:val="10"/>
  </w:num>
  <w:num w:numId="24">
    <w:abstractNumId w:val="0"/>
  </w:num>
  <w:num w:numId="25">
    <w:abstractNumId w:val="78"/>
  </w:num>
  <w:num w:numId="26">
    <w:abstractNumId w:val="15"/>
  </w:num>
  <w:num w:numId="27">
    <w:abstractNumId w:val="1"/>
  </w:num>
  <w:num w:numId="28">
    <w:abstractNumId w:val="73"/>
  </w:num>
  <w:num w:numId="29">
    <w:abstractNumId w:val="63"/>
  </w:num>
  <w:num w:numId="30">
    <w:abstractNumId w:val="39"/>
  </w:num>
  <w:num w:numId="31">
    <w:abstractNumId w:val="23"/>
  </w:num>
  <w:num w:numId="32">
    <w:abstractNumId w:val="42"/>
  </w:num>
  <w:num w:numId="33">
    <w:abstractNumId w:val="69"/>
  </w:num>
  <w:num w:numId="34">
    <w:abstractNumId w:val="12"/>
  </w:num>
  <w:num w:numId="35">
    <w:abstractNumId w:val="70"/>
  </w:num>
  <w:num w:numId="36">
    <w:abstractNumId w:val="53"/>
  </w:num>
  <w:num w:numId="37">
    <w:abstractNumId w:val="61"/>
  </w:num>
  <w:num w:numId="38">
    <w:abstractNumId w:val="54"/>
  </w:num>
  <w:num w:numId="39">
    <w:abstractNumId w:val="77"/>
  </w:num>
  <w:num w:numId="40">
    <w:abstractNumId w:val="56"/>
  </w:num>
  <w:num w:numId="41">
    <w:abstractNumId w:val="28"/>
  </w:num>
  <w:num w:numId="42">
    <w:abstractNumId w:val="34"/>
  </w:num>
  <w:num w:numId="43">
    <w:abstractNumId w:val="26"/>
  </w:num>
  <w:num w:numId="44">
    <w:abstractNumId w:val="5"/>
  </w:num>
  <w:num w:numId="45">
    <w:abstractNumId w:val="18"/>
  </w:num>
  <w:num w:numId="46">
    <w:abstractNumId w:val="7"/>
  </w:num>
  <w:num w:numId="47">
    <w:abstractNumId w:val="44"/>
  </w:num>
  <w:num w:numId="48">
    <w:abstractNumId w:val="33"/>
  </w:num>
  <w:num w:numId="49">
    <w:abstractNumId w:val="35"/>
  </w:num>
  <w:num w:numId="50">
    <w:abstractNumId w:val="76"/>
  </w:num>
  <w:num w:numId="51">
    <w:abstractNumId w:val="25"/>
  </w:num>
  <w:num w:numId="52">
    <w:abstractNumId w:val="31"/>
  </w:num>
  <w:num w:numId="53">
    <w:abstractNumId w:val="49"/>
  </w:num>
  <w:num w:numId="54">
    <w:abstractNumId w:val="6"/>
  </w:num>
  <w:num w:numId="55">
    <w:abstractNumId w:val="22"/>
  </w:num>
  <w:num w:numId="56">
    <w:abstractNumId w:val="62"/>
  </w:num>
  <w:num w:numId="57">
    <w:abstractNumId w:val="14"/>
  </w:num>
  <w:num w:numId="58">
    <w:abstractNumId w:val="60"/>
  </w:num>
  <w:num w:numId="59">
    <w:abstractNumId w:val="36"/>
  </w:num>
  <w:num w:numId="60">
    <w:abstractNumId w:val="2"/>
  </w:num>
  <w:num w:numId="61">
    <w:abstractNumId w:val="45"/>
  </w:num>
  <w:num w:numId="62">
    <w:abstractNumId w:val="50"/>
  </w:num>
  <w:num w:numId="63">
    <w:abstractNumId w:val="29"/>
  </w:num>
  <w:num w:numId="64">
    <w:abstractNumId w:val="43"/>
  </w:num>
  <w:num w:numId="65">
    <w:abstractNumId w:val="48"/>
  </w:num>
  <w:num w:numId="66">
    <w:abstractNumId w:val="52"/>
  </w:num>
  <w:num w:numId="67">
    <w:abstractNumId w:val="83"/>
  </w:num>
  <w:num w:numId="68">
    <w:abstractNumId w:val="81"/>
  </w:num>
  <w:num w:numId="69">
    <w:abstractNumId w:val="11"/>
  </w:num>
  <w:num w:numId="70">
    <w:abstractNumId w:val="13"/>
  </w:num>
  <w:num w:numId="71">
    <w:abstractNumId w:val="64"/>
  </w:num>
  <w:num w:numId="72">
    <w:abstractNumId w:val="80"/>
  </w:num>
  <w:num w:numId="73">
    <w:abstractNumId w:val="32"/>
  </w:num>
  <w:num w:numId="74">
    <w:abstractNumId w:val="19"/>
  </w:num>
  <w:num w:numId="75">
    <w:abstractNumId w:val="9"/>
  </w:num>
  <w:num w:numId="76">
    <w:abstractNumId w:val="58"/>
  </w:num>
  <w:num w:numId="77">
    <w:abstractNumId w:val="17"/>
  </w:num>
  <w:num w:numId="78">
    <w:abstractNumId w:val="46"/>
  </w:num>
  <w:num w:numId="79">
    <w:abstractNumId w:val="59"/>
  </w:num>
  <w:num w:numId="80">
    <w:abstractNumId w:val="3"/>
  </w:num>
  <w:num w:numId="81">
    <w:abstractNumId w:val="21"/>
  </w:num>
  <w:num w:numId="82">
    <w:abstractNumId w:val="65"/>
  </w:num>
  <w:num w:numId="83">
    <w:abstractNumId w:val="71"/>
  </w:num>
  <w:num w:numId="84">
    <w:abstractNumId w:val="40"/>
  </w:num>
  <w:num w:numId="85">
    <w:abstractNumId w:val="79"/>
  </w:num>
  <w:num w:numId="86">
    <w:abstractNumId w:val="2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779"/>
    <w:rsid w:val="0000029D"/>
    <w:rsid w:val="00004BAF"/>
    <w:rsid w:val="000177D5"/>
    <w:rsid w:val="00036447"/>
    <w:rsid w:val="00057E19"/>
    <w:rsid w:val="000761C8"/>
    <w:rsid w:val="000A6F99"/>
    <w:rsid w:val="000B2D83"/>
    <w:rsid w:val="000C0E6A"/>
    <w:rsid w:val="000E6FEA"/>
    <w:rsid w:val="000F18AB"/>
    <w:rsid w:val="0012029B"/>
    <w:rsid w:val="0013103E"/>
    <w:rsid w:val="00146B3B"/>
    <w:rsid w:val="00147C9C"/>
    <w:rsid w:val="00180B43"/>
    <w:rsid w:val="001C09B0"/>
    <w:rsid w:val="001D6E60"/>
    <w:rsid w:val="00215352"/>
    <w:rsid w:val="00221EE7"/>
    <w:rsid w:val="002252ED"/>
    <w:rsid w:val="00236507"/>
    <w:rsid w:val="0023658C"/>
    <w:rsid w:val="0024700C"/>
    <w:rsid w:val="002800F4"/>
    <w:rsid w:val="0028323E"/>
    <w:rsid w:val="00285FEB"/>
    <w:rsid w:val="00287271"/>
    <w:rsid w:val="00296A5D"/>
    <w:rsid w:val="002A3001"/>
    <w:rsid w:val="002B0FC9"/>
    <w:rsid w:val="002D4BAC"/>
    <w:rsid w:val="002E3E07"/>
    <w:rsid w:val="00303FC0"/>
    <w:rsid w:val="0030573E"/>
    <w:rsid w:val="003328A6"/>
    <w:rsid w:val="003821CA"/>
    <w:rsid w:val="003A2DB7"/>
    <w:rsid w:val="003A30C7"/>
    <w:rsid w:val="003B2EE3"/>
    <w:rsid w:val="003F2822"/>
    <w:rsid w:val="0040505B"/>
    <w:rsid w:val="00423393"/>
    <w:rsid w:val="00423558"/>
    <w:rsid w:val="00427B38"/>
    <w:rsid w:val="0043703C"/>
    <w:rsid w:val="004378C1"/>
    <w:rsid w:val="00443624"/>
    <w:rsid w:val="0044636C"/>
    <w:rsid w:val="00452FA2"/>
    <w:rsid w:val="004536C9"/>
    <w:rsid w:val="0048455D"/>
    <w:rsid w:val="004D05BD"/>
    <w:rsid w:val="004D1981"/>
    <w:rsid w:val="004D2088"/>
    <w:rsid w:val="005072E4"/>
    <w:rsid w:val="005176DA"/>
    <w:rsid w:val="0052101A"/>
    <w:rsid w:val="00522BA8"/>
    <w:rsid w:val="005327B3"/>
    <w:rsid w:val="00535A3C"/>
    <w:rsid w:val="005414DF"/>
    <w:rsid w:val="00594C3C"/>
    <w:rsid w:val="005A0751"/>
    <w:rsid w:val="005A6156"/>
    <w:rsid w:val="005B20D1"/>
    <w:rsid w:val="005B635F"/>
    <w:rsid w:val="005E4A1B"/>
    <w:rsid w:val="005F0AC2"/>
    <w:rsid w:val="005F0BAD"/>
    <w:rsid w:val="00604975"/>
    <w:rsid w:val="00615E44"/>
    <w:rsid w:val="006227B5"/>
    <w:rsid w:val="0062598E"/>
    <w:rsid w:val="006305D6"/>
    <w:rsid w:val="0068266C"/>
    <w:rsid w:val="00683FCB"/>
    <w:rsid w:val="006845AE"/>
    <w:rsid w:val="00685AF7"/>
    <w:rsid w:val="006934F0"/>
    <w:rsid w:val="00697791"/>
    <w:rsid w:val="006A5088"/>
    <w:rsid w:val="006B0EBB"/>
    <w:rsid w:val="006C5A3B"/>
    <w:rsid w:val="006D4779"/>
    <w:rsid w:val="006D54F1"/>
    <w:rsid w:val="006E4B70"/>
    <w:rsid w:val="0071017D"/>
    <w:rsid w:val="00716809"/>
    <w:rsid w:val="007363B5"/>
    <w:rsid w:val="00745C31"/>
    <w:rsid w:val="00763F97"/>
    <w:rsid w:val="00764DA2"/>
    <w:rsid w:val="00777FCC"/>
    <w:rsid w:val="00780585"/>
    <w:rsid w:val="00783B13"/>
    <w:rsid w:val="007B6370"/>
    <w:rsid w:val="007E2B03"/>
    <w:rsid w:val="007F5ED3"/>
    <w:rsid w:val="00832C97"/>
    <w:rsid w:val="00844257"/>
    <w:rsid w:val="00847779"/>
    <w:rsid w:val="00874E77"/>
    <w:rsid w:val="00874F4A"/>
    <w:rsid w:val="0088555B"/>
    <w:rsid w:val="00896112"/>
    <w:rsid w:val="008B53AC"/>
    <w:rsid w:val="008E6745"/>
    <w:rsid w:val="0092615C"/>
    <w:rsid w:val="0093103F"/>
    <w:rsid w:val="009314CB"/>
    <w:rsid w:val="0095416B"/>
    <w:rsid w:val="00976681"/>
    <w:rsid w:val="009A0FAE"/>
    <w:rsid w:val="009B40F8"/>
    <w:rsid w:val="009D5575"/>
    <w:rsid w:val="009E2967"/>
    <w:rsid w:val="009F6171"/>
    <w:rsid w:val="009F7353"/>
    <w:rsid w:val="00A24F53"/>
    <w:rsid w:val="00A54007"/>
    <w:rsid w:val="00A627B9"/>
    <w:rsid w:val="00A63C2B"/>
    <w:rsid w:val="00A96867"/>
    <w:rsid w:val="00AB3966"/>
    <w:rsid w:val="00AB6B1A"/>
    <w:rsid w:val="00AC7C6E"/>
    <w:rsid w:val="00AE6E10"/>
    <w:rsid w:val="00B01A80"/>
    <w:rsid w:val="00B07DD9"/>
    <w:rsid w:val="00B21F4A"/>
    <w:rsid w:val="00B23782"/>
    <w:rsid w:val="00B24286"/>
    <w:rsid w:val="00B40808"/>
    <w:rsid w:val="00BC0668"/>
    <w:rsid w:val="00BC57D1"/>
    <w:rsid w:val="00BF7F45"/>
    <w:rsid w:val="00C0584F"/>
    <w:rsid w:val="00C05B16"/>
    <w:rsid w:val="00C34E5A"/>
    <w:rsid w:val="00C520A4"/>
    <w:rsid w:val="00C63914"/>
    <w:rsid w:val="00C77A5A"/>
    <w:rsid w:val="00C84CF1"/>
    <w:rsid w:val="00CA21A9"/>
    <w:rsid w:val="00CB082E"/>
    <w:rsid w:val="00CD022B"/>
    <w:rsid w:val="00CE4C23"/>
    <w:rsid w:val="00CF0465"/>
    <w:rsid w:val="00CF5DFC"/>
    <w:rsid w:val="00D13FC2"/>
    <w:rsid w:val="00D42EE8"/>
    <w:rsid w:val="00D43297"/>
    <w:rsid w:val="00D7200C"/>
    <w:rsid w:val="00D9780F"/>
    <w:rsid w:val="00DA33BF"/>
    <w:rsid w:val="00DD020F"/>
    <w:rsid w:val="00DE0AAD"/>
    <w:rsid w:val="00E10345"/>
    <w:rsid w:val="00E118F6"/>
    <w:rsid w:val="00E57E48"/>
    <w:rsid w:val="00E62BAD"/>
    <w:rsid w:val="00E77039"/>
    <w:rsid w:val="00EC7803"/>
    <w:rsid w:val="00ED4022"/>
    <w:rsid w:val="00ED53DD"/>
    <w:rsid w:val="00ED6554"/>
    <w:rsid w:val="00F01B90"/>
    <w:rsid w:val="00F334ED"/>
    <w:rsid w:val="00F5699E"/>
    <w:rsid w:val="00F70915"/>
    <w:rsid w:val="00F72DB5"/>
    <w:rsid w:val="00F9741D"/>
    <w:rsid w:val="00FB0854"/>
    <w:rsid w:val="00FD3C9F"/>
    <w:rsid w:val="00FE1B29"/>
    <w:rsid w:val="00FE431D"/>
    <w:rsid w:val="00FF48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2CF04"/>
  <w14:defaultImageDpi w14:val="32767"/>
  <w15:chartTrackingRefBased/>
  <w15:docId w15:val="{0E3222F1-C9E9-9E48-8722-D21AE9E4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779"/>
    <w:pPr>
      <w:keepNext/>
      <w:keepLines/>
      <w:spacing w:before="24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847779"/>
    <w:pPr>
      <w:keepNext/>
      <w:keepLines/>
      <w:spacing w:before="4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unhideWhenUsed/>
    <w:qFormat/>
    <w:rsid w:val="00036447"/>
    <w:pPr>
      <w:keepNext/>
      <w:keepLines/>
      <w:spacing w:before="40"/>
      <w:outlineLvl w:val="2"/>
    </w:pPr>
    <w:rPr>
      <w:rFonts w:asciiTheme="majorHAnsi" w:eastAsiaTheme="majorEastAsia" w:hAnsiTheme="majorHAnsi" w:cstheme="majorBidi"/>
      <w:color w:val="481346" w:themeColor="accent1" w:themeShade="7F"/>
    </w:rPr>
  </w:style>
  <w:style w:type="paragraph" w:styleId="Heading4">
    <w:name w:val="heading 4"/>
    <w:basedOn w:val="Normal"/>
    <w:next w:val="Normal"/>
    <w:link w:val="Heading4Char"/>
    <w:uiPriority w:val="9"/>
    <w:unhideWhenUsed/>
    <w:qFormat/>
    <w:rsid w:val="0071017D"/>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5">
    <w:name w:val="heading 5"/>
    <w:basedOn w:val="Normal"/>
    <w:next w:val="Normal"/>
    <w:link w:val="Heading5Char"/>
    <w:uiPriority w:val="9"/>
    <w:unhideWhenUsed/>
    <w:qFormat/>
    <w:rsid w:val="0071017D"/>
    <w:pPr>
      <w:keepNext/>
      <w:keepLines/>
      <w:spacing w:before="40"/>
      <w:outlineLvl w:val="4"/>
    </w:pPr>
    <w:rPr>
      <w:rFonts w:asciiTheme="majorHAnsi" w:eastAsiaTheme="majorEastAsia" w:hAnsiTheme="majorHAnsi" w:cstheme="majorBidi"/>
      <w:color w:val="6D1D6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48"/>
    <w:pPr>
      <w:tabs>
        <w:tab w:val="center" w:pos="4513"/>
        <w:tab w:val="right" w:pos="9026"/>
      </w:tabs>
    </w:pPr>
  </w:style>
  <w:style w:type="character" w:customStyle="1" w:styleId="HeaderChar">
    <w:name w:val="Header Char"/>
    <w:basedOn w:val="DefaultParagraphFont"/>
    <w:link w:val="Header"/>
    <w:uiPriority w:val="99"/>
    <w:rsid w:val="00E57E48"/>
  </w:style>
  <w:style w:type="paragraph" w:styleId="Footer">
    <w:name w:val="footer"/>
    <w:basedOn w:val="Normal"/>
    <w:link w:val="FooterChar"/>
    <w:uiPriority w:val="99"/>
    <w:unhideWhenUsed/>
    <w:rsid w:val="00E57E48"/>
    <w:pPr>
      <w:tabs>
        <w:tab w:val="center" w:pos="4513"/>
        <w:tab w:val="right" w:pos="9026"/>
      </w:tabs>
    </w:pPr>
  </w:style>
  <w:style w:type="character" w:customStyle="1" w:styleId="FooterChar">
    <w:name w:val="Footer Char"/>
    <w:basedOn w:val="DefaultParagraphFont"/>
    <w:link w:val="Footer"/>
    <w:uiPriority w:val="99"/>
    <w:rsid w:val="00E57E48"/>
  </w:style>
  <w:style w:type="paragraph" w:styleId="Title">
    <w:name w:val="Title"/>
    <w:basedOn w:val="Normal"/>
    <w:next w:val="Normal"/>
    <w:link w:val="TitleChar"/>
    <w:uiPriority w:val="10"/>
    <w:qFormat/>
    <w:rsid w:val="00E57E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E48"/>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E57E48"/>
  </w:style>
  <w:style w:type="character" w:customStyle="1" w:styleId="Heading1Char">
    <w:name w:val="Heading 1 Char"/>
    <w:basedOn w:val="DefaultParagraphFont"/>
    <w:link w:val="Heading1"/>
    <w:uiPriority w:val="9"/>
    <w:rsid w:val="00847779"/>
    <w:rPr>
      <w:rFonts w:asciiTheme="majorHAnsi" w:eastAsiaTheme="majorEastAsia" w:hAnsiTheme="majorHAnsi" w:cstheme="majorBidi"/>
      <w:color w:val="6D1D6A" w:themeColor="accent1" w:themeShade="BF"/>
      <w:sz w:val="32"/>
      <w:szCs w:val="32"/>
    </w:rPr>
  </w:style>
  <w:style w:type="character" w:customStyle="1" w:styleId="Heading2Char">
    <w:name w:val="Heading 2 Char"/>
    <w:basedOn w:val="DefaultParagraphFont"/>
    <w:link w:val="Heading2"/>
    <w:uiPriority w:val="9"/>
    <w:rsid w:val="00847779"/>
    <w:rPr>
      <w:rFonts w:asciiTheme="majorHAnsi" w:eastAsiaTheme="majorEastAsia" w:hAnsiTheme="majorHAnsi" w:cstheme="majorBidi"/>
      <w:color w:val="6D1D6A" w:themeColor="accent1" w:themeShade="BF"/>
      <w:sz w:val="26"/>
      <w:szCs w:val="26"/>
    </w:rPr>
  </w:style>
  <w:style w:type="character" w:customStyle="1" w:styleId="Heading3Char">
    <w:name w:val="Heading 3 Char"/>
    <w:basedOn w:val="DefaultParagraphFont"/>
    <w:link w:val="Heading3"/>
    <w:uiPriority w:val="9"/>
    <w:rsid w:val="00036447"/>
    <w:rPr>
      <w:rFonts w:asciiTheme="majorHAnsi" w:eastAsiaTheme="majorEastAsia" w:hAnsiTheme="majorHAnsi" w:cstheme="majorBidi"/>
      <w:color w:val="481346" w:themeColor="accent1" w:themeShade="7F"/>
    </w:rPr>
  </w:style>
  <w:style w:type="paragraph" w:styleId="ListParagraph">
    <w:name w:val="List Paragraph"/>
    <w:basedOn w:val="Normal"/>
    <w:uiPriority w:val="34"/>
    <w:qFormat/>
    <w:rsid w:val="00036447"/>
    <w:pPr>
      <w:ind w:left="720"/>
      <w:contextualSpacing/>
    </w:pPr>
  </w:style>
  <w:style w:type="table" w:styleId="TableGrid">
    <w:name w:val="Table Grid"/>
    <w:basedOn w:val="TableNormal"/>
    <w:uiPriority w:val="39"/>
    <w:rsid w:val="00630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05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227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4D2088"/>
    <w:rPr>
      <w:rFonts w:eastAsiaTheme="minorEastAsia"/>
      <w:sz w:val="22"/>
      <w:szCs w:val="22"/>
      <w:lang w:val="en-US" w:eastAsia="zh-CN"/>
    </w:rPr>
  </w:style>
  <w:style w:type="character" w:customStyle="1" w:styleId="NoSpacingChar">
    <w:name w:val="No Spacing Char"/>
    <w:basedOn w:val="DefaultParagraphFont"/>
    <w:link w:val="NoSpacing"/>
    <w:uiPriority w:val="1"/>
    <w:rsid w:val="004D2088"/>
    <w:rPr>
      <w:rFonts w:eastAsiaTheme="minorEastAsia"/>
      <w:sz w:val="22"/>
      <w:szCs w:val="22"/>
      <w:lang w:val="en-US" w:eastAsia="zh-CN"/>
    </w:rPr>
  </w:style>
  <w:style w:type="paragraph" w:styleId="BalloonText">
    <w:name w:val="Balloon Text"/>
    <w:basedOn w:val="Normal"/>
    <w:link w:val="BalloonTextChar"/>
    <w:uiPriority w:val="99"/>
    <w:semiHidden/>
    <w:unhideWhenUsed/>
    <w:rsid w:val="003821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21CA"/>
    <w:rPr>
      <w:rFonts w:ascii="Times New Roman" w:hAnsi="Times New Roman" w:cs="Times New Roman"/>
      <w:sz w:val="18"/>
      <w:szCs w:val="18"/>
    </w:rPr>
  </w:style>
  <w:style w:type="paragraph" w:styleId="TOCHeading">
    <w:name w:val="TOC Heading"/>
    <w:basedOn w:val="Heading1"/>
    <w:next w:val="Normal"/>
    <w:uiPriority w:val="39"/>
    <w:unhideWhenUsed/>
    <w:qFormat/>
    <w:rsid w:val="003821C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1017D"/>
    <w:pPr>
      <w:spacing w:before="120"/>
    </w:pPr>
    <w:rPr>
      <w:rFonts w:cstheme="minorHAnsi"/>
      <w:b/>
      <w:bCs/>
      <w:iCs/>
    </w:rPr>
  </w:style>
  <w:style w:type="paragraph" w:styleId="TOC2">
    <w:name w:val="toc 2"/>
    <w:basedOn w:val="Normal"/>
    <w:next w:val="Normal"/>
    <w:autoRedefine/>
    <w:uiPriority w:val="39"/>
    <w:unhideWhenUsed/>
    <w:rsid w:val="003821CA"/>
    <w:pPr>
      <w:spacing w:before="120"/>
      <w:ind w:left="240"/>
    </w:pPr>
    <w:rPr>
      <w:rFonts w:cstheme="minorHAnsi"/>
      <w:b/>
      <w:bCs/>
      <w:sz w:val="22"/>
      <w:szCs w:val="22"/>
    </w:rPr>
  </w:style>
  <w:style w:type="paragraph" w:styleId="TOC3">
    <w:name w:val="toc 3"/>
    <w:basedOn w:val="Normal"/>
    <w:next w:val="Normal"/>
    <w:autoRedefine/>
    <w:uiPriority w:val="39"/>
    <w:unhideWhenUsed/>
    <w:rsid w:val="003821CA"/>
    <w:pPr>
      <w:ind w:left="480"/>
    </w:pPr>
    <w:rPr>
      <w:rFonts w:cstheme="minorHAnsi"/>
      <w:sz w:val="20"/>
      <w:szCs w:val="20"/>
    </w:rPr>
  </w:style>
  <w:style w:type="character" w:styleId="Hyperlink">
    <w:name w:val="Hyperlink"/>
    <w:basedOn w:val="DefaultParagraphFont"/>
    <w:uiPriority w:val="99"/>
    <w:unhideWhenUsed/>
    <w:rsid w:val="003821CA"/>
    <w:rPr>
      <w:color w:val="0066FF" w:themeColor="hyperlink"/>
      <w:u w:val="single"/>
    </w:rPr>
  </w:style>
  <w:style w:type="paragraph" w:styleId="TOC4">
    <w:name w:val="toc 4"/>
    <w:basedOn w:val="Normal"/>
    <w:next w:val="Normal"/>
    <w:autoRedefine/>
    <w:uiPriority w:val="39"/>
    <w:unhideWhenUsed/>
    <w:rsid w:val="003821CA"/>
    <w:pPr>
      <w:ind w:left="720"/>
    </w:pPr>
    <w:rPr>
      <w:rFonts w:cstheme="minorHAnsi"/>
      <w:sz w:val="20"/>
      <w:szCs w:val="20"/>
    </w:rPr>
  </w:style>
  <w:style w:type="paragraph" w:styleId="TOC5">
    <w:name w:val="toc 5"/>
    <w:basedOn w:val="Normal"/>
    <w:next w:val="Normal"/>
    <w:autoRedefine/>
    <w:uiPriority w:val="39"/>
    <w:unhideWhenUsed/>
    <w:rsid w:val="003821CA"/>
    <w:pPr>
      <w:ind w:left="960"/>
    </w:pPr>
    <w:rPr>
      <w:rFonts w:cstheme="minorHAnsi"/>
      <w:sz w:val="20"/>
      <w:szCs w:val="20"/>
    </w:rPr>
  </w:style>
  <w:style w:type="paragraph" w:styleId="TOC6">
    <w:name w:val="toc 6"/>
    <w:basedOn w:val="Normal"/>
    <w:next w:val="Normal"/>
    <w:autoRedefine/>
    <w:uiPriority w:val="39"/>
    <w:unhideWhenUsed/>
    <w:rsid w:val="003821CA"/>
    <w:pPr>
      <w:ind w:left="1200"/>
    </w:pPr>
    <w:rPr>
      <w:rFonts w:cstheme="minorHAnsi"/>
      <w:sz w:val="20"/>
      <w:szCs w:val="20"/>
    </w:rPr>
  </w:style>
  <w:style w:type="paragraph" w:styleId="TOC7">
    <w:name w:val="toc 7"/>
    <w:basedOn w:val="Normal"/>
    <w:next w:val="Normal"/>
    <w:autoRedefine/>
    <w:uiPriority w:val="39"/>
    <w:unhideWhenUsed/>
    <w:rsid w:val="003821CA"/>
    <w:pPr>
      <w:ind w:left="1440"/>
    </w:pPr>
    <w:rPr>
      <w:rFonts w:cstheme="minorHAnsi"/>
      <w:sz w:val="20"/>
      <w:szCs w:val="20"/>
    </w:rPr>
  </w:style>
  <w:style w:type="paragraph" w:styleId="TOC8">
    <w:name w:val="toc 8"/>
    <w:basedOn w:val="Normal"/>
    <w:next w:val="Normal"/>
    <w:autoRedefine/>
    <w:uiPriority w:val="39"/>
    <w:unhideWhenUsed/>
    <w:rsid w:val="003821CA"/>
    <w:pPr>
      <w:ind w:left="1680"/>
    </w:pPr>
    <w:rPr>
      <w:rFonts w:cstheme="minorHAnsi"/>
      <w:sz w:val="20"/>
      <w:szCs w:val="20"/>
    </w:rPr>
  </w:style>
  <w:style w:type="paragraph" w:styleId="TOC9">
    <w:name w:val="toc 9"/>
    <w:basedOn w:val="Normal"/>
    <w:next w:val="Normal"/>
    <w:autoRedefine/>
    <w:uiPriority w:val="39"/>
    <w:unhideWhenUsed/>
    <w:rsid w:val="003821CA"/>
    <w:pPr>
      <w:ind w:left="1920"/>
    </w:pPr>
    <w:rPr>
      <w:rFonts w:cstheme="minorHAnsi"/>
      <w:sz w:val="20"/>
      <w:szCs w:val="20"/>
    </w:rPr>
  </w:style>
  <w:style w:type="character" w:customStyle="1" w:styleId="Heading4Char">
    <w:name w:val="Heading 4 Char"/>
    <w:basedOn w:val="DefaultParagraphFont"/>
    <w:link w:val="Heading4"/>
    <w:uiPriority w:val="9"/>
    <w:rsid w:val="0071017D"/>
    <w:rPr>
      <w:rFonts w:asciiTheme="majorHAnsi" w:eastAsiaTheme="majorEastAsia" w:hAnsiTheme="majorHAnsi" w:cstheme="majorBidi"/>
      <w:i/>
      <w:iCs/>
      <w:color w:val="6D1D6A" w:themeColor="accent1" w:themeShade="BF"/>
    </w:rPr>
  </w:style>
  <w:style w:type="character" w:customStyle="1" w:styleId="Heading5Char">
    <w:name w:val="Heading 5 Char"/>
    <w:basedOn w:val="DefaultParagraphFont"/>
    <w:link w:val="Heading5"/>
    <w:uiPriority w:val="9"/>
    <w:rsid w:val="0071017D"/>
    <w:rPr>
      <w:rFonts w:asciiTheme="majorHAnsi" w:eastAsiaTheme="majorEastAsia" w:hAnsiTheme="majorHAnsi" w:cstheme="majorBidi"/>
      <w:color w:val="6D1D6A" w:themeColor="accent1" w:themeShade="BF"/>
    </w:rPr>
  </w:style>
  <w:style w:type="character" w:styleId="PlaceholderText">
    <w:name w:val="Placeholder Text"/>
    <w:basedOn w:val="DefaultParagraphFont"/>
    <w:uiPriority w:val="99"/>
    <w:semiHidden/>
    <w:rsid w:val="0071017D"/>
    <w:rPr>
      <w:color w:val="808080"/>
    </w:rPr>
  </w:style>
  <w:style w:type="table" w:styleId="PlainTable1">
    <w:name w:val="Plain Table 1"/>
    <w:basedOn w:val="TableNormal"/>
    <w:uiPriority w:val="41"/>
    <w:rsid w:val="0071017D"/>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unhideWhenUsed/>
    <w:rsid w:val="007101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631214">
      <w:bodyDiv w:val="1"/>
      <w:marLeft w:val="0"/>
      <w:marRight w:val="0"/>
      <w:marTop w:val="0"/>
      <w:marBottom w:val="0"/>
      <w:divBdr>
        <w:top w:val="none" w:sz="0" w:space="0" w:color="auto"/>
        <w:left w:val="none" w:sz="0" w:space="0" w:color="auto"/>
        <w:bottom w:val="none" w:sz="0" w:space="0" w:color="auto"/>
        <w:right w:val="none" w:sz="0" w:space="0" w:color="auto"/>
      </w:divBdr>
      <w:divsChild>
        <w:div w:id="548999960">
          <w:marLeft w:val="0"/>
          <w:marRight w:val="0"/>
          <w:marTop w:val="0"/>
          <w:marBottom w:val="0"/>
          <w:divBdr>
            <w:top w:val="none" w:sz="0" w:space="0" w:color="auto"/>
            <w:left w:val="none" w:sz="0" w:space="0" w:color="auto"/>
            <w:bottom w:val="none" w:sz="0" w:space="0" w:color="auto"/>
            <w:right w:val="none" w:sz="0" w:space="0" w:color="auto"/>
          </w:divBdr>
          <w:divsChild>
            <w:div w:id="619458963">
              <w:marLeft w:val="0"/>
              <w:marRight w:val="0"/>
              <w:marTop w:val="0"/>
              <w:marBottom w:val="0"/>
              <w:divBdr>
                <w:top w:val="none" w:sz="0" w:space="0" w:color="auto"/>
                <w:left w:val="none" w:sz="0" w:space="0" w:color="auto"/>
                <w:bottom w:val="none" w:sz="0" w:space="0" w:color="auto"/>
                <w:right w:val="none" w:sz="0" w:space="0" w:color="auto"/>
              </w:divBdr>
            </w:div>
            <w:div w:id="1480919806">
              <w:marLeft w:val="0"/>
              <w:marRight w:val="0"/>
              <w:marTop w:val="0"/>
              <w:marBottom w:val="0"/>
              <w:divBdr>
                <w:top w:val="none" w:sz="0" w:space="0" w:color="auto"/>
                <w:left w:val="none" w:sz="0" w:space="0" w:color="auto"/>
                <w:bottom w:val="none" w:sz="0" w:space="0" w:color="auto"/>
                <w:right w:val="none" w:sz="0" w:space="0" w:color="auto"/>
              </w:divBdr>
            </w:div>
            <w:div w:id="1082331952">
              <w:marLeft w:val="0"/>
              <w:marRight w:val="0"/>
              <w:marTop w:val="0"/>
              <w:marBottom w:val="0"/>
              <w:divBdr>
                <w:top w:val="none" w:sz="0" w:space="0" w:color="auto"/>
                <w:left w:val="none" w:sz="0" w:space="0" w:color="auto"/>
                <w:bottom w:val="none" w:sz="0" w:space="0" w:color="auto"/>
                <w:right w:val="none" w:sz="0" w:space="0" w:color="auto"/>
              </w:divBdr>
            </w:div>
            <w:div w:id="453982346">
              <w:marLeft w:val="0"/>
              <w:marRight w:val="0"/>
              <w:marTop w:val="0"/>
              <w:marBottom w:val="0"/>
              <w:divBdr>
                <w:top w:val="none" w:sz="0" w:space="0" w:color="auto"/>
                <w:left w:val="none" w:sz="0" w:space="0" w:color="auto"/>
                <w:bottom w:val="none" w:sz="0" w:space="0" w:color="auto"/>
                <w:right w:val="none" w:sz="0" w:space="0" w:color="auto"/>
              </w:divBdr>
            </w:div>
            <w:div w:id="274211147">
              <w:marLeft w:val="0"/>
              <w:marRight w:val="0"/>
              <w:marTop w:val="0"/>
              <w:marBottom w:val="0"/>
              <w:divBdr>
                <w:top w:val="none" w:sz="0" w:space="0" w:color="auto"/>
                <w:left w:val="none" w:sz="0" w:space="0" w:color="auto"/>
                <w:bottom w:val="none" w:sz="0" w:space="0" w:color="auto"/>
                <w:right w:val="none" w:sz="0" w:space="0" w:color="auto"/>
              </w:divBdr>
            </w:div>
            <w:div w:id="1493061224">
              <w:marLeft w:val="0"/>
              <w:marRight w:val="0"/>
              <w:marTop w:val="0"/>
              <w:marBottom w:val="0"/>
              <w:divBdr>
                <w:top w:val="none" w:sz="0" w:space="0" w:color="auto"/>
                <w:left w:val="none" w:sz="0" w:space="0" w:color="auto"/>
                <w:bottom w:val="none" w:sz="0" w:space="0" w:color="auto"/>
                <w:right w:val="none" w:sz="0" w:space="0" w:color="auto"/>
              </w:divBdr>
            </w:div>
            <w:div w:id="2025862888">
              <w:marLeft w:val="0"/>
              <w:marRight w:val="0"/>
              <w:marTop w:val="0"/>
              <w:marBottom w:val="0"/>
              <w:divBdr>
                <w:top w:val="none" w:sz="0" w:space="0" w:color="auto"/>
                <w:left w:val="none" w:sz="0" w:space="0" w:color="auto"/>
                <w:bottom w:val="none" w:sz="0" w:space="0" w:color="auto"/>
                <w:right w:val="none" w:sz="0" w:space="0" w:color="auto"/>
              </w:divBdr>
            </w:div>
            <w:div w:id="1801411299">
              <w:marLeft w:val="0"/>
              <w:marRight w:val="0"/>
              <w:marTop w:val="0"/>
              <w:marBottom w:val="0"/>
              <w:divBdr>
                <w:top w:val="none" w:sz="0" w:space="0" w:color="auto"/>
                <w:left w:val="none" w:sz="0" w:space="0" w:color="auto"/>
                <w:bottom w:val="none" w:sz="0" w:space="0" w:color="auto"/>
                <w:right w:val="none" w:sz="0" w:space="0" w:color="auto"/>
              </w:divBdr>
            </w:div>
            <w:div w:id="14352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9984">
      <w:bodyDiv w:val="1"/>
      <w:marLeft w:val="0"/>
      <w:marRight w:val="0"/>
      <w:marTop w:val="0"/>
      <w:marBottom w:val="0"/>
      <w:divBdr>
        <w:top w:val="none" w:sz="0" w:space="0" w:color="auto"/>
        <w:left w:val="none" w:sz="0" w:space="0" w:color="auto"/>
        <w:bottom w:val="none" w:sz="0" w:space="0" w:color="auto"/>
        <w:right w:val="none" w:sz="0" w:space="0" w:color="auto"/>
      </w:divBdr>
      <w:divsChild>
        <w:div w:id="1114598322">
          <w:marLeft w:val="0"/>
          <w:marRight w:val="0"/>
          <w:marTop w:val="0"/>
          <w:marBottom w:val="0"/>
          <w:divBdr>
            <w:top w:val="none" w:sz="0" w:space="0" w:color="auto"/>
            <w:left w:val="none" w:sz="0" w:space="0" w:color="auto"/>
            <w:bottom w:val="none" w:sz="0" w:space="0" w:color="auto"/>
            <w:right w:val="none" w:sz="0" w:space="0" w:color="auto"/>
          </w:divBdr>
          <w:divsChild>
            <w:div w:id="823201765">
              <w:marLeft w:val="0"/>
              <w:marRight w:val="0"/>
              <w:marTop w:val="0"/>
              <w:marBottom w:val="0"/>
              <w:divBdr>
                <w:top w:val="none" w:sz="0" w:space="0" w:color="auto"/>
                <w:left w:val="none" w:sz="0" w:space="0" w:color="auto"/>
                <w:bottom w:val="none" w:sz="0" w:space="0" w:color="auto"/>
                <w:right w:val="none" w:sz="0" w:space="0" w:color="auto"/>
              </w:divBdr>
            </w:div>
            <w:div w:id="1068381453">
              <w:marLeft w:val="0"/>
              <w:marRight w:val="0"/>
              <w:marTop w:val="0"/>
              <w:marBottom w:val="0"/>
              <w:divBdr>
                <w:top w:val="none" w:sz="0" w:space="0" w:color="auto"/>
                <w:left w:val="none" w:sz="0" w:space="0" w:color="auto"/>
                <w:bottom w:val="none" w:sz="0" w:space="0" w:color="auto"/>
                <w:right w:val="none" w:sz="0" w:space="0" w:color="auto"/>
              </w:divBdr>
            </w:div>
            <w:div w:id="1511260777">
              <w:marLeft w:val="0"/>
              <w:marRight w:val="0"/>
              <w:marTop w:val="0"/>
              <w:marBottom w:val="0"/>
              <w:divBdr>
                <w:top w:val="none" w:sz="0" w:space="0" w:color="auto"/>
                <w:left w:val="none" w:sz="0" w:space="0" w:color="auto"/>
                <w:bottom w:val="none" w:sz="0" w:space="0" w:color="auto"/>
                <w:right w:val="none" w:sz="0" w:space="0" w:color="auto"/>
              </w:divBdr>
            </w:div>
            <w:div w:id="1888101452">
              <w:marLeft w:val="0"/>
              <w:marRight w:val="0"/>
              <w:marTop w:val="0"/>
              <w:marBottom w:val="0"/>
              <w:divBdr>
                <w:top w:val="none" w:sz="0" w:space="0" w:color="auto"/>
                <w:left w:val="none" w:sz="0" w:space="0" w:color="auto"/>
                <w:bottom w:val="none" w:sz="0" w:space="0" w:color="auto"/>
                <w:right w:val="none" w:sz="0" w:space="0" w:color="auto"/>
              </w:divBdr>
            </w:div>
            <w:div w:id="148330079">
              <w:marLeft w:val="0"/>
              <w:marRight w:val="0"/>
              <w:marTop w:val="0"/>
              <w:marBottom w:val="0"/>
              <w:divBdr>
                <w:top w:val="none" w:sz="0" w:space="0" w:color="auto"/>
                <w:left w:val="none" w:sz="0" w:space="0" w:color="auto"/>
                <w:bottom w:val="none" w:sz="0" w:space="0" w:color="auto"/>
                <w:right w:val="none" w:sz="0" w:space="0" w:color="auto"/>
              </w:divBdr>
            </w:div>
            <w:div w:id="709653083">
              <w:marLeft w:val="0"/>
              <w:marRight w:val="0"/>
              <w:marTop w:val="0"/>
              <w:marBottom w:val="0"/>
              <w:divBdr>
                <w:top w:val="none" w:sz="0" w:space="0" w:color="auto"/>
                <w:left w:val="none" w:sz="0" w:space="0" w:color="auto"/>
                <w:bottom w:val="none" w:sz="0" w:space="0" w:color="auto"/>
                <w:right w:val="none" w:sz="0" w:space="0" w:color="auto"/>
              </w:divBdr>
            </w:div>
            <w:div w:id="1022899478">
              <w:marLeft w:val="0"/>
              <w:marRight w:val="0"/>
              <w:marTop w:val="0"/>
              <w:marBottom w:val="0"/>
              <w:divBdr>
                <w:top w:val="none" w:sz="0" w:space="0" w:color="auto"/>
                <w:left w:val="none" w:sz="0" w:space="0" w:color="auto"/>
                <w:bottom w:val="none" w:sz="0" w:space="0" w:color="auto"/>
                <w:right w:val="none" w:sz="0" w:space="0" w:color="auto"/>
              </w:divBdr>
            </w:div>
            <w:div w:id="466624605">
              <w:marLeft w:val="0"/>
              <w:marRight w:val="0"/>
              <w:marTop w:val="0"/>
              <w:marBottom w:val="0"/>
              <w:divBdr>
                <w:top w:val="none" w:sz="0" w:space="0" w:color="auto"/>
                <w:left w:val="none" w:sz="0" w:space="0" w:color="auto"/>
                <w:bottom w:val="none" w:sz="0" w:space="0" w:color="auto"/>
                <w:right w:val="none" w:sz="0" w:space="0" w:color="auto"/>
              </w:divBdr>
            </w:div>
            <w:div w:id="6192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582">
      <w:bodyDiv w:val="1"/>
      <w:marLeft w:val="0"/>
      <w:marRight w:val="0"/>
      <w:marTop w:val="0"/>
      <w:marBottom w:val="0"/>
      <w:divBdr>
        <w:top w:val="none" w:sz="0" w:space="0" w:color="auto"/>
        <w:left w:val="none" w:sz="0" w:space="0" w:color="auto"/>
        <w:bottom w:val="none" w:sz="0" w:space="0" w:color="auto"/>
        <w:right w:val="none" w:sz="0" w:space="0" w:color="auto"/>
      </w:divBdr>
    </w:div>
    <w:div w:id="1732659149">
      <w:bodyDiv w:val="1"/>
      <w:marLeft w:val="0"/>
      <w:marRight w:val="0"/>
      <w:marTop w:val="0"/>
      <w:marBottom w:val="0"/>
      <w:divBdr>
        <w:top w:val="none" w:sz="0" w:space="0" w:color="auto"/>
        <w:left w:val="none" w:sz="0" w:space="0" w:color="auto"/>
        <w:bottom w:val="none" w:sz="0" w:space="0" w:color="auto"/>
        <w:right w:val="none" w:sz="0" w:space="0" w:color="auto"/>
      </w:divBdr>
      <w:divsChild>
        <w:div w:id="1692217800">
          <w:marLeft w:val="0"/>
          <w:marRight w:val="0"/>
          <w:marTop w:val="0"/>
          <w:marBottom w:val="0"/>
          <w:divBdr>
            <w:top w:val="none" w:sz="0" w:space="0" w:color="auto"/>
            <w:left w:val="none" w:sz="0" w:space="0" w:color="auto"/>
            <w:bottom w:val="none" w:sz="0" w:space="0" w:color="auto"/>
            <w:right w:val="none" w:sz="0" w:space="0" w:color="auto"/>
          </w:divBdr>
          <w:divsChild>
            <w:div w:id="238294709">
              <w:marLeft w:val="0"/>
              <w:marRight w:val="0"/>
              <w:marTop w:val="0"/>
              <w:marBottom w:val="0"/>
              <w:divBdr>
                <w:top w:val="none" w:sz="0" w:space="0" w:color="auto"/>
                <w:left w:val="none" w:sz="0" w:space="0" w:color="auto"/>
                <w:bottom w:val="none" w:sz="0" w:space="0" w:color="auto"/>
                <w:right w:val="none" w:sz="0" w:space="0" w:color="auto"/>
              </w:divBdr>
            </w:div>
            <w:div w:id="660431127">
              <w:marLeft w:val="0"/>
              <w:marRight w:val="0"/>
              <w:marTop w:val="0"/>
              <w:marBottom w:val="0"/>
              <w:divBdr>
                <w:top w:val="none" w:sz="0" w:space="0" w:color="auto"/>
                <w:left w:val="none" w:sz="0" w:space="0" w:color="auto"/>
                <w:bottom w:val="none" w:sz="0" w:space="0" w:color="auto"/>
                <w:right w:val="none" w:sz="0" w:space="0" w:color="auto"/>
              </w:divBdr>
            </w:div>
            <w:div w:id="1319655086">
              <w:marLeft w:val="0"/>
              <w:marRight w:val="0"/>
              <w:marTop w:val="0"/>
              <w:marBottom w:val="0"/>
              <w:divBdr>
                <w:top w:val="none" w:sz="0" w:space="0" w:color="auto"/>
                <w:left w:val="none" w:sz="0" w:space="0" w:color="auto"/>
                <w:bottom w:val="none" w:sz="0" w:space="0" w:color="auto"/>
                <w:right w:val="none" w:sz="0" w:space="0" w:color="auto"/>
              </w:divBdr>
            </w:div>
            <w:div w:id="1693074197">
              <w:marLeft w:val="0"/>
              <w:marRight w:val="0"/>
              <w:marTop w:val="0"/>
              <w:marBottom w:val="0"/>
              <w:divBdr>
                <w:top w:val="none" w:sz="0" w:space="0" w:color="auto"/>
                <w:left w:val="none" w:sz="0" w:space="0" w:color="auto"/>
                <w:bottom w:val="none" w:sz="0" w:space="0" w:color="auto"/>
                <w:right w:val="none" w:sz="0" w:space="0" w:color="auto"/>
              </w:divBdr>
            </w:div>
            <w:div w:id="120342215">
              <w:marLeft w:val="0"/>
              <w:marRight w:val="0"/>
              <w:marTop w:val="0"/>
              <w:marBottom w:val="0"/>
              <w:divBdr>
                <w:top w:val="none" w:sz="0" w:space="0" w:color="auto"/>
                <w:left w:val="none" w:sz="0" w:space="0" w:color="auto"/>
                <w:bottom w:val="none" w:sz="0" w:space="0" w:color="auto"/>
                <w:right w:val="none" w:sz="0" w:space="0" w:color="auto"/>
              </w:divBdr>
            </w:div>
            <w:div w:id="1790318755">
              <w:marLeft w:val="0"/>
              <w:marRight w:val="0"/>
              <w:marTop w:val="0"/>
              <w:marBottom w:val="0"/>
              <w:divBdr>
                <w:top w:val="none" w:sz="0" w:space="0" w:color="auto"/>
                <w:left w:val="none" w:sz="0" w:space="0" w:color="auto"/>
                <w:bottom w:val="none" w:sz="0" w:space="0" w:color="auto"/>
                <w:right w:val="none" w:sz="0" w:space="0" w:color="auto"/>
              </w:divBdr>
            </w:div>
            <w:div w:id="1088890234">
              <w:marLeft w:val="0"/>
              <w:marRight w:val="0"/>
              <w:marTop w:val="0"/>
              <w:marBottom w:val="0"/>
              <w:divBdr>
                <w:top w:val="none" w:sz="0" w:space="0" w:color="auto"/>
                <w:left w:val="none" w:sz="0" w:space="0" w:color="auto"/>
                <w:bottom w:val="none" w:sz="0" w:space="0" w:color="auto"/>
                <w:right w:val="none" w:sz="0" w:space="0" w:color="auto"/>
              </w:divBdr>
            </w:div>
            <w:div w:id="1349915981">
              <w:marLeft w:val="0"/>
              <w:marRight w:val="0"/>
              <w:marTop w:val="0"/>
              <w:marBottom w:val="0"/>
              <w:divBdr>
                <w:top w:val="none" w:sz="0" w:space="0" w:color="auto"/>
                <w:left w:val="none" w:sz="0" w:space="0" w:color="auto"/>
                <w:bottom w:val="none" w:sz="0" w:space="0" w:color="auto"/>
                <w:right w:val="none" w:sz="0" w:space="0" w:color="auto"/>
              </w:divBdr>
            </w:div>
            <w:div w:id="11988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9197">
      <w:bodyDiv w:val="1"/>
      <w:marLeft w:val="0"/>
      <w:marRight w:val="0"/>
      <w:marTop w:val="0"/>
      <w:marBottom w:val="0"/>
      <w:divBdr>
        <w:top w:val="none" w:sz="0" w:space="0" w:color="auto"/>
        <w:left w:val="none" w:sz="0" w:space="0" w:color="auto"/>
        <w:bottom w:val="none" w:sz="0" w:space="0" w:color="auto"/>
        <w:right w:val="none" w:sz="0" w:space="0" w:color="auto"/>
      </w:divBdr>
      <w:divsChild>
        <w:div w:id="109669794">
          <w:marLeft w:val="0"/>
          <w:marRight w:val="0"/>
          <w:marTop w:val="0"/>
          <w:marBottom w:val="0"/>
          <w:divBdr>
            <w:top w:val="none" w:sz="0" w:space="0" w:color="auto"/>
            <w:left w:val="none" w:sz="0" w:space="0" w:color="auto"/>
            <w:bottom w:val="none" w:sz="0" w:space="0" w:color="auto"/>
            <w:right w:val="none" w:sz="0" w:space="0" w:color="auto"/>
          </w:divBdr>
          <w:divsChild>
            <w:div w:id="909122309">
              <w:marLeft w:val="0"/>
              <w:marRight w:val="0"/>
              <w:marTop w:val="0"/>
              <w:marBottom w:val="0"/>
              <w:divBdr>
                <w:top w:val="none" w:sz="0" w:space="0" w:color="auto"/>
                <w:left w:val="none" w:sz="0" w:space="0" w:color="auto"/>
                <w:bottom w:val="none" w:sz="0" w:space="0" w:color="auto"/>
                <w:right w:val="none" w:sz="0" w:space="0" w:color="auto"/>
              </w:divBdr>
            </w:div>
            <w:div w:id="549418877">
              <w:marLeft w:val="0"/>
              <w:marRight w:val="0"/>
              <w:marTop w:val="0"/>
              <w:marBottom w:val="0"/>
              <w:divBdr>
                <w:top w:val="none" w:sz="0" w:space="0" w:color="auto"/>
                <w:left w:val="none" w:sz="0" w:space="0" w:color="auto"/>
                <w:bottom w:val="none" w:sz="0" w:space="0" w:color="auto"/>
                <w:right w:val="none" w:sz="0" w:space="0" w:color="auto"/>
              </w:divBdr>
            </w:div>
            <w:div w:id="698312924">
              <w:marLeft w:val="0"/>
              <w:marRight w:val="0"/>
              <w:marTop w:val="0"/>
              <w:marBottom w:val="0"/>
              <w:divBdr>
                <w:top w:val="none" w:sz="0" w:space="0" w:color="auto"/>
                <w:left w:val="none" w:sz="0" w:space="0" w:color="auto"/>
                <w:bottom w:val="none" w:sz="0" w:space="0" w:color="auto"/>
                <w:right w:val="none" w:sz="0" w:space="0" w:color="auto"/>
              </w:divBdr>
            </w:div>
            <w:div w:id="1693458392">
              <w:marLeft w:val="0"/>
              <w:marRight w:val="0"/>
              <w:marTop w:val="0"/>
              <w:marBottom w:val="0"/>
              <w:divBdr>
                <w:top w:val="none" w:sz="0" w:space="0" w:color="auto"/>
                <w:left w:val="none" w:sz="0" w:space="0" w:color="auto"/>
                <w:bottom w:val="none" w:sz="0" w:space="0" w:color="auto"/>
                <w:right w:val="none" w:sz="0" w:space="0" w:color="auto"/>
              </w:divBdr>
            </w:div>
            <w:div w:id="778568552">
              <w:marLeft w:val="0"/>
              <w:marRight w:val="0"/>
              <w:marTop w:val="0"/>
              <w:marBottom w:val="0"/>
              <w:divBdr>
                <w:top w:val="none" w:sz="0" w:space="0" w:color="auto"/>
                <w:left w:val="none" w:sz="0" w:space="0" w:color="auto"/>
                <w:bottom w:val="none" w:sz="0" w:space="0" w:color="auto"/>
                <w:right w:val="none" w:sz="0" w:space="0" w:color="auto"/>
              </w:divBdr>
            </w:div>
            <w:div w:id="1027099711">
              <w:marLeft w:val="0"/>
              <w:marRight w:val="0"/>
              <w:marTop w:val="0"/>
              <w:marBottom w:val="0"/>
              <w:divBdr>
                <w:top w:val="none" w:sz="0" w:space="0" w:color="auto"/>
                <w:left w:val="none" w:sz="0" w:space="0" w:color="auto"/>
                <w:bottom w:val="none" w:sz="0" w:space="0" w:color="auto"/>
                <w:right w:val="none" w:sz="0" w:space="0" w:color="auto"/>
              </w:divBdr>
            </w:div>
            <w:div w:id="4475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gif"/><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win/Library/Group%20Containers/UBF8T346G9.Office/User%20Content.localized/Templates.localized/Paper%20Two%20Supervision%20Work.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77FEF3-CA05-824B-877B-E16754F51D04}" type="doc">
      <dgm:prSet loTypeId="urn:microsoft.com/office/officeart/2005/8/layout/pyramid1" loCatId="" qsTypeId="urn:microsoft.com/office/officeart/2005/8/quickstyle/simple1" qsCatId="simple" csTypeId="urn:microsoft.com/office/officeart/2005/8/colors/accent0_1" csCatId="mainScheme" phldr="1"/>
      <dgm:spPr/>
    </dgm:pt>
    <dgm:pt modelId="{4E193BFD-6C3A-6443-A826-C96ABD05501D}">
      <dgm:prSet phldrT="[Text]" custT="1"/>
      <dgm:spPr/>
      <dgm:t>
        <a:bodyPr/>
        <a:lstStyle/>
        <a:p>
          <a:r>
            <a:rPr lang="en-GB" sz="1200"/>
            <a:t>Targetted Attacks</a:t>
          </a:r>
        </a:p>
      </dgm:t>
    </dgm:pt>
    <dgm:pt modelId="{8974AC40-A6A1-3E4E-A7D9-60A671E4B423}" type="parTrans" cxnId="{95DCFD8D-50D4-D341-B456-58664B780F17}">
      <dgm:prSet/>
      <dgm:spPr/>
      <dgm:t>
        <a:bodyPr/>
        <a:lstStyle/>
        <a:p>
          <a:endParaRPr lang="en-GB"/>
        </a:p>
      </dgm:t>
    </dgm:pt>
    <dgm:pt modelId="{A7501DE7-9568-3A40-A28D-E16FB6ED4C04}" type="sibTrans" cxnId="{95DCFD8D-50D4-D341-B456-58664B780F17}">
      <dgm:prSet/>
      <dgm:spPr/>
      <dgm:t>
        <a:bodyPr/>
        <a:lstStyle/>
        <a:p>
          <a:endParaRPr lang="en-GB"/>
        </a:p>
      </dgm:t>
    </dgm:pt>
    <dgm:pt modelId="{DCC70160-7E45-1F4B-94E7-919E22DA9920}">
      <dgm:prSet phldrT="[Text]"/>
      <dgm:spPr/>
      <dgm:t>
        <a:bodyPr/>
        <a:lstStyle/>
        <a:p>
          <a:r>
            <a:rPr lang="en-GB"/>
            <a:t>Generic Malware</a:t>
          </a:r>
        </a:p>
      </dgm:t>
    </dgm:pt>
    <dgm:pt modelId="{CAA02A8F-FC99-714A-BBFE-AFE992E45F02}" type="parTrans" cxnId="{490FA65E-FEC8-6945-A356-4F2CA455ED9F}">
      <dgm:prSet/>
      <dgm:spPr/>
      <dgm:t>
        <a:bodyPr/>
        <a:lstStyle/>
        <a:p>
          <a:endParaRPr lang="en-GB"/>
        </a:p>
      </dgm:t>
    </dgm:pt>
    <dgm:pt modelId="{981A88B9-17B1-4447-9237-ECB3B0D2D5E3}" type="sibTrans" cxnId="{490FA65E-FEC8-6945-A356-4F2CA455ED9F}">
      <dgm:prSet/>
      <dgm:spPr/>
      <dgm:t>
        <a:bodyPr/>
        <a:lstStyle/>
        <a:p>
          <a:endParaRPr lang="en-GB"/>
        </a:p>
      </dgm:t>
    </dgm:pt>
    <dgm:pt modelId="{CBEED330-FAB4-FC4F-92E9-1E4417F1D10B}">
      <dgm:prSet phldrT="[Text]"/>
      <dgm:spPr/>
      <dgm:t>
        <a:bodyPr/>
        <a:lstStyle/>
        <a:p>
          <a:r>
            <a:rPr lang="en-GB"/>
            <a:t>Bulk password compromise</a:t>
          </a:r>
        </a:p>
      </dgm:t>
    </dgm:pt>
    <dgm:pt modelId="{6C3B4560-3050-3343-8960-5094DF082103}" type="parTrans" cxnId="{C9B32F82-BD31-5840-95EA-7DF76B0A38A6}">
      <dgm:prSet/>
      <dgm:spPr/>
      <dgm:t>
        <a:bodyPr/>
        <a:lstStyle/>
        <a:p>
          <a:endParaRPr lang="en-GB"/>
        </a:p>
      </dgm:t>
    </dgm:pt>
    <dgm:pt modelId="{3B1253FF-8940-0F4A-BA8D-6D3D20695AF9}" type="sibTrans" cxnId="{C9B32F82-BD31-5840-95EA-7DF76B0A38A6}">
      <dgm:prSet/>
      <dgm:spPr/>
      <dgm:t>
        <a:bodyPr/>
        <a:lstStyle/>
        <a:p>
          <a:endParaRPr lang="en-GB"/>
        </a:p>
      </dgm:t>
    </dgm:pt>
    <dgm:pt modelId="{2F4A45A8-8E62-7C43-BB7C-28F440749DC8}">
      <dgm:prSet/>
      <dgm:spPr/>
      <dgm:t>
        <a:bodyPr/>
        <a:lstStyle/>
        <a:p>
          <a:r>
            <a:rPr lang="en-GB"/>
            <a:t>People abusing provided policies</a:t>
          </a:r>
        </a:p>
      </dgm:t>
    </dgm:pt>
    <dgm:pt modelId="{AFE56464-9B68-ED47-A703-B3F6B938A1C6}" type="parTrans" cxnId="{BCDAA833-9B9F-474C-B643-1E2B7BB4B233}">
      <dgm:prSet/>
      <dgm:spPr/>
      <dgm:t>
        <a:bodyPr/>
        <a:lstStyle/>
        <a:p>
          <a:endParaRPr lang="en-GB"/>
        </a:p>
      </dgm:t>
    </dgm:pt>
    <dgm:pt modelId="{E31F6739-CE86-DA4A-A0CD-D15F31832D5A}" type="sibTrans" cxnId="{BCDAA833-9B9F-474C-B643-1E2B7BB4B233}">
      <dgm:prSet/>
      <dgm:spPr/>
      <dgm:t>
        <a:bodyPr/>
        <a:lstStyle/>
        <a:p>
          <a:endParaRPr lang="en-GB"/>
        </a:p>
      </dgm:t>
    </dgm:pt>
    <dgm:pt modelId="{33EA370B-CCF5-7541-8EF8-2FA99EBC2390}" type="pres">
      <dgm:prSet presAssocID="{8677FEF3-CA05-824B-877B-E16754F51D04}" presName="Name0" presStyleCnt="0">
        <dgm:presLayoutVars>
          <dgm:dir/>
          <dgm:animLvl val="lvl"/>
          <dgm:resizeHandles val="exact"/>
        </dgm:presLayoutVars>
      </dgm:prSet>
      <dgm:spPr/>
    </dgm:pt>
    <dgm:pt modelId="{6D0711F9-ECD8-FF48-9244-F98A785B2E68}" type="pres">
      <dgm:prSet presAssocID="{4E193BFD-6C3A-6443-A826-C96ABD05501D}" presName="Name8" presStyleCnt="0"/>
      <dgm:spPr/>
    </dgm:pt>
    <dgm:pt modelId="{4BE88F05-DDFE-8B4E-B2A0-D6D17849E96B}" type="pres">
      <dgm:prSet presAssocID="{4E193BFD-6C3A-6443-A826-C96ABD05501D}" presName="level" presStyleLbl="node1" presStyleIdx="0" presStyleCnt="4">
        <dgm:presLayoutVars>
          <dgm:chMax val="1"/>
          <dgm:bulletEnabled val="1"/>
        </dgm:presLayoutVars>
      </dgm:prSet>
      <dgm:spPr/>
    </dgm:pt>
    <dgm:pt modelId="{AC9E5595-3254-E54E-8D25-FC7FEB26458D}" type="pres">
      <dgm:prSet presAssocID="{4E193BFD-6C3A-6443-A826-C96ABD05501D}" presName="levelTx" presStyleLbl="revTx" presStyleIdx="0" presStyleCnt="0">
        <dgm:presLayoutVars>
          <dgm:chMax val="1"/>
          <dgm:bulletEnabled val="1"/>
        </dgm:presLayoutVars>
      </dgm:prSet>
      <dgm:spPr/>
    </dgm:pt>
    <dgm:pt modelId="{AE86E8D7-7BC9-C14D-A82B-E3DB52A5AC05}" type="pres">
      <dgm:prSet presAssocID="{DCC70160-7E45-1F4B-94E7-919E22DA9920}" presName="Name8" presStyleCnt="0"/>
      <dgm:spPr/>
    </dgm:pt>
    <dgm:pt modelId="{E6B8F5B5-02CF-3641-B7BA-D1D7F9391EB2}" type="pres">
      <dgm:prSet presAssocID="{DCC70160-7E45-1F4B-94E7-919E22DA9920}" presName="level" presStyleLbl="node1" presStyleIdx="1" presStyleCnt="4">
        <dgm:presLayoutVars>
          <dgm:chMax val="1"/>
          <dgm:bulletEnabled val="1"/>
        </dgm:presLayoutVars>
      </dgm:prSet>
      <dgm:spPr/>
    </dgm:pt>
    <dgm:pt modelId="{A6C66A10-10C3-1740-8C7B-F2D5FE1D940C}" type="pres">
      <dgm:prSet presAssocID="{DCC70160-7E45-1F4B-94E7-919E22DA9920}" presName="levelTx" presStyleLbl="revTx" presStyleIdx="0" presStyleCnt="0">
        <dgm:presLayoutVars>
          <dgm:chMax val="1"/>
          <dgm:bulletEnabled val="1"/>
        </dgm:presLayoutVars>
      </dgm:prSet>
      <dgm:spPr/>
    </dgm:pt>
    <dgm:pt modelId="{F861862A-EE63-6640-924E-6AC579839363}" type="pres">
      <dgm:prSet presAssocID="{CBEED330-FAB4-FC4F-92E9-1E4417F1D10B}" presName="Name8" presStyleCnt="0"/>
      <dgm:spPr/>
    </dgm:pt>
    <dgm:pt modelId="{4B42D1B6-56A1-2040-BC77-53BDD8C77165}" type="pres">
      <dgm:prSet presAssocID="{CBEED330-FAB4-FC4F-92E9-1E4417F1D10B}" presName="level" presStyleLbl="node1" presStyleIdx="2" presStyleCnt="4">
        <dgm:presLayoutVars>
          <dgm:chMax val="1"/>
          <dgm:bulletEnabled val="1"/>
        </dgm:presLayoutVars>
      </dgm:prSet>
      <dgm:spPr/>
    </dgm:pt>
    <dgm:pt modelId="{85BFB811-D89F-9A4F-865A-5DAF84A9476A}" type="pres">
      <dgm:prSet presAssocID="{CBEED330-FAB4-FC4F-92E9-1E4417F1D10B}" presName="levelTx" presStyleLbl="revTx" presStyleIdx="0" presStyleCnt="0">
        <dgm:presLayoutVars>
          <dgm:chMax val="1"/>
          <dgm:bulletEnabled val="1"/>
        </dgm:presLayoutVars>
      </dgm:prSet>
      <dgm:spPr/>
    </dgm:pt>
    <dgm:pt modelId="{2A97BAB2-F755-C145-B147-371244E13422}" type="pres">
      <dgm:prSet presAssocID="{2F4A45A8-8E62-7C43-BB7C-28F440749DC8}" presName="Name8" presStyleCnt="0"/>
      <dgm:spPr/>
    </dgm:pt>
    <dgm:pt modelId="{EDB58079-8EA9-BB41-8C85-85CD458DA327}" type="pres">
      <dgm:prSet presAssocID="{2F4A45A8-8E62-7C43-BB7C-28F440749DC8}" presName="level" presStyleLbl="node1" presStyleIdx="3" presStyleCnt="4">
        <dgm:presLayoutVars>
          <dgm:chMax val="1"/>
          <dgm:bulletEnabled val="1"/>
        </dgm:presLayoutVars>
      </dgm:prSet>
      <dgm:spPr/>
    </dgm:pt>
    <dgm:pt modelId="{33199E0D-1844-A143-A09B-A710CB36A597}" type="pres">
      <dgm:prSet presAssocID="{2F4A45A8-8E62-7C43-BB7C-28F440749DC8}" presName="levelTx" presStyleLbl="revTx" presStyleIdx="0" presStyleCnt="0">
        <dgm:presLayoutVars>
          <dgm:chMax val="1"/>
          <dgm:bulletEnabled val="1"/>
        </dgm:presLayoutVars>
      </dgm:prSet>
      <dgm:spPr/>
    </dgm:pt>
  </dgm:ptLst>
  <dgm:cxnLst>
    <dgm:cxn modelId="{BFE8DA26-E597-C042-9496-89523B5C3684}" type="presOf" srcId="{2F4A45A8-8E62-7C43-BB7C-28F440749DC8}" destId="{EDB58079-8EA9-BB41-8C85-85CD458DA327}" srcOrd="0" destOrd="0" presId="urn:microsoft.com/office/officeart/2005/8/layout/pyramid1"/>
    <dgm:cxn modelId="{BCDAA833-9B9F-474C-B643-1E2B7BB4B233}" srcId="{8677FEF3-CA05-824B-877B-E16754F51D04}" destId="{2F4A45A8-8E62-7C43-BB7C-28F440749DC8}" srcOrd="3" destOrd="0" parTransId="{AFE56464-9B68-ED47-A703-B3F6B938A1C6}" sibTransId="{E31F6739-CE86-DA4A-A0CD-D15F31832D5A}"/>
    <dgm:cxn modelId="{D3161837-0520-D745-A4E8-16076A97196E}" type="presOf" srcId="{CBEED330-FAB4-FC4F-92E9-1E4417F1D10B}" destId="{4B42D1B6-56A1-2040-BC77-53BDD8C77165}" srcOrd="0" destOrd="0" presId="urn:microsoft.com/office/officeart/2005/8/layout/pyramid1"/>
    <dgm:cxn modelId="{303AD739-A6A7-6E4E-815B-5FB35A13C1EC}" type="presOf" srcId="{4E193BFD-6C3A-6443-A826-C96ABD05501D}" destId="{4BE88F05-DDFE-8B4E-B2A0-D6D17849E96B}" srcOrd="0" destOrd="0" presId="urn:microsoft.com/office/officeart/2005/8/layout/pyramid1"/>
    <dgm:cxn modelId="{5127F63C-428D-EE4D-8E0E-7B1AF33F66E5}" type="presOf" srcId="{CBEED330-FAB4-FC4F-92E9-1E4417F1D10B}" destId="{85BFB811-D89F-9A4F-865A-5DAF84A9476A}" srcOrd="1" destOrd="0" presId="urn:microsoft.com/office/officeart/2005/8/layout/pyramid1"/>
    <dgm:cxn modelId="{490FA65E-FEC8-6945-A356-4F2CA455ED9F}" srcId="{8677FEF3-CA05-824B-877B-E16754F51D04}" destId="{DCC70160-7E45-1F4B-94E7-919E22DA9920}" srcOrd="1" destOrd="0" parTransId="{CAA02A8F-FC99-714A-BBFE-AFE992E45F02}" sibTransId="{981A88B9-17B1-4447-9237-ECB3B0D2D5E3}"/>
    <dgm:cxn modelId="{1C5CA360-AA2E-E54B-AEEE-B0CBAA8ED065}" type="presOf" srcId="{2F4A45A8-8E62-7C43-BB7C-28F440749DC8}" destId="{33199E0D-1844-A143-A09B-A710CB36A597}" srcOrd="1" destOrd="0" presId="urn:microsoft.com/office/officeart/2005/8/layout/pyramid1"/>
    <dgm:cxn modelId="{B4AEDB60-F614-E94B-A6E3-EB9602D7519B}" type="presOf" srcId="{8677FEF3-CA05-824B-877B-E16754F51D04}" destId="{33EA370B-CCF5-7541-8EF8-2FA99EBC2390}" srcOrd="0" destOrd="0" presId="urn:microsoft.com/office/officeart/2005/8/layout/pyramid1"/>
    <dgm:cxn modelId="{4BF1C961-8476-824A-9D44-FC29749EF5B9}" type="presOf" srcId="{DCC70160-7E45-1F4B-94E7-919E22DA9920}" destId="{A6C66A10-10C3-1740-8C7B-F2D5FE1D940C}" srcOrd="1" destOrd="0" presId="urn:microsoft.com/office/officeart/2005/8/layout/pyramid1"/>
    <dgm:cxn modelId="{E1941F6C-0F1C-B44C-AC41-8918AED5943C}" type="presOf" srcId="{4E193BFD-6C3A-6443-A826-C96ABD05501D}" destId="{AC9E5595-3254-E54E-8D25-FC7FEB26458D}" srcOrd="1" destOrd="0" presId="urn:microsoft.com/office/officeart/2005/8/layout/pyramid1"/>
    <dgm:cxn modelId="{C9B32F82-BD31-5840-95EA-7DF76B0A38A6}" srcId="{8677FEF3-CA05-824B-877B-E16754F51D04}" destId="{CBEED330-FAB4-FC4F-92E9-1E4417F1D10B}" srcOrd="2" destOrd="0" parTransId="{6C3B4560-3050-3343-8960-5094DF082103}" sibTransId="{3B1253FF-8940-0F4A-BA8D-6D3D20695AF9}"/>
    <dgm:cxn modelId="{95DCFD8D-50D4-D341-B456-58664B780F17}" srcId="{8677FEF3-CA05-824B-877B-E16754F51D04}" destId="{4E193BFD-6C3A-6443-A826-C96ABD05501D}" srcOrd="0" destOrd="0" parTransId="{8974AC40-A6A1-3E4E-A7D9-60A671E4B423}" sibTransId="{A7501DE7-9568-3A40-A28D-E16FB6ED4C04}"/>
    <dgm:cxn modelId="{EA272FAC-1C51-B746-8479-55FADD8A7526}" type="presOf" srcId="{DCC70160-7E45-1F4B-94E7-919E22DA9920}" destId="{E6B8F5B5-02CF-3641-B7BA-D1D7F9391EB2}" srcOrd="0" destOrd="0" presId="urn:microsoft.com/office/officeart/2005/8/layout/pyramid1"/>
    <dgm:cxn modelId="{641D5B63-ADB9-B54A-82EA-CF07311CE305}" type="presParOf" srcId="{33EA370B-CCF5-7541-8EF8-2FA99EBC2390}" destId="{6D0711F9-ECD8-FF48-9244-F98A785B2E68}" srcOrd="0" destOrd="0" presId="urn:microsoft.com/office/officeart/2005/8/layout/pyramid1"/>
    <dgm:cxn modelId="{451D1241-FAE3-394E-89F7-A9646C6B8D46}" type="presParOf" srcId="{6D0711F9-ECD8-FF48-9244-F98A785B2E68}" destId="{4BE88F05-DDFE-8B4E-B2A0-D6D17849E96B}" srcOrd="0" destOrd="0" presId="urn:microsoft.com/office/officeart/2005/8/layout/pyramid1"/>
    <dgm:cxn modelId="{3F2F31F5-C955-4545-92EC-17DF979987EF}" type="presParOf" srcId="{6D0711F9-ECD8-FF48-9244-F98A785B2E68}" destId="{AC9E5595-3254-E54E-8D25-FC7FEB26458D}" srcOrd="1" destOrd="0" presId="urn:microsoft.com/office/officeart/2005/8/layout/pyramid1"/>
    <dgm:cxn modelId="{976BB31B-EBB6-4943-9147-BFE54FE839D0}" type="presParOf" srcId="{33EA370B-CCF5-7541-8EF8-2FA99EBC2390}" destId="{AE86E8D7-7BC9-C14D-A82B-E3DB52A5AC05}" srcOrd="1" destOrd="0" presId="urn:microsoft.com/office/officeart/2005/8/layout/pyramid1"/>
    <dgm:cxn modelId="{2EB976DD-D71E-3149-A66F-51CF43C7A029}" type="presParOf" srcId="{AE86E8D7-7BC9-C14D-A82B-E3DB52A5AC05}" destId="{E6B8F5B5-02CF-3641-B7BA-D1D7F9391EB2}" srcOrd="0" destOrd="0" presId="urn:microsoft.com/office/officeart/2005/8/layout/pyramid1"/>
    <dgm:cxn modelId="{773AFE45-54DB-8444-9C18-D4E775DFDC90}" type="presParOf" srcId="{AE86E8D7-7BC9-C14D-A82B-E3DB52A5AC05}" destId="{A6C66A10-10C3-1740-8C7B-F2D5FE1D940C}" srcOrd="1" destOrd="0" presId="urn:microsoft.com/office/officeart/2005/8/layout/pyramid1"/>
    <dgm:cxn modelId="{F2187A56-6292-2845-B3BB-A63386197547}" type="presParOf" srcId="{33EA370B-CCF5-7541-8EF8-2FA99EBC2390}" destId="{F861862A-EE63-6640-924E-6AC579839363}" srcOrd="2" destOrd="0" presId="urn:microsoft.com/office/officeart/2005/8/layout/pyramid1"/>
    <dgm:cxn modelId="{E4736BDB-3802-264D-8C2D-77CEFD13E239}" type="presParOf" srcId="{F861862A-EE63-6640-924E-6AC579839363}" destId="{4B42D1B6-56A1-2040-BC77-53BDD8C77165}" srcOrd="0" destOrd="0" presId="urn:microsoft.com/office/officeart/2005/8/layout/pyramid1"/>
    <dgm:cxn modelId="{94982D97-6194-2D41-AE81-6B917E84C175}" type="presParOf" srcId="{F861862A-EE63-6640-924E-6AC579839363}" destId="{85BFB811-D89F-9A4F-865A-5DAF84A9476A}" srcOrd="1" destOrd="0" presId="urn:microsoft.com/office/officeart/2005/8/layout/pyramid1"/>
    <dgm:cxn modelId="{A427FE3A-1439-B540-BBD0-949283CFC334}" type="presParOf" srcId="{33EA370B-CCF5-7541-8EF8-2FA99EBC2390}" destId="{2A97BAB2-F755-C145-B147-371244E13422}" srcOrd="3" destOrd="0" presId="urn:microsoft.com/office/officeart/2005/8/layout/pyramid1"/>
    <dgm:cxn modelId="{D0488572-E5F5-E042-8813-E1DE8602AF87}" type="presParOf" srcId="{2A97BAB2-F755-C145-B147-371244E13422}" destId="{EDB58079-8EA9-BB41-8C85-85CD458DA327}" srcOrd="0" destOrd="0" presId="urn:microsoft.com/office/officeart/2005/8/layout/pyramid1"/>
    <dgm:cxn modelId="{B8C63310-0C93-5E45-92EC-E00B9F17749C}" type="presParOf" srcId="{2A97BAB2-F755-C145-B147-371244E13422}" destId="{33199E0D-1844-A143-A09B-A710CB36A597}" srcOrd="1" destOrd="0" presId="urn:microsoft.com/office/officeart/2005/8/layout/pyramid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E88F05-DDFE-8B4E-B2A0-D6D17849E96B}">
      <dsp:nvSpPr>
        <dsp:cNvPr id="0" name=""/>
        <dsp:cNvSpPr/>
      </dsp:nvSpPr>
      <dsp:spPr>
        <a:xfrm>
          <a:off x="1253277" y="0"/>
          <a:ext cx="835518" cy="487353"/>
        </a:xfrm>
        <a:prstGeom prst="trapezoid">
          <a:avLst>
            <a:gd name="adj" fmla="val 8572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Targetted Attacks</a:t>
          </a:r>
        </a:p>
      </dsp:txBody>
      <dsp:txXfrm>
        <a:off x="1253277" y="0"/>
        <a:ext cx="835518" cy="487353"/>
      </dsp:txXfrm>
    </dsp:sp>
    <dsp:sp modelId="{E6B8F5B5-02CF-3641-B7BA-D1D7F9391EB2}">
      <dsp:nvSpPr>
        <dsp:cNvPr id="0" name=""/>
        <dsp:cNvSpPr/>
      </dsp:nvSpPr>
      <dsp:spPr>
        <a:xfrm>
          <a:off x="835518" y="487353"/>
          <a:ext cx="1671036" cy="487353"/>
        </a:xfrm>
        <a:prstGeom prst="trapezoid">
          <a:avLst>
            <a:gd name="adj" fmla="val 8572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GB" sz="1600" kern="1200"/>
            <a:t>Generic Malware</a:t>
          </a:r>
        </a:p>
      </dsp:txBody>
      <dsp:txXfrm>
        <a:off x="1127949" y="487353"/>
        <a:ext cx="1086173" cy="487353"/>
      </dsp:txXfrm>
    </dsp:sp>
    <dsp:sp modelId="{4B42D1B6-56A1-2040-BC77-53BDD8C77165}">
      <dsp:nvSpPr>
        <dsp:cNvPr id="0" name=""/>
        <dsp:cNvSpPr/>
      </dsp:nvSpPr>
      <dsp:spPr>
        <a:xfrm>
          <a:off x="417758" y="974707"/>
          <a:ext cx="2506554" cy="487353"/>
        </a:xfrm>
        <a:prstGeom prst="trapezoid">
          <a:avLst>
            <a:gd name="adj" fmla="val 8572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GB" sz="1600" kern="1200"/>
            <a:t>Bulk password compromise</a:t>
          </a:r>
        </a:p>
      </dsp:txBody>
      <dsp:txXfrm>
        <a:off x="856405" y="974707"/>
        <a:ext cx="1629260" cy="487353"/>
      </dsp:txXfrm>
    </dsp:sp>
    <dsp:sp modelId="{EDB58079-8EA9-BB41-8C85-85CD458DA327}">
      <dsp:nvSpPr>
        <dsp:cNvPr id="0" name=""/>
        <dsp:cNvSpPr/>
      </dsp:nvSpPr>
      <dsp:spPr>
        <a:xfrm>
          <a:off x="0" y="1462061"/>
          <a:ext cx="3342072" cy="487353"/>
        </a:xfrm>
        <a:prstGeom prst="trapezoid">
          <a:avLst>
            <a:gd name="adj" fmla="val 8572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GB" sz="1600" kern="1200"/>
            <a:t>People abusing provided policies</a:t>
          </a:r>
        </a:p>
      </dsp:txBody>
      <dsp:txXfrm>
        <a:off x="584862" y="1462061"/>
        <a:ext cx="2172346" cy="48735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2BE9A6-5972-834A-A691-6F42BDB6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Two Supervision Work.dotx</Template>
  <TotalTime>1</TotalTime>
  <Pages>38</Pages>
  <Words>9489</Words>
  <Characters>54088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and Security Engineering</dc:title>
  <dc:subject>University of cambridge, Part IA</dc:subject>
  <dc:creator>Ashwin Ahuja</dc:creator>
  <cp:keywords/>
  <dc:description/>
  <cp:lastModifiedBy>Ashwin Ahuja</cp:lastModifiedBy>
  <cp:revision>3</cp:revision>
  <cp:lastPrinted>2018-05-24T01:47:00Z</cp:lastPrinted>
  <dcterms:created xsi:type="dcterms:W3CDTF">2018-05-24T01:47:00Z</dcterms:created>
  <dcterms:modified xsi:type="dcterms:W3CDTF">2018-05-24T01:47:00Z</dcterms:modified>
</cp:coreProperties>
</file>